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9BACA" w14:textId="77777777" w:rsidR="00A05B69" w:rsidRPr="00CF66CC" w:rsidRDefault="00A05B69"/>
    <w:p w14:paraId="5D6FC0BB" w14:textId="77777777" w:rsidR="00A05B69" w:rsidRPr="00CF66CC" w:rsidRDefault="00A05B69"/>
    <w:p w14:paraId="2341AEC3" w14:textId="77777777" w:rsidR="00A05B69" w:rsidRPr="00CF66CC" w:rsidRDefault="00A05B69"/>
    <w:p w14:paraId="29DA26BD" w14:textId="77777777" w:rsidR="00A05B69" w:rsidRPr="00CF66CC" w:rsidRDefault="00A05B69"/>
    <w:p w14:paraId="310CE778" w14:textId="77777777" w:rsidR="00A05B69" w:rsidRPr="00CF66CC" w:rsidRDefault="00A05B69"/>
    <w:p w14:paraId="5718B305" w14:textId="77777777" w:rsidR="00A05B69" w:rsidRPr="00CF66CC" w:rsidRDefault="00A05B69"/>
    <w:p w14:paraId="6998AB25" w14:textId="77777777" w:rsidR="00A05B69" w:rsidRPr="00F0326B" w:rsidRDefault="0063601A" w:rsidP="00F0326B">
      <w:pPr>
        <w:jc w:val="center"/>
      </w:pPr>
      <w:r>
        <w:rPr>
          <w:noProof/>
          <w:lang w:eastAsia="es-AR"/>
        </w:rPr>
        <w:drawing>
          <wp:anchor distT="0" distB="0" distL="114300" distR="114300" simplePos="0" relativeHeight="251657216" behindDoc="0" locked="0" layoutInCell="1" allowOverlap="1" wp14:anchorId="69437281" wp14:editId="5B8C9E19">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A8C9A" w14:textId="77777777"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14:anchorId="3C99F9C0" wp14:editId="7A0F1E54">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14:paraId="6120A179" w14:textId="77777777"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14:paraId="3BDF7B45" w14:textId="77777777"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14:paraId="0788D784" w14:textId="77777777" w:rsidR="00A05B69" w:rsidRPr="00CF66CC" w:rsidRDefault="00A05B69"/>
    <w:p w14:paraId="27C0A770" w14:textId="77777777" w:rsidR="00A05B69" w:rsidRPr="00CF66CC" w:rsidRDefault="00A05B69"/>
    <w:p w14:paraId="24E44E47" w14:textId="77777777" w:rsidR="00A05B69" w:rsidRPr="00CF66CC" w:rsidRDefault="00A05B69"/>
    <w:p w14:paraId="659BC46B" w14:textId="77777777" w:rsidR="00A05B69" w:rsidRPr="00CF66CC" w:rsidRDefault="00A05B69"/>
    <w:p w14:paraId="23CB39C7" w14:textId="77777777" w:rsidR="00A05B69" w:rsidRPr="00CF66CC" w:rsidRDefault="00A05B69"/>
    <w:p w14:paraId="46745944" w14:textId="77777777" w:rsidR="00A05B69" w:rsidRPr="00CF66CC" w:rsidRDefault="00A05B69"/>
    <w:p w14:paraId="78915499" w14:textId="77777777" w:rsidR="00A05B69" w:rsidRPr="00CF66CC" w:rsidRDefault="00A05B69"/>
    <w:p w14:paraId="7A677C0C" w14:textId="77777777" w:rsidR="00685D88" w:rsidRPr="00CF66CC" w:rsidRDefault="00BF7B28" w:rsidP="00BF7B28">
      <w:pPr>
        <w:jc w:val="center"/>
      </w:pPr>
      <w:bookmarkStart w:id="1" w:name="_Toc528021591"/>
      <w:r w:rsidRPr="00BF7B28">
        <w:rPr>
          <w:rFonts w:ascii="Calibri" w:hAnsi="Calibri"/>
          <w:b/>
          <w:sz w:val="56"/>
          <w:szCs w:val="56"/>
        </w:rPr>
        <w:t>SIAGAL</w:t>
      </w:r>
      <w:bookmarkEnd w:id="1"/>
    </w:p>
    <w:p w14:paraId="6F0ECBF9" w14:textId="77777777" w:rsidR="00685D88" w:rsidRPr="00CF66CC" w:rsidRDefault="00685D88" w:rsidP="00685D88"/>
    <w:p w14:paraId="25B3F3CA" w14:textId="77777777" w:rsidR="00685D88" w:rsidRPr="00CF66CC" w:rsidRDefault="00685D88" w:rsidP="00685D88"/>
    <w:p w14:paraId="039C4841" w14:textId="77777777" w:rsidR="00685D88" w:rsidRPr="00CF66CC" w:rsidRDefault="00685D88" w:rsidP="00685D88"/>
    <w:p w14:paraId="1D8C9E1D" w14:textId="77777777"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14:paraId="369A705D" w14:textId="77777777"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14:paraId="5DD5719B" w14:textId="77777777" w:rsidR="00755D3B" w:rsidRDefault="00755D3B" w:rsidP="00755D3B"/>
    <w:p w14:paraId="60742EA2" w14:textId="77777777" w:rsidR="00755D3B" w:rsidRDefault="00755D3B" w:rsidP="00755D3B"/>
    <w:p w14:paraId="642DE932" w14:textId="77777777" w:rsidR="00755D3B" w:rsidRDefault="00755D3B" w:rsidP="00755D3B"/>
    <w:p w14:paraId="50581607" w14:textId="77777777" w:rsidR="00755D3B" w:rsidRDefault="00755D3B" w:rsidP="00755D3B"/>
    <w:p w14:paraId="5E51F5D7" w14:textId="77777777" w:rsidR="00755D3B" w:rsidRDefault="00755D3B" w:rsidP="00755D3B"/>
    <w:p w14:paraId="09511725" w14:textId="77777777" w:rsidR="00755D3B" w:rsidRDefault="00755D3B" w:rsidP="00755D3B"/>
    <w:p w14:paraId="06F19859" w14:textId="77777777" w:rsidR="00755D3B" w:rsidRDefault="00755D3B" w:rsidP="00755D3B"/>
    <w:p w14:paraId="7D6E40C1" w14:textId="77777777" w:rsidR="00755D3B" w:rsidRDefault="00755D3B" w:rsidP="00755D3B"/>
    <w:p w14:paraId="09B735AF" w14:textId="77777777" w:rsidR="00755D3B" w:rsidRPr="00755D3B" w:rsidRDefault="00755D3B" w:rsidP="00755D3B"/>
    <w:p w14:paraId="549340EE" w14:textId="77777777"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14:paraId="10668A88" w14:textId="77777777" w:rsidTr="00891EFD">
        <w:trPr>
          <w:jc w:val="right"/>
        </w:trPr>
        <w:tc>
          <w:tcPr>
            <w:tcW w:w="9855" w:type="dxa"/>
            <w:gridSpan w:val="3"/>
          </w:tcPr>
          <w:p w14:paraId="302ED9CE" w14:textId="77777777" w:rsidR="00CF66CC" w:rsidRPr="00CF66CC" w:rsidRDefault="00CF66CC" w:rsidP="00891EFD">
            <w:pPr>
              <w:rPr>
                <w:lang w:val="fr-FR"/>
              </w:rPr>
            </w:pPr>
            <w:r w:rsidRPr="00CF66CC">
              <w:rPr>
                <w:b/>
                <w:lang w:val="fr-FR"/>
              </w:rPr>
              <w:t>Grupo</w:t>
            </w:r>
            <w:r w:rsidRPr="00CF66CC">
              <w:rPr>
                <w:lang w:val="fr-FR"/>
              </w:rPr>
              <w:t>:</w:t>
            </w:r>
          </w:p>
        </w:tc>
      </w:tr>
      <w:tr w:rsidR="00BF7B28" w:rsidRPr="00CF66CC" w14:paraId="74CB3E6F" w14:textId="77777777" w:rsidTr="00891EFD">
        <w:trPr>
          <w:jc w:val="right"/>
        </w:trPr>
        <w:tc>
          <w:tcPr>
            <w:tcW w:w="1101" w:type="dxa"/>
          </w:tcPr>
          <w:p w14:paraId="48DD3CF3" w14:textId="77777777" w:rsidR="00BF7B28" w:rsidRPr="00717139" w:rsidRDefault="00BF7B28" w:rsidP="00F75A77">
            <w:pPr>
              <w:rPr>
                <w:lang w:val="fr-FR"/>
              </w:rPr>
            </w:pPr>
            <w:r w:rsidRPr="00717139">
              <w:rPr>
                <w:lang w:val="fr-FR"/>
              </w:rPr>
              <w:t>01277</w:t>
            </w:r>
          </w:p>
        </w:tc>
        <w:tc>
          <w:tcPr>
            <w:tcW w:w="3402" w:type="dxa"/>
          </w:tcPr>
          <w:p w14:paraId="6A78234C" w14:textId="77777777"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14:paraId="1DEEFF77" w14:textId="77777777" w:rsidR="00BF7B28" w:rsidRPr="00717139" w:rsidRDefault="00BF7B28" w:rsidP="00F75A77">
            <w:pPr>
              <w:jc w:val="left"/>
              <w:rPr>
                <w:lang w:val="fr-FR"/>
              </w:rPr>
            </w:pPr>
            <w:r w:rsidRPr="00717139">
              <w:rPr>
                <w:lang w:val="fr-FR"/>
              </w:rPr>
              <w:t>danielandreatta2@gmail.com</w:t>
            </w:r>
          </w:p>
        </w:tc>
      </w:tr>
      <w:tr w:rsidR="00BF7B28" w:rsidRPr="00CF66CC" w14:paraId="7AFB22B7" w14:textId="77777777" w:rsidTr="00891EFD">
        <w:trPr>
          <w:jc w:val="right"/>
        </w:trPr>
        <w:tc>
          <w:tcPr>
            <w:tcW w:w="1101" w:type="dxa"/>
          </w:tcPr>
          <w:p w14:paraId="34273018" w14:textId="77777777" w:rsidR="00BF7B28" w:rsidRPr="00717139" w:rsidRDefault="00BF7B28" w:rsidP="00F75A77">
            <w:pPr>
              <w:rPr>
                <w:lang w:val="fr-FR"/>
              </w:rPr>
            </w:pPr>
            <w:r w:rsidRPr="00717139">
              <w:rPr>
                <w:lang w:val="fr-FR"/>
              </w:rPr>
              <w:t>01327</w:t>
            </w:r>
          </w:p>
        </w:tc>
        <w:tc>
          <w:tcPr>
            <w:tcW w:w="3402" w:type="dxa"/>
          </w:tcPr>
          <w:p w14:paraId="5E6CE7A7" w14:textId="77777777" w:rsidR="00BF7B28" w:rsidRPr="00717139" w:rsidRDefault="00BF7B28" w:rsidP="00F75A77">
            <w:pPr>
              <w:rPr>
                <w:lang w:val="fr-FR"/>
              </w:rPr>
            </w:pPr>
            <w:r w:rsidRPr="00717139">
              <w:rPr>
                <w:lang w:val="fr-FR"/>
              </w:rPr>
              <w:t>Gomez Marcos</w:t>
            </w:r>
          </w:p>
        </w:tc>
        <w:tc>
          <w:tcPr>
            <w:tcW w:w="5352" w:type="dxa"/>
          </w:tcPr>
          <w:p w14:paraId="12FFD0D4" w14:textId="77777777" w:rsidR="00BF7B28" w:rsidRPr="00717139" w:rsidRDefault="00BF7B28" w:rsidP="00F75A77">
            <w:pPr>
              <w:rPr>
                <w:lang w:val="fr-FR"/>
              </w:rPr>
            </w:pPr>
            <w:r w:rsidRPr="00717139">
              <w:rPr>
                <w:lang w:val="fr-FR"/>
              </w:rPr>
              <w:t>marcos_go2015@hotmail.com</w:t>
            </w:r>
          </w:p>
        </w:tc>
      </w:tr>
      <w:tr w:rsidR="00BF7B28" w:rsidRPr="00CF66CC" w14:paraId="365762B7" w14:textId="77777777" w:rsidTr="00891EFD">
        <w:trPr>
          <w:jc w:val="right"/>
        </w:trPr>
        <w:tc>
          <w:tcPr>
            <w:tcW w:w="1101" w:type="dxa"/>
          </w:tcPr>
          <w:p w14:paraId="0F6FAE2F" w14:textId="77777777" w:rsidR="00BF7B28" w:rsidRPr="00717139" w:rsidRDefault="00BF7B28" w:rsidP="00F75A77">
            <w:pPr>
              <w:rPr>
                <w:lang w:val="fr-FR"/>
              </w:rPr>
            </w:pPr>
            <w:r w:rsidRPr="00717139">
              <w:rPr>
                <w:lang w:val="fr-FR"/>
              </w:rPr>
              <w:t>01315</w:t>
            </w:r>
          </w:p>
        </w:tc>
        <w:tc>
          <w:tcPr>
            <w:tcW w:w="3402" w:type="dxa"/>
          </w:tcPr>
          <w:p w14:paraId="4A7A0389" w14:textId="77777777" w:rsidR="00BF7B28" w:rsidRPr="00717139" w:rsidRDefault="00BF7B28" w:rsidP="00F75A77">
            <w:pPr>
              <w:rPr>
                <w:lang w:val="fr-FR"/>
              </w:rPr>
            </w:pPr>
            <w:r w:rsidRPr="00717139">
              <w:rPr>
                <w:lang w:val="fr-FR"/>
              </w:rPr>
              <w:t>Robert Esteban</w:t>
            </w:r>
          </w:p>
        </w:tc>
        <w:tc>
          <w:tcPr>
            <w:tcW w:w="5352" w:type="dxa"/>
          </w:tcPr>
          <w:p w14:paraId="45E67D07" w14:textId="77777777" w:rsidR="00BF7B28" w:rsidRPr="00717139" w:rsidRDefault="00BF7B28" w:rsidP="00F75A77">
            <w:pPr>
              <w:rPr>
                <w:lang w:val="fr-FR"/>
              </w:rPr>
            </w:pPr>
            <w:r w:rsidRPr="00717139">
              <w:rPr>
                <w:lang w:val="fr-FR"/>
              </w:rPr>
              <w:t>esteban_robert23@hotmail.com</w:t>
            </w:r>
          </w:p>
        </w:tc>
      </w:tr>
      <w:tr w:rsidR="00BF7B28" w:rsidRPr="0078343F" w14:paraId="19E598E9" w14:textId="77777777" w:rsidTr="00891EFD">
        <w:trPr>
          <w:jc w:val="right"/>
        </w:trPr>
        <w:tc>
          <w:tcPr>
            <w:tcW w:w="1101" w:type="dxa"/>
          </w:tcPr>
          <w:p w14:paraId="5172D2E8" w14:textId="77777777" w:rsidR="00BF7B28" w:rsidRPr="00717139" w:rsidRDefault="00BF7B28" w:rsidP="00F75A77">
            <w:pPr>
              <w:rPr>
                <w:lang w:val="fr-FR"/>
              </w:rPr>
            </w:pPr>
            <w:r w:rsidRPr="00717139">
              <w:rPr>
                <w:lang w:val="fr-FR"/>
              </w:rPr>
              <w:t>0</w:t>
            </w:r>
            <w:r w:rsidRPr="00717139">
              <w:t>1287</w:t>
            </w:r>
          </w:p>
        </w:tc>
        <w:tc>
          <w:tcPr>
            <w:tcW w:w="3402" w:type="dxa"/>
          </w:tcPr>
          <w:p w14:paraId="3D11F29C" w14:textId="77777777"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14:paraId="74952CD3" w14:textId="77777777"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14:paraId="29E0268D" w14:textId="77777777" w:rsidTr="00891EFD">
        <w:trPr>
          <w:jc w:val="right"/>
        </w:trPr>
        <w:tc>
          <w:tcPr>
            <w:tcW w:w="1101" w:type="dxa"/>
          </w:tcPr>
          <w:p w14:paraId="1827D8AC" w14:textId="77777777" w:rsidR="00CF66CC" w:rsidRPr="00CF66CC" w:rsidRDefault="00CF66CC" w:rsidP="00891EFD">
            <w:pPr>
              <w:rPr>
                <w:lang w:val="fr-FR"/>
              </w:rPr>
            </w:pPr>
          </w:p>
        </w:tc>
        <w:tc>
          <w:tcPr>
            <w:tcW w:w="3402" w:type="dxa"/>
          </w:tcPr>
          <w:p w14:paraId="4BAFF089" w14:textId="77777777" w:rsidR="00CF66CC" w:rsidRPr="00CF66CC" w:rsidRDefault="00CF66CC" w:rsidP="00891EFD">
            <w:pPr>
              <w:rPr>
                <w:lang w:val="fr-FR"/>
              </w:rPr>
            </w:pPr>
          </w:p>
        </w:tc>
        <w:tc>
          <w:tcPr>
            <w:tcW w:w="5352" w:type="dxa"/>
          </w:tcPr>
          <w:p w14:paraId="37AB9E7F" w14:textId="77777777" w:rsidR="00CF66CC" w:rsidRPr="0078343F" w:rsidRDefault="00CF66CC" w:rsidP="00891EFD">
            <w:pPr>
              <w:jc w:val="right"/>
              <w:rPr>
                <w:lang w:val="fr-FR"/>
              </w:rPr>
            </w:pPr>
          </w:p>
          <w:p w14:paraId="4DEC4919" w14:textId="77777777" w:rsidR="00CF66CC" w:rsidRPr="0078343F" w:rsidRDefault="00CF66CC" w:rsidP="00891EFD">
            <w:pPr>
              <w:jc w:val="right"/>
              <w:rPr>
                <w:lang w:val="fr-FR"/>
              </w:rPr>
            </w:pPr>
          </w:p>
          <w:p w14:paraId="7CBD318D" w14:textId="77777777" w:rsidR="00CF66CC" w:rsidRPr="0078343F" w:rsidRDefault="00CF66CC" w:rsidP="00891EFD">
            <w:pPr>
              <w:jc w:val="right"/>
              <w:rPr>
                <w:lang w:val="fr-FR"/>
              </w:rPr>
            </w:pPr>
          </w:p>
          <w:p w14:paraId="0122D687" w14:textId="77777777" w:rsidR="00CF66CC" w:rsidRPr="00CF66CC" w:rsidRDefault="00CF66CC" w:rsidP="00891EFD">
            <w:pPr>
              <w:jc w:val="right"/>
            </w:pPr>
            <w:r w:rsidRPr="00CF66CC">
              <w:t>Versión 1.0</w:t>
            </w:r>
          </w:p>
          <w:p w14:paraId="308CA687" w14:textId="77777777" w:rsidR="00CF66CC" w:rsidRPr="00CF66CC" w:rsidRDefault="006B0835" w:rsidP="00891EFD">
            <w:pPr>
              <w:jc w:val="right"/>
            </w:pPr>
            <w:r>
              <w:t>22</w:t>
            </w:r>
            <w:r w:rsidR="00BF7B28">
              <w:t>/11/2018</w:t>
            </w:r>
          </w:p>
          <w:p w14:paraId="1EDD4656" w14:textId="77777777" w:rsidR="00CF66CC" w:rsidRPr="00CF66CC" w:rsidRDefault="00CF66CC" w:rsidP="00891EFD">
            <w:pPr>
              <w:rPr>
                <w:lang w:val="fr-FR"/>
              </w:rPr>
            </w:pPr>
          </w:p>
        </w:tc>
      </w:tr>
    </w:tbl>
    <w:p w14:paraId="1733AE21" w14:textId="77777777"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14:paraId="34ABDAFA" w14:textId="77777777"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14:paraId="3FFC86BE" w14:textId="77777777"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14:paraId="6D5E6E1D" w14:textId="77777777">
        <w:trPr>
          <w:jc w:val="center"/>
        </w:trPr>
        <w:tc>
          <w:tcPr>
            <w:tcW w:w="1242" w:type="dxa"/>
            <w:shd w:val="clear" w:color="auto" w:fill="F3F3F3"/>
            <w:vAlign w:val="center"/>
          </w:tcPr>
          <w:p w14:paraId="55CA0804" w14:textId="77777777"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14:paraId="42A273A5" w14:textId="77777777"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14:paraId="6D3B53E2" w14:textId="77777777"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14:paraId="180E083B" w14:textId="77777777" w:rsidR="00685D88" w:rsidRPr="00640329" w:rsidRDefault="00685D88" w:rsidP="00F32AB2">
            <w:pPr>
              <w:pStyle w:val="Tabletext"/>
              <w:jc w:val="center"/>
              <w:rPr>
                <w:b/>
                <w:lang w:val="es-ES"/>
              </w:rPr>
            </w:pPr>
            <w:r w:rsidRPr="00640329">
              <w:rPr>
                <w:b/>
                <w:lang w:val="es-ES"/>
              </w:rPr>
              <w:t>Autor</w:t>
            </w:r>
          </w:p>
        </w:tc>
      </w:tr>
      <w:tr w:rsidR="00685D88" w:rsidRPr="00640329" w14:paraId="2A95591B" w14:textId="77777777">
        <w:trPr>
          <w:trHeight w:val="254"/>
          <w:jc w:val="center"/>
        </w:trPr>
        <w:tc>
          <w:tcPr>
            <w:tcW w:w="1242" w:type="dxa"/>
            <w:vAlign w:val="center"/>
          </w:tcPr>
          <w:p w14:paraId="5AB32E98" w14:textId="77777777"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14:paraId="270F51F7" w14:textId="77777777" w:rsidR="00685D88" w:rsidRPr="00640329" w:rsidRDefault="00685D88" w:rsidP="00F32AB2">
            <w:pPr>
              <w:rPr>
                <w:sz w:val="20"/>
                <w:szCs w:val="20"/>
                <w:lang w:val="es-ES"/>
              </w:rPr>
            </w:pPr>
            <w:r w:rsidRPr="00640329">
              <w:rPr>
                <w:sz w:val="20"/>
                <w:szCs w:val="20"/>
                <w:lang w:val="es-ES"/>
              </w:rPr>
              <w:t>1.0</w:t>
            </w:r>
          </w:p>
        </w:tc>
        <w:tc>
          <w:tcPr>
            <w:tcW w:w="4965" w:type="dxa"/>
            <w:vAlign w:val="center"/>
          </w:tcPr>
          <w:p w14:paraId="11C834EB" w14:textId="77777777"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14:paraId="48A2DA16" w14:textId="77777777" w:rsidR="00685D88" w:rsidRPr="00640329" w:rsidRDefault="00685D88" w:rsidP="00F32AB2">
            <w:pPr>
              <w:rPr>
                <w:sz w:val="20"/>
                <w:szCs w:val="20"/>
                <w:lang w:val="es-ES"/>
              </w:rPr>
            </w:pPr>
          </w:p>
        </w:tc>
      </w:tr>
      <w:tr w:rsidR="00685D88" w:rsidRPr="00640329" w14:paraId="0CAF229C" w14:textId="77777777">
        <w:trPr>
          <w:jc w:val="center"/>
        </w:trPr>
        <w:tc>
          <w:tcPr>
            <w:tcW w:w="1242" w:type="dxa"/>
            <w:vAlign w:val="center"/>
          </w:tcPr>
          <w:p w14:paraId="3E8835DA" w14:textId="77777777" w:rsidR="00685D88" w:rsidRPr="00640329" w:rsidRDefault="00525941" w:rsidP="00F32AB2">
            <w:pPr>
              <w:rPr>
                <w:sz w:val="20"/>
                <w:szCs w:val="20"/>
                <w:lang w:val="es-ES"/>
              </w:rPr>
            </w:pPr>
            <w:r>
              <w:rPr>
                <w:sz w:val="20"/>
                <w:szCs w:val="20"/>
                <w:lang w:val="es-ES"/>
              </w:rPr>
              <w:t>11/11/2018</w:t>
            </w:r>
          </w:p>
        </w:tc>
        <w:tc>
          <w:tcPr>
            <w:tcW w:w="993" w:type="dxa"/>
            <w:vAlign w:val="center"/>
          </w:tcPr>
          <w:p w14:paraId="0A86CC42" w14:textId="77777777" w:rsidR="00685D88" w:rsidRPr="00640329" w:rsidRDefault="00525941" w:rsidP="00F32AB2">
            <w:pPr>
              <w:rPr>
                <w:sz w:val="20"/>
                <w:szCs w:val="20"/>
                <w:lang w:val="es-ES"/>
              </w:rPr>
            </w:pPr>
            <w:r>
              <w:rPr>
                <w:sz w:val="20"/>
                <w:szCs w:val="20"/>
                <w:lang w:val="es-ES"/>
              </w:rPr>
              <w:t>1.0</w:t>
            </w:r>
          </w:p>
        </w:tc>
        <w:tc>
          <w:tcPr>
            <w:tcW w:w="4965" w:type="dxa"/>
            <w:vAlign w:val="center"/>
          </w:tcPr>
          <w:p w14:paraId="7056AE34" w14:textId="77777777"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14:paraId="486603DD" w14:textId="77777777"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14:paraId="1A24694F" w14:textId="77777777">
        <w:trPr>
          <w:jc w:val="center"/>
        </w:trPr>
        <w:tc>
          <w:tcPr>
            <w:tcW w:w="1242" w:type="dxa"/>
            <w:vAlign w:val="center"/>
          </w:tcPr>
          <w:p w14:paraId="35CF6EAC" w14:textId="77777777" w:rsidR="00525941" w:rsidRPr="00640329" w:rsidRDefault="00525941" w:rsidP="00F32AB2">
            <w:pPr>
              <w:rPr>
                <w:sz w:val="20"/>
                <w:szCs w:val="20"/>
                <w:lang w:val="es-ES"/>
              </w:rPr>
            </w:pPr>
            <w:r>
              <w:rPr>
                <w:sz w:val="20"/>
                <w:szCs w:val="20"/>
                <w:lang w:val="es-ES"/>
              </w:rPr>
              <w:t>14/11/2018</w:t>
            </w:r>
          </w:p>
        </w:tc>
        <w:tc>
          <w:tcPr>
            <w:tcW w:w="993" w:type="dxa"/>
            <w:vAlign w:val="center"/>
          </w:tcPr>
          <w:p w14:paraId="71D59892" w14:textId="77777777" w:rsidR="00525941" w:rsidRPr="00640329" w:rsidRDefault="00525941" w:rsidP="00F32AB2">
            <w:pPr>
              <w:rPr>
                <w:sz w:val="20"/>
                <w:szCs w:val="20"/>
                <w:lang w:val="es-ES"/>
              </w:rPr>
            </w:pPr>
            <w:r>
              <w:rPr>
                <w:sz w:val="20"/>
                <w:szCs w:val="20"/>
                <w:lang w:val="es-ES"/>
              </w:rPr>
              <w:t>1.0</w:t>
            </w:r>
          </w:p>
        </w:tc>
        <w:tc>
          <w:tcPr>
            <w:tcW w:w="4965" w:type="dxa"/>
            <w:vAlign w:val="center"/>
          </w:tcPr>
          <w:p w14:paraId="2A4AFBF2" w14:textId="77777777"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14:paraId="19B043C4" w14:textId="77777777"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A64BCEE" w14:textId="77777777">
        <w:trPr>
          <w:jc w:val="center"/>
        </w:trPr>
        <w:tc>
          <w:tcPr>
            <w:tcW w:w="1242" w:type="dxa"/>
            <w:vAlign w:val="center"/>
          </w:tcPr>
          <w:p w14:paraId="01E8AA89" w14:textId="77777777" w:rsidR="00C1561B" w:rsidRDefault="00C1561B" w:rsidP="00F32AB2">
            <w:pPr>
              <w:rPr>
                <w:sz w:val="20"/>
                <w:szCs w:val="20"/>
                <w:lang w:val="es-ES"/>
              </w:rPr>
            </w:pPr>
            <w:r>
              <w:rPr>
                <w:sz w:val="20"/>
                <w:szCs w:val="20"/>
                <w:lang w:val="es-ES"/>
              </w:rPr>
              <w:t>15/11/2018</w:t>
            </w:r>
          </w:p>
        </w:tc>
        <w:tc>
          <w:tcPr>
            <w:tcW w:w="993" w:type="dxa"/>
            <w:vAlign w:val="center"/>
          </w:tcPr>
          <w:p w14:paraId="55E2EB09" w14:textId="77777777" w:rsidR="00C1561B" w:rsidRDefault="00C1561B" w:rsidP="00F32AB2">
            <w:pPr>
              <w:rPr>
                <w:sz w:val="20"/>
                <w:szCs w:val="20"/>
                <w:lang w:val="es-ES"/>
              </w:rPr>
            </w:pPr>
            <w:r>
              <w:rPr>
                <w:sz w:val="20"/>
                <w:szCs w:val="20"/>
                <w:lang w:val="es-ES"/>
              </w:rPr>
              <w:t>1.0</w:t>
            </w:r>
          </w:p>
        </w:tc>
        <w:tc>
          <w:tcPr>
            <w:tcW w:w="4965" w:type="dxa"/>
            <w:vAlign w:val="center"/>
          </w:tcPr>
          <w:p w14:paraId="7D5FAAFC" w14:textId="77777777"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14:paraId="5A2F79E9" w14:textId="77777777"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14:paraId="657AC27F" w14:textId="77777777">
        <w:trPr>
          <w:jc w:val="center"/>
        </w:trPr>
        <w:tc>
          <w:tcPr>
            <w:tcW w:w="1242" w:type="dxa"/>
            <w:vAlign w:val="center"/>
          </w:tcPr>
          <w:p w14:paraId="35B0D5C5" w14:textId="77777777" w:rsidR="00386B5F" w:rsidRDefault="00386B5F" w:rsidP="00F32AB2">
            <w:pPr>
              <w:rPr>
                <w:sz w:val="20"/>
                <w:szCs w:val="20"/>
                <w:lang w:val="es-ES"/>
              </w:rPr>
            </w:pPr>
            <w:r>
              <w:rPr>
                <w:sz w:val="20"/>
                <w:szCs w:val="20"/>
                <w:lang w:val="es-ES"/>
              </w:rPr>
              <w:t>15/11/2018</w:t>
            </w:r>
          </w:p>
        </w:tc>
        <w:tc>
          <w:tcPr>
            <w:tcW w:w="993" w:type="dxa"/>
            <w:vAlign w:val="center"/>
          </w:tcPr>
          <w:p w14:paraId="5C05C234" w14:textId="77777777" w:rsidR="00386B5F" w:rsidRDefault="00386B5F" w:rsidP="00F32AB2">
            <w:pPr>
              <w:rPr>
                <w:sz w:val="20"/>
                <w:szCs w:val="20"/>
                <w:lang w:val="es-ES"/>
              </w:rPr>
            </w:pPr>
            <w:r>
              <w:rPr>
                <w:sz w:val="20"/>
                <w:szCs w:val="20"/>
                <w:lang w:val="es-ES"/>
              </w:rPr>
              <w:t>1.0</w:t>
            </w:r>
          </w:p>
        </w:tc>
        <w:tc>
          <w:tcPr>
            <w:tcW w:w="4965" w:type="dxa"/>
            <w:vAlign w:val="center"/>
          </w:tcPr>
          <w:p w14:paraId="63F82459" w14:textId="77777777"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14:paraId="419753E8" w14:textId="77777777"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14:paraId="6CDE10FA" w14:textId="77777777">
        <w:trPr>
          <w:jc w:val="center"/>
        </w:trPr>
        <w:tc>
          <w:tcPr>
            <w:tcW w:w="1242" w:type="dxa"/>
            <w:vAlign w:val="center"/>
          </w:tcPr>
          <w:p w14:paraId="31846C76" w14:textId="77777777" w:rsidR="002665FB" w:rsidRDefault="002665FB" w:rsidP="00F32AB2">
            <w:pPr>
              <w:rPr>
                <w:sz w:val="20"/>
                <w:szCs w:val="20"/>
                <w:lang w:val="es-ES"/>
              </w:rPr>
            </w:pPr>
            <w:r>
              <w:rPr>
                <w:sz w:val="20"/>
                <w:szCs w:val="20"/>
                <w:lang w:val="es-ES"/>
              </w:rPr>
              <w:t>16/11/2018</w:t>
            </w:r>
          </w:p>
        </w:tc>
        <w:tc>
          <w:tcPr>
            <w:tcW w:w="993" w:type="dxa"/>
            <w:vAlign w:val="center"/>
          </w:tcPr>
          <w:p w14:paraId="4041BB0A" w14:textId="77777777" w:rsidR="002665FB" w:rsidRDefault="002665FB" w:rsidP="00F32AB2">
            <w:pPr>
              <w:rPr>
                <w:sz w:val="20"/>
                <w:szCs w:val="20"/>
                <w:lang w:val="es-ES"/>
              </w:rPr>
            </w:pPr>
            <w:r>
              <w:rPr>
                <w:sz w:val="20"/>
                <w:szCs w:val="20"/>
                <w:lang w:val="es-ES"/>
              </w:rPr>
              <w:t>1.0</w:t>
            </w:r>
          </w:p>
        </w:tc>
        <w:tc>
          <w:tcPr>
            <w:tcW w:w="4965" w:type="dxa"/>
            <w:vAlign w:val="center"/>
          </w:tcPr>
          <w:p w14:paraId="34B1561C" w14:textId="77777777"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14:paraId="12414418" w14:textId="77777777" w:rsidR="002665FB" w:rsidRDefault="002665FB" w:rsidP="000D72FF">
            <w:pPr>
              <w:rPr>
                <w:sz w:val="20"/>
                <w:szCs w:val="20"/>
                <w:lang w:val="es-ES"/>
              </w:rPr>
            </w:pPr>
            <w:r>
              <w:rPr>
                <w:sz w:val="20"/>
                <w:szCs w:val="20"/>
                <w:lang w:val="es-ES"/>
              </w:rPr>
              <w:t>Robert Esteban</w:t>
            </w:r>
          </w:p>
        </w:tc>
      </w:tr>
      <w:tr w:rsidR="00386B5F" w:rsidRPr="00640329" w14:paraId="631606BD" w14:textId="77777777">
        <w:trPr>
          <w:jc w:val="center"/>
        </w:trPr>
        <w:tc>
          <w:tcPr>
            <w:tcW w:w="1242" w:type="dxa"/>
            <w:vAlign w:val="center"/>
          </w:tcPr>
          <w:p w14:paraId="1E3E32DF" w14:textId="77777777" w:rsidR="00386B5F" w:rsidRDefault="00386B5F" w:rsidP="00C1561B">
            <w:pPr>
              <w:rPr>
                <w:sz w:val="20"/>
                <w:szCs w:val="20"/>
                <w:lang w:val="es-ES"/>
              </w:rPr>
            </w:pPr>
            <w:r>
              <w:rPr>
                <w:sz w:val="20"/>
                <w:szCs w:val="20"/>
                <w:lang w:val="es-ES"/>
              </w:rPr>
              <w:t>16/11/2018</w:t>
            </w:r>
          </w:p>
        </w:tc>
        <w:tc>
          <w:tcPr>
            <w:tcW w:w="993" w:type="dxa"/>
            <w:vAlign w:val="center"/>
          </w:tcPr>
          <w:p w14:paraId="533245CA" w14:textId="77777777" w:rsidR="00386B5F" w:rsidRDefault="00386B5F" w:rsidP="00C1561B">
            <w:pPr>
              <w:rPr>
                <w:sz w:val="20"/>
                <w:szCs w:val="20"/>
                <w:lang w:val="es-ES"/>
              </w:rPr>
            </w:pPr>
            <w:r>
              <w:rPr>
                <w:sz w:val="20"/>
                <w:szCs w:val="20"/>
                <w:lang w:val="es-ES"/>
              </w:rPr>
              <w:t>1.0</w:t>
            </w:r>
          </w:p>
        </w:tc>
        <w:tc>
          <w:tcPr>
            <w:tcW w:w="4965" w:type="dxa"/>
            <w:vAlign w:val="center"/>
          </w:tcPr>
          <w:p w14:paraId="4AAC39BD" w14:textId="77777777"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14:paraId="4C2FDBF4"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14:paraId="17388252" w14:textId="77777777">
        <w:trPr>
          <w:jc w:val="center"/>
        </w:trPr>
        <w:tc>
          <w:tcPr>
            <w:tcW w:w="1242" w:type="dxa"/>
            <w:vAlign w:val="center"/>
          </w:tcPr>
          <w:p w14:paraId="5F0D7E77" w14:textId="77777777" w:rsidR="00C1561B" w:rsidRPr="00640329" w:rsidRDefault="00C1561B" w:rsidP="00C1561B">
            <w:pPr>
              <w:rPr>
                <w:sz w:val="20"/>
                <w:szCs w:val="20"/>
                <w:lang w:val="es-ES"/>
              </w:rPr>
            </w:pPr>
            <w:r>
              <w:rPr>
                <w:sz w:val="20"/>
                <w:szCs w:val="20"/>
                <w:lang w:val="es-ES"/>
              </w:rPr>
              <w:t>16/11/2018</w:t>
            </w:r>
          </w:p>
        </w:tc>
        <w:tc>
          <w:tcPr>
            <w:tcW w:w="993" w:type="dxa"/>
            <w:vAlign w:val="center"/>
          </w:tcPr>
          <w:p w14:paraId="23B97419"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1CA7A6E5" w14:textId="77777777"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14:paraId="66BA616D"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14:paraId="73455343" w14:textId="77777777">
        <w:trPr>
          <w:jc w:val="center"/>
        </w:trPr>
        <w:tc>
          <w:tcPr>
            <w:tcW w:w="1242" w:type="dxa"/>
            <w:vAlign w:val="center"/>
          </w:tcPr>
          <w:p w14:paraId="6DEC3098" w14:textId="77777777" w:rsidR="00C1561B" w:rsidRPr="00640329" w:rsidRDefault="00C1561B" w:rsidP="00C1561B">
            <w:pPr>
              <w:rPr>
                <w:sz w:val="20"/>
                <w:szCs w:val="20"/>
                <w:lang w:val="es-ES"/>
              </w:rPr>
            </w:pPr>
            <w:r>
              <w:rPr>
                <w:sz w:val="20"/>
                <w:szCs w:val="20"/>
                <w:lang w:val="es-ES"/>
              </w:rPr>
              <w:t>17/11/2018</w:t>
            </w:r>
          </w:p>
        </w:tc>
        <w:tc>
          <w:tcPr>
            <w:tcW w:w="993" w:type="dxa"/>
            <w:vAlign w:val="center"/>
          </w:tcPr>
          <w:p w14:paraId="191128E3"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425A5512" w14:textId="77777777"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14:paraId="1E7E6DC1" w14:textId="77777777"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C75A7B6" w14:textId="77777777">
        <w:trPr>
          <w:jc w:val="center"/>
        </w:trPr>
        <w:tc>
          <w:tcPr>
            <w:tcW w:w="1242" w:type="dxa"/>
            <w:vAlign w:val="center"/>
          </w:tcPr>
          <w:p w14:paraId="45981C7D" w14:textId="77777777" w:rsidR="00C1561B" w:rsidRPr="00640329" w:rsidRDefault="00C1561B" w:rsidP="00C1561B">
            <w:pPr>
              <w:rPr>
                <w:sz w:val="20"/>
                <w:szCs w:val="20"/>
                <w:lang w:val="es-ES"/>
              </w:rPr>
            </w:pPr>
            <w:r>
              <w:rPr>
                <w:sz w:val="20"/>
                <w:szCs w:val="20"/>
                <w:lang w:val="es-ES"/>
              </w:rPr>
              <w:t>22/11/2018</w:t>
            </w:r>
          </w:p>
        </w:tc>
        <w:tc>
          <w:tcPr>
            <w:tcW w:w="993" w:type="dxa"/>
            <w:vAlign w:val="center"/>
          </w:tcPr>
          <w:p w14:paraId="7789B7A8"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79579679" w14:textId="77777777"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14:paraId="30349645"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14:paraId="4AF73510" w14:textId="77777777">
        <w:trPr>
          <w:jc w:val="center"/>
        </w:trPr>
        <w:tc>
          <w:tcPr>
            <w:tcW w:w="1242" w:type="dxa"/>
            <w:vAlign w:val="center"/>
          </w:tcPr>
          <w:p w14:paraId="78AFD85E" w14:textId="77777777" w:rsidR="002665FB" w:rsidRDefault="002665FB" w:rsidP="002665FB">
            <w:pPr>
              <w:rPr>
                <w:sz w:val="20"/>
                <w:szCs w:val="20"/>
                <w:lang w:val="es-ES"/>
              </w:rPr>
            </w:pPr>
            <w:r>
              <w:rPr>
                <w:sz w:val="20"/>
                <w:szCs w:val="20"/>
                <w:lang w:val="es-ES"/>
              </w:rPr>
              <w:t>23/11/2018</w:t>
            </w:r>
          </w:p>
        </w:tc>
        <w:tc>
          <w:tcPr>
            <w:tcW w:w="993" w:type="dxa"/>
            <w:vAlign w:val="center"/>
          </w:tcPr>
          <w:p w14:paraId="0D0C73AE" w14:textId="77777777" w:rsidR="002665FB" w:rsidRDefault="002665FB" w:rsidP="002665FB">
            <w:pPr>
              <w:rPr>
                <w:sz w:val="20"/>
                <w:szCs w:val="20"/>
                <w:lang w:val="es-ES"/>
              </w:rPr>
            </w:pPr>
            <w:r>
              <w:rPr>
                <w:sz w:val="20"/>
                <w:szCs w:val="20"/>
                <w:lang w:val="es-ES"/>
              </w:rPr>
              <w:t>1.0</w:t>
            </w:r>
          </w:p>
        </w:tc>
        <w:tc>
          <w:tcPr>
            <w:tcW w:w="4965" w:type="dxa"/>
            <w:vAlign w:val="center"/>
          </w:tcPr>
          <w:p w14:paraId="31BE927C" w14:textId="77777777"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14:paraId="77066254" w14:textId="77777777" w:rsidR="002665FB" w:rsidRDefault="002665FB" w:rsidP="002665FB">
            <w:pPr>
              <w:rPr>
                <w:sz w:val="20"/>
                <w:szCs w:val="20"/>
                <w:lang w:val="es-ES"/>
              </w:rPr>
            </w:pPr>
            <w:r>
              <w:rPr>
                <w:sz w:val="20"/>
                <w:szCs w:val="20"/>
                <w:lang w:val="es-ES"/>
              </w:rPr>
              <w:t>Robert Esteban</w:t>
            </w:r>
          </w:p>
        </w:tc>
      </w:tr>
      <w:tr w:rsidR="00386B5F" w:rsidRPr="00640329" w14:paraId="703E1627" w14:textId="77777777">
        <w:trPr>
          <w:jc w:val="center"/>
        </w:trPr>
        <w:tc>
          <w:tcPr>
            <w:tcW w:w="1242" w:type="dxa"/>
            <w:vAlign w:val="center"/>
          </w:tcPr>
          <w:p w14:paraId="08BB8D18" w14:textId="77777777" w:rsidR="00386B5F" w:rsidRDefault="00386B5F" w:rsidP="00C1561B">
            <w:pPr>
              <w:rPr>
                <w:sz w:val="20"/>
                <w:szCs w:val="20"/>
                <w:lang w:val="es-ES"/>
              </w:rPr>
            </w:pPr>
            <w:r>
              <w:rPr>
                <w:sz w:val="20"/>
                <w:szCs w:val="20"/>
                <w:lang w:val="es-ES"/>
              </w:rPr>
              <w:t>23/11/2018</w:t>
            </w:r>
          </w:p>
        </w:tc>
        <w:tc>
          <w:tcPr>
            <w:tcW w:w="993" w:type="dxa"/>
            <w:vAlign w:val="center"/>
          </w:tcPr>
          <w:p w14:paraId="1E2082E0" w14:textId="77777777" w:rsidR="00386B5F" w:rsidRDefault="00386B5F" w:rsidP="00C1561B">
            <w:pPr>
              <w:rPr>
                <w:sz w:val="20"/>
                <w:szCs w:val="20"/>
                <w:lang w:val="es-ES"/>
              </w:rPr>
            </w:pPr>
            <w:r>
              <w:rPr>
                <w:sz w:val="20"/>
                <w:szCs w:val="20"/>
                <w:lang w:val="es-ES"/>
              </w:rPr>
              <w:t>1.0</w:t>
            </w:r>
          </w:p>
        </w:tc>
        <w:tc>
          <w:tcPr>
            <w:tcW w:w="4965" w:type="dxa"/>
            <w:vAlign w:val="center"/>
          </w:tcPr>
          <w:p w14:paraId="604984D8" w14:textId="77777777" w:rsidR="00386B5F" w:rsidRDefault="00386B5F" w:rsidP="00C1561B">
            <w:pPr>
              <w:rPr>
                <w:sz w:val="20"/>
                <w:szCs w:val="20"/>
                <w:lang w:val="es-ES"/>
              </w:rPr>
            </w:pPr>
            <w:r>
              <w:rPr>
                <w:sz w:val="20"/>
                <w:szCs w:val="20"/>
                <w:lang w:val="es-ES"/>
              </w:rPr>
              <w:t>Agregue los diagramas de secuencia de caso de uso Gestionar Productos y Gestionar Estadísticas.</w:t>
            </w:r>
          </w:p>
          <w:p w14:paraId="7F7A3884" w14:textId="77777777"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14:paraId="0ED72F4B"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14:paraId="64838E42" w14:textId="77777777">
        <w:trPr>
          <w:jc w:val="center"/>
        </w:trPr>
        <w:tc>
          <w:tcPr>
            <w:tcW w:w="1242" w:type="dxa"/>
            <w:vAlign w:val="center"/>
          </w:tcPr>
          <w:p w14:paraId="18E4C211" w14:textId="77777777" w:rsidR="004B1119" w:rsidRPr="00640329" w:rsidRDefault="004B1119" w:rsidP="004B1119">
            <w:pPr>
              <w:rPr>
                <w:sz w:val="20"/>
                <w:szCs w:val="20"/>
                <w:lang w:val="es-ES"/>
              </w:rPr>
            </w:pPr>
            <w:r>
              <w:rPr>
                <w:sz w:val="20"/>
                <w:szCs w:val="20"/>
                <w:lang w:val="es-ES"/>
              </w:rPr>
              <w:t>23/11/2018</w:t>
            </w:r>
          </w:p>
        </w:tc>
        <w:tc>
          <w:tcPr>
            <w:tcW w:w="993" w:type="dxa"/>
            <w:vAlign w:val="center"/>
          </w:tcPr>
          <w:p w14:paraId="1AF5CF3C" w14:textId="77777777" w:rsidR="004B1119" w:rsidRPr="00640329" w:rsidRDefault="004B1119" w:rsidP="004B1119">
            <w:pPr>
              <w:rPr>
                <w:sz w:val="20"/>
                <w:szCs w:val="20"/>
                <w:lang w:val="es-ES"/>
              </w:rPr>
            </w:pPr>
            <w:r>
              <w:rPr>
                <w:sz w:val="20"/>
                <w:szCs w:val="20"/>
                <w:lang w:val="es-ES"/>
              </w:rPr>
              <w:t>1.0</w:t>
            </w:r>
          </w:p>
        </w:tc>
        <w:tc>
          <w:tcPr>
            <w:tcW w:w="4965" w:type="dxa"/>
            <w:vAlign w:val="center"/>
          </w:tcPr>
          <w:p w14:paraId="631BE818" w14:textId="77777777"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14:paraId="40A3BC82" w14:textId="77777777"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14:paraId="7C082C22" w14:textId="77777777">
        <w:trPr>
          <w:jc w:val="center"/>
        </w:trPr>
        <w:tc>
          <w:tcPr>
            <w:tcW w:w="1242" w:type="dxa"/>
            <w:vAlign w:val="center"/>
          </w:tcPr>
          <w:p w14:paraId="25F55B4F" w14:textId="77777777" w:rsidR="00C43F13" w:rsidRDefault="00C43F13" w:rsidP="00576BBD">
            <w:pPr>
              <w:rPr>
                <w:sz w:val="20"/>
                <w:szCs w:val="20"/>
                <w:lang w:val="es-ES"/>
              </w:rPr>
            </w:pPr>
            <w:r>
              <w:rPr>
                <w:sz w:val="20"/>
                <w:szCs w:val="20"/>
                <w:lang w:val="es-ES"/>
              </w:rPr>
              <w:t>23/11/2018</w:t>
            </w:r>
          </w:p>
        </w:tc>
        <w:tc>
          <w:tcPr>
            <w:tcW w:w="993" w:type="dxa"/>
            <w:vAlign w:val="center"/>
          </w:tcPr>
          <w:p w14:paraId="50BCBDAA" w14:textId="77777777" w:rsidR="00C43F13" w:rsidRDefault="00C43F13" w:rsidP="00576BBD">
            <w:pPr>
              <w:rPr>
                <w:sz w:val="20"/>
                <w:szCs w:val="20"/>
                <w:lang w:val="es-ES"/>
              </w:rPr>
            </w:pPr>
            <w:r>
              <w:rPr>
                <w:sz w:val="20"/>
                <w:szCs w:val="20"/>
                <w:lang w:val="es-ES"/>
              </w:rPr>
              <w:t>1.0</w:t>
            </w:r>
          </w:p>
        </w:tc>
        <w:tc>
          <w:tcPr>
            <w:tcW w:w="4965" w:type="dxa"/>
            <w:vAlign w:val="center"/>
          </w:tcPr>
          <w:p w14:paraId="73C50609" w14:textId="77777777" w:rsidR="00C43F13" w:rsidRDefault="00C43F13" w:rsidP="00C43F13">
            <w:pPr>
              <w:rPr>
                <w:sz w:val="20"/>
                <w:szCs w:val="20"/>
                <w:lang w:val="es-ES"/>
              </w:rPr>
            </w:pPr>
            <w:r>
              <w:rPr>
                <w:sz w:val="20"/>
                <w:szCs w:val="20"/>
                <w:lang w:val="es-ES"/>
              </w:rPr>
              <w:t>Agregue diagramas de secuencia de caso de uso de Gestionar venta a clientes y su diagrama de clase.</w:t>
            </w:r>
          </w:p>
          <w:p w14:paraId="68857AF5" w14:textId="77777777" w:rsidR="00C43F13" w:rsidRDefault="00C43F13" w:rsidP="00C43F13">
            <w:pPr>
              <w:rPr>
                <w:sz w:val="20"/>
                <w:szCs w:val="20"/>
                <w:lang w:val="es-ES"/>
              </w:rPr>
            </w:pPr>
            <w:r>
              <w:rPr>
                <w:sz w:val="20"/>
                <w:szCs w:val="20"/>
                <w:lang w:val="es-ES"/>
              </w:rPr>
              <w:t>Hice cambios en el archivo.</w:t>
            </w:r>
          </w:p>
        </w:tc>
        <w:tc>
          <w:tcPr>
            <w:tcW w:w="2547" w:type="dxa"/>
            <w:vAlign w:val="center"/>
          </w:tcPr>
          <w:p w14:paraId="63CAF439" w14:textId="77777777" w:rsidR="00C43F13" w:rsidRDefault="00C43F13" w:rsidP="00576BBD">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14:paraId="6092171A" w14:textId="77777777" w:rsidR="00685D88" w:rsidRPr="00640329" w:rsidRDefault="00685D88" w:rsidP="00685D88"/>
    <w:p w14:paraId="5F8D18EF" w14:textId="77777777" w:rsidR="00685D88" w:rsidRPr="00685D88" w:rsidRDefault="00685D88" w:rsidP="00685D88"/>
    <w:p w14:paraId="43027685" w14:textId="77777777" w:rsidR="00361A47" w:rsidRDefault="00361A47">
      <w:pPr>
        <w:jc w:val="right"/>
      </w:pPr>
      <w:r>
        <w:br w:type="page"/>
      </w:r>
    </w:p>
    <w:p w14:paraId="5089A328" w14:textId="77777777" w:rsidR="00A05B69" w:rsidRDefault="00A05B69"/>
    <w:p w14:paraId="4B452360" w14:textId="77777777"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14:paraId="366AFEA8" w14:textId="77777777" w:rsidR="00A05B69" w:rsidRDefault="00A05B69"/>
    <w:p w14:paraId="41B83245" w14:textId="77777777"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26D6698"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4A05B3C7"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7CEBBF9"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310E21C4"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06321BAC"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4B5C4331"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2D8A8100"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35839A71"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14C8B8CB"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7366121E"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2DD208F4"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6DAE3C73"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5051F060"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727F8297"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20C1D464"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46FDCBC8"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117F8E20"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657C2CA0"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7C8EF82"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229931F5"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A1E54C6"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8A728CA"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FD4A6B3"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0C0BE84A"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3FDB0865"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50DDD64B"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6972DFA6"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76FACC6D"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0E816BBC"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160EC1C6"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4F2C7E6E"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78FB0FF5" w14:textId="77777777" w:rsidR="00802867" w:rsidRDefault="00C2204A">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52A02D94"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66015F1B" w14:textId="77777777" w:rsidR="00802867" w:rsidRDefault="00C2204A">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14:paraId="5DAA6E91" w14:textId="77777777" w:rsidR="001E3E5F" w:rsidRDefault="001E3E5F">
      <w:r>
        <w:fldChar w:fldCharType="end"/>
      </w:r>
    </w:p>
    <w:p w14:paraId="6E608FC2" w14:textId="77777777" w:rsidR="00A05B69" w:rsidRDefault="00D304DE">
      <w:r>
        <w:br w:type="page"/>
      </w:r>
    </w:p>
    <w:p w14:paraId="0977F293" w14:textId="77777777"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14:paraId="59A1B6DC" w14:textId="77777777" w:rsidR="00CF66CC" w:rsidRPr="00FF3F96" w:rsidRDefault="00CF66CC" w:rsidP="0078343F">
      <w:r w:rsidRPr="00FF3F96">
        <w:t>Este documento es un Especificación de Requisitos de So</w:t>
      </w:r>
      <w:r w:rsidR="00FF3F96">
        <w:t xml:space="preserve">ftware (ERS) para el sistema de </w:t>
      </w:r>
      <w:r w:rsidRPr="00FF3F96">
        <w:t xml:space="preserve">información de </w:t>
      </w:r>
      <w:r w:rsidR="00FF3F96" w:rsidRPr="00FF3F96">
        <w:rPr>
          <w:i/>
        </w:rPr>
        <w:t>Pro-Limpieza</w:t>
      </w:r>
      <w:r w:rsidRPr="00FF3F96">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t>Recommended</w:t>
      </w:r>
      <w:proofErr w:type="spellEnd"/>
      <w:r w:rsidRPr="00FF3F96">
        <w:t xml:space="preserve"> </w:t>
      </w:r>
      <w:proofErr w:type="spellStart"/>
      <w:r w:rsidRPr="00FF3F96">
        <w:t>Practice</w:t>
      </w:r>
      <w:proofErr w:type="spellEnd"/>
      <w:r w:rsidRPr="00FF3F96">
        <w:t xml:space="preserve"> </w:t>
      </w:r>
      <w:proofErr w:type="spellStart"/>
      <w:r w:rsidRPr="00FF3F96">
        <w:t>for</w:t>
      </w:r>
      <w:proofErr w:type="spellEnd"/>
      <w:r w:rsidRPr="00FF3F96">
        <w:t xml:space="preserve"> Software </w:t>
      </w:r>
      <w:proofErr w:type="spellStart"/>
      <w:r w:rsidRPr="00FF3F96">
        <w:t>Requirementes</w:t>
      </w:r>
      <w:proofErr w:type="spellEnd"/>
      <w:r w:rsidRPr="00FF3F96">
        <w:t xml:space="preserve"> </w:t>
      </w:r>
      <w:proofErr w:type="spellStart"/>
      <w:r w:rsidRPr="00FF3F96">
        <w:t>Specification</w:t>
      </w:r>
      <w:proofErr w:type="spellEnd"/>
      <w:r w:rsidRPr="00FF3F96">
        <w:t xml:space="preserve"> ANSI/IEEE 830 </w:t>
      </w:r>
      <w:smartTag w:uri="urn:schemas-microsoft-com:office:smarttags" w:element="metricconverter">
        <w:smartTagPr>
          <w:attr w:name="ProductID" w:val="1998”"/>
        </w:smartTagPr>
        <w:r w:rsidRPr="00FF3F96">
          <w:t>1998”</w:t>
        </w:r>
      </w:smartTag>
      <w:r w:rsidRPr="00FF3F96">
        <w:t>.</w:t>
      </w:r>
    </w:p>
    <w:p w14:paraId="2BF0FE60" w14:textId="77777777" w:rsidR="00CF66CC" w:rsidRPr="006D19AA" w:rsidRDefault="00CF66CC" w:rsidP="00CF66CC"/>
    <w:p w14:paraId="575B644B" w14:textId="77777777" w:rsidR="00A05B69" w:rsidRDefault="00A05B69">
      <w:pPr>
        <w:pStyle w:val="Ttulo2"/>
      </w:pPr>
      <w:bookmarkStart w:id="6" w:name="_Toc22529449"/>
      <w:bookmarkStart w:id="7" w:name="_Toc202534350"/>
      <w:bookmarkStart w:id="8" w:name="_Toc202535453"/>
      <w:bookmarkStart w:id="9" w:name="_Toc202595219"/>
      <w:bookmarkStart w:id="10" w:name="_Toc530770463"/>
      <w:r>
        <w:t>Propósito</w:t>
      </w:r>
      <w:bookmarkEnd w:id="6"/>
      <w:bookmarkEnd w:id="7"/>
      <w:bookmarkEnd w:id="8"/>
      <w:bookmarkEnd w:id="9"/>
      <w:bookmarkEnd w:id="10"/>
    </w:p>
    <w:p w14:paraId="68236CA8" w14:textId="77777777" w:rsidR="00CF66CC" w:rsidRPr="006D19AA" w:rsidRDefault="00CF66CC" w:rsidP="00CF66CC">
      <w:r>
        <w:t xml:space="preserve">La especificación tiene como fin comunicar las  funcionalidades y restricciones del sistema que se desea construir. La documentación está </w:t>
      </w:r>
      <w:r w:rsidR="0078343F">
        <w:t>dirigida</w:t>
      </w:r>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14:paraId="320C59F3" w14:textId="77777777" w:rsidR="00A05B69" w:rsidRDefault="00A05B69"/>
    <w:p w14:paraId="1EE38EDB" w14:textId="77777777" w:rsidR="00A05B69" w:rsidRDefault="00A05B69"/>
    <w:p w14:paraId="1AEC174A" w14:textId="77777777" w:rsidR="00A05B69" w:rsidRDefault="00A05B69">
      <w:pPr>
        <w:pStyle w:val="Ttulo2"/>
      </w:pPr>
      <w:bookmarkStart w:id="11" w:name="_Toc22529450"/>
      <w:bookmarkStart w:id="12" w:name="_Toc202534351"/>
      <w:bookmarkStart w:id="13" w:name="_Toc202535454"/>
      <w:bookmarkStart w:id="14" w:name="_Toc202595220"/>
      <w:bookmarkStart w:id="15" w:name="_Toc530770464"/>
      <w:r>
        <w:t>Alcance o Ámbito del Sistema</w:t>
      </w:r>
      <w:bookmarkEnd w:id="11"/>
      <w:bookmarkEnd w:id="12"/>
      <w:bookmarkEnd w:id="13"/>
      <w:bookmarkEnd w:id="14"/>
      <w:bookmarkEnd w:id="15"/>
    </w:p>
    <w:p w14:paraId="6E464068" w14:textId="77777777" w:rsidR="00A05B69" w:rsidRDefault="00A05B69"/>
    <w:p w14:paraId="1821BD69" w14:textId="77777777"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14:paraId="616C20B6" w14:textId="77777777" w:rsidR="00A05B69" w:rsidRDefault="00A05B69"/>
    <w:p w14:paraId="0C2FCF78" w14:textId="77777777" w:rsidR="00A05B69" w:rsidRDefault="00A05B69">
      <w:pPr>
        <w:pStyle w:val="Ttulo2"/>
      </w:pPr>
      <w:bookmarkStart w:id="16" w:name="_Toc22529451"/>
      <w:bookmarkStart w:id="17" w:name="_Toc202534352"/>
      <w:bookmarkStart w:id="18" w:name="_Toc202535455"/>
      <w:bookmarkStart w:id="19" w:name="_Toc202595221"/>
      <w:bookmarkStart w:id="20" w:name="_Toc530770465"/>
      <w:r>
        <w:t>Definiciones, Acrónimos y Abreviaturas</w:t>
      </w:r>
      <w:bookmarkEnd w:id="16"/>
      <w:bookmarkEnd w:id="17"/>
      <w:bookmarkEnd w:id="18"/>
      <w:bookmarkEnd w:id="19"/>
      <w:bookmarkEnd w:id="20"/>
    </w:p>
    <w:p w14:paraId="2136F0E8" w14:textId="77777777" w:rsidR="0063601A" w:rsidRDefault="0063601A" w:rsidP="0063601A"/>
    <w:p w14:paraId="53C4C49A" w14:textId="77777777" w:rsidR="0063601A" w:rsidRPr="0063601A" w:rsidRDefault="0063601A" w:rsidP="0063601A"/>
    <w:p w14:paraId="3EB73D5C" w14:textId="77777777" w:rsidR="00A05B69" w:rsidRDefault="00A05B69"/>
    <w:p w14:paraId="16B9BE1A" w14:textId="77777777"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530770466"/>
      <w:r>
        <w:rPr>
          <w:rFonts w:cs="Times New Roman"/>
        </w:rPr>
        <w:t>Definiciones</w:t>
      </w:r>
      <w:bookmarkEnd w:id="21"/>
      <w:bookmarkEnd w:id="22"/>
      <w:bookmarkEnd w:id="23"/>
      <w:bookmarkEnd w:id="24"/>
      <w:bookmarkEnd w:id="25"/>
    </w:p>
    <w:p w14:paraId="6EBEB074" w14:textId="77777777" w:rsidR="0063601A" w:rsidRDefault="0063601A" w:rsidP="0063601A">
      <w:pPr>
        <w:ind w:left="284"/>
        <w:rPr>
          <w:rFonts w:cs="Arial"/>
          <w:b/>
          <w:szCs w:val="22"/>
        </w:rPr>
      </w:pPr>
    </w:p>
    <w:p w14:paraId="24843725" w14:textId="77777777" w:rsidR="00A05B69" w:rsidRDefault="00A05B69" w:rsidP="00C605AD">
      <w:pPr>
        <w:ind w:firstLine="709"/>
        <w:rPr>
          <w:lang w:val="en-US"/>
        </w:rPr>
      </w:pPr>
    </w:p>
    <w:p w14:paraId="7F445A95" w14:textId="77777777"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14:paraId="7E714D69" w14:textId="77777777">
        <w:trPr>
          <w:trHeight w:val="247"/>
        </w:trPr>
        <w:tc>
          <w:tcPr>
            <w:tcW w:w="2748" w:type="dxa"/>
            <w:shd w:val="clear" w:color="auto" w:fill="F3F3F3"/>
          </w:tcPr>
          <w:p w14:paraId="7C5405A7" w14:textId="77777777" w:rsidR="00685D88" w:rsidRPr="00640329" w:rsidRDefault="005047AA" w:rsidP="00F32AB2">
            <w:pPr>
              <w:jc w:val="center"/>
              <w:rPr>
                <w:b/>
              </w:rPr>
            </w:pPr>
            <w:r>
              <w:rPr>
                <w:b/>
              </w:rPr>
              <w:t>Termino</w:t>
            </w:r>
          </w:p>
        </w:tc>
        <w:tc>
          <w:tcPr>
            <w:tcW w:w="6000" w:type="dxa"/>
            <w:shd w:val="clear" w:color="auto" w:fill="F3F3F3"/>
          </w:tcPr>
          <w:p w14:paraId="3E69DDDD" w14:textId="77777777" w:rsidR="00685D88" w:rsidRPr="00640329" w:rsidRDefault="005047AA" w:rsidP="00F32AB2">
            <w:pPr>
              <w:jc w:val="center"/>
              <w:rPr>
                <w:b/>
              </w:rPr>
            </w:pPr>
            <w:r w:rsidRPr="001A0FE4">
              <w:rPr>
                <w:b/>
              </w:rPr>
              <w:t>Descripción</w:t>
            </w:r>
          </w:p>
        </w:tc>
      </w:tr>
      <w:tr w:rsidR="00685D88" w:rsidRPr="00640329" w14:paraId="3B95261F" w14:textId="77777777">
        <w:trPr>
          <w:trHeight w:val="247"/>
        </w:trPr>
        <w:tc>
          <w:tcPr>
            <w:tcW w:w="2748" w:type="dxa"/>
          </w:tcPr>
          <w:p w14:paraId="5BB3A516" w14:textId="77777777" w:rsidR="00685D88" w:rsidRPr="00640329" w:rsidRDefault="0063601A" w:rsidP="00F32AB2">
            <w:r>
              <w:rPr>
                <w:rFonts w:cs="Arial"/>
                <w:b/>
                <w:szCs w:val="22"/>
              </w:rPr>
              <w:t>Usuario</w:t>
            </w:r>
          </w:p>
        </w:tc>
        <w:tc>
          <w:tcPr>
            <w:tcW w:w="6000" w:type="dxa"/>
          </w:tcPr>
          <w:p w14:paraId="15D12538" w14:textId="77777777"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14:paraId="138DA239" w14:textId="77777777" w:rsidR="00685D88" w:rsidRPr="00640329" w:rsidRDefault="00685D88" w:rsidP="00F32AB2"/>
        </w:tc>
      </w:tr>
      <w:tr w:rsidR="00685D88" w:rsidRPr="00640329" w14:paraId="180470B4" w14:textId="77777777">
        <w:trPr>
          <w:trHeight w:val="261"/>
        </w:trPr>
        <w:tc>
          <w:tcPr>
            <w:tcW w:w="2748" w:type="dxa"/>
          </w:tcPr>
          <w:p w14:paraId="63E43CB1" w14:textId="77777777" w:rsidR="00685D88" w:rsidRPr="00640329" w:rsidRDefault="0063601A" w:rsidP="00F32AB2">
            <w:r>
              <w:rPr>
                <w:rFonts w:cs="Arial"/>
                <w:b/>
                <w:szCs w:val="22"/>
              </w:rPr>
              <w:t>Cliente</w:t>
            </w:r>
          </w:p>
        </w:tc>
        <w:tc>
          <w:tcPr>
            <w:tcW w:w="6000" w:type="dxa"/>
          </w:tcPr>
          <w:p w14:paraId="45F92C71" w14:textId="77777777" w:rsidR="0063601A" w:rsidRDefault="0063601A" w:rsidP="0063601A">
            <w:pPr>
              <w:ind w:left="284"/>
              <w:rPr>
                <w:rFonts w:cs="Arial"/>
                <w:szCs w:val="22"/>
              </w:rPr>
            </w:pPr>
            <w:r>
              <w:rPr>
                <w:rFonts w:cs="Arial"/>
                <w:szCs w:val="22"/>
              </w:rPr>
              <w:t>Entidad que realiza una compra al sistema.</w:t>
            </w:r>
          </w:p>
          <w:p w14:paraId="032AB23D" w14:textId="77777777" w:rsidR="00685D88" w:rsidRPr="0078343F" w:rsidRDefault="00685D88" w:rsidP="00F32AB2"/>
        </w:tc>
      </w:tr>
      <w:tr w:rsidR="00685D88" w:rsidRPr="00640329" w14:paraId="3E83548E" w14:textId="77777777" w:rsidTr="0063601A">
        <w:trPr>
          <w:trHeight w:val="705"/>
        </w:trPr>
        <w:tc>
          <w:tcPr>
            <w:tcW w:w="2748" w:type="dxa"/>
          </w:tcPr>
          <w:p w14:paraId="7D64791D" w14:textId="77777777" w:rsidR="00685D88" w:rsidRPr="00640329" w:rsidRDefault="0063601A" w:rsidP="00F32AB2">
            <w:pPr>
              <w:rPr>
                <w:lang w:val="en-GB"/>
              </w:rPr>
            </w:pPr>
            <w:r>
              <w:rPr>
                <w:rFonts w:cs="Arial"/>
                <w:b/>
                <w:szCs w:val="22"/>
              </w:rPr>
              <w:t>Proveedor</w:t>
            </w:r>
          </w:p>
        </w:tc>
        <w:tc>
          <w:tcPr>
            <w:tcW w:w="6000" w:type="dxa"/>
          </w:tcPr>
          <w:p w14:paraId="12874892" w14:textId="77777777" w:rsidR="0063601A" w:rsidRDefault="0063601A" w:rsidP="0063601A">
            <w:pPr>
              <w:ind w:left="284"/>
              <w:rPr>
                <w:b/>
              </w:rPr>
            </w:pPr>
            <w:r>
              <w:rPr>
                <w:rFonts w:cs="Arial"/>
                <w:szCs w:val="22"/>
              </w:rPr>
              <w:t>Entidad a la cual el sistema le realiza la compra de productos para ser vendidos.</w:t>
            </w:r>
          </w:p>
          <w:p w14:paraId="6AF7C667" w14:textId="77777777" w:rsidR="00685D88" w:rsidRPr="0078343F" w:rsidRDefault="00685D88" w:rsidP="0063601A"/>
        </w:tc>
      </w:tr>
      <w:tr w:rsidR="0063601A" w:rsidRPr="00640329" w14:paraId="54318B43" w14:textId="77777777">
        <w:trPr>
          <w:trHeight w:val="261"/>
        </w:trPr>
        <w:tc>
          <w:tcPr>
            <w:tcW w:w="2748" w:type="dxa"/>
          </w:tcPr>
          <w:p w14:paraId="4F4F9E3B" w14:textId="77777777"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14:paraId="3C7624AF" w14:textId="77777777"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14:paraId="1B6A32F4" w14:textId="77777777" w:rsidR="0063601A" w:rsidRDefault="0063601A" w:rsidP="00F32AB2">
            <w:pPr>
              <w:rPr>
                <w:rFonts w:cs="Arial"/>
                <w:szCs w:val="22"/>
              </w:rPr>
            </w:pPr>
          </w:p>
        </w:tc>
      </w:tr>
    </w:tbl>
    <w:p w14:paraId="0BB87444" w14:textId="77777777" w:rsidR="00685D88" w:rsidRPr="0078343F" w:rsidRDefault="00685D88" w:rsidP="00C605AD">
      <w:pPr>
        <w:ind w:firstLine="709"/>
      </w:pPr>
    </w:p>
    <w:p w14:paraId="3E510FE6" w14:textId="77777777"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530770467"/>
      <w:r>
        <w:rPr>
          <w:rFonts w:cs="Times New Roman"/>
        </w:rPr>
        <w:t>Acrónimos</w:t>
      </w:r>
      <w:bookmarkEnd w:id="27"/>
      <w:bookmarkEnd w:id="28"/>
      <w:bookmarkEnd w:id="29"/>
      <w:bookmarkEnd w:id="30"/>
      <w:bookmarkEnd w:id="31"/>
    </w:p>
    <w:p w14:paraId="46DBB110" w14:textId="77777777"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14:paraId="323D2556" w14:textId="77777777">
        <w:trPr>
          <w:trHeight w:val="247"/>
          <w:jc w:val="center"/>
        </w:trPr>
        <w:tc>
          <w:tcPr>
            <w:tcW w:w="2748" w:type="dxa"/>
            <w:shd w:val="clear" w:color="auto" w:fill="F3F3F3"/>
          </w:tcPr>
          <w:p w14:paraId="752489BA" w14:textId="77777777" w:rsidR="00A05B69" w:rsidRDefault="00A05B69">
            <w:pPr>
              <w:jc w:val="center"/>
              <w:rPr>
                <w:b/>
                <w:bCs/>
              </w:rPr>
            </w:pPr>
            <w:r>
              <w:rPr>
                <w:b/>
                <w:bCs/>
              </w:rPr>
              <w:lastRenderedPageBreak/>
              <w:t>Acrónimo</w:t>
            </w:r>
          </w:p>
        </w:tc>
        <w:tc>
          <w:tcPr>
            <w:tcW w:w="6107" w:type="dxa"/>
            <w:shd w:val="clear" w:color="auto" w:fill="F3F3F3"/>
          </w:tcPr>
          <w:p w14:paraId="15C49963" w14:textId="77777777" w:rsidR="00A05B69" w:rsidRDefault="00A05B69">
            <w:pPr>
              <w:jc w:val="center"/>
              <w:rPr>
                <w:b/>
                <w:bCs/>
              </w:rPr>
            </w:pPr>
            <w:r>
              <w:rPr>
                <w:b/>
                <w:bCs/>
              </w:rPr>
              <w:t>Descripción</w:t>
            </w:r>
          </w:p>
        </w:tc>
      </w:tr>
      <w:tr w:rsidR="00A05B69" w14:paraId="23B6EE8A" w14:textId="77777777">
        <w:trPr>
          <w:trHeight w:val="247"/>
          <w:jc w:val="center"/>
        </w:trPr>
        <w:tc>
          <w:tcPr>
            <w:tcW w:w="2748" w:type="dxa"/>
          </w:tcPr>
          <w:p w14:paraId="6ECE1AD2" w14:textId="77777777" w:rsidR="00A05B69" w:rsidRDefault="00A05B69">
            <w:pPr>
              <w:rPr>
                <w:b/>
                <w:szCs w:val="22"/>
                <w:lang w:val="en-US"/>
              </w:rPr>
            </w:pPr>
            <w:r>
              <w:rPr>
                <w:b/>
                <w:szCs w:val="22"/>
                <w:lang w:val="en-US"/>
              </w:rPr>
              <w:t>ERS</w:t>
            </w:r>
          </w:p>
        </w:tc>
        <w:tc>
          <w:tcPr>
            <w:tcW w:w="6107" w:type="dxa"/>
          </w:tcPr>
          <w:p w14:paraId="73E7EE89" w14:textId="77777777" w:rsidR="00A05B69" w:rsidRDefault="00A05B69">
            <w:pPr>
              <w:rPr>
                <w:bCs/>
                <w:szCs w:val="22"/>
              </w:rPr>
            </w:pPr>
            <w:r>
              <w:rPr>
                <w:bCs/>
                <w:szCs w:val="22"/>
              </w:rPr>
              <w:t>Especificación de Requisitos de software</w:t>
            </w:r>
          </w:p>
        </w:tc>
      </w:tr>
      <w:tr w:rsidR="00A05B69" w:rsidRPr="0078343F" w14:paraId="46439996" w14:textId="77777777">
        <w:trPr>
          <w:trHeight w:val="261"/>
          <w:jc w:val="center"/>
        </w:trPr>
        <w:tc>
          <w:tcPr>
            <w:tcW w:w="2748" w:type="dxa"/>
          </w:tcPr>
          <w:p w14:paraId="3BE9E5D8" w14:textId="77777777" w:rsidR="00A05B69" w:rsidRDefault="00A05B69">
            <w:pPr>
              <w:rPr>
                <w:b/>
                <w:szCs w:val="22"/>
                <w:lang w:val="en-US"/>
              </w:rPr>
            </w:pPr>
            <w:r>
              <w:rPr>
                <w:b/>
                <w:lang w:val="en-US"/>
              </w:rPr>
              <w:t>IEEE</w:t>
            </w:r>
          </w:p>
        </w:tc>
        <w:tc>
          <w:tcPr>
            <w:tcW w:w="6107" w:type="dxa"/>
          </w:tcPr>
          <w:p w14:paraId="172374C6" w14:textId="77777777" w:rsidR="00A05B69" w:rsidRDefault="00A05B69">
            <w:pPr>
              <w:rPr>
                <w:bCs/>
                <w:szCs w:val="22"/>
                <w:lang w:val="en-US"/>
              </w:rPr>
            </w:pPr>
            <w:r>
              <w:rPr>
                <w:bCs/>
                <w:szCs w:val="22"/>
                <w:lang w:val="en-US"/>
              </w:rPr>
              <w:t>The Institute of Electrical and Electronics Engineers</w:t>
            </w:r>
          </w:p>
        </w:tc>
      </w:tr>
      <w:tr w:rsidR="00A05B69" w14:paraId="731CC8A6" w14:textId="77777777">
        <w:trPr>
          <w:trHeight w:val="261"/>
          <w:jc w:val="center"/>
        </w:trPr>
        <w:tc>
          <w:tcPr>
            <w:tcW w:w="2748" w:type="dxa"/>
          </w:tcPr>
          <w:p w14:paraId="2A67D82D" w14:textId="77777777" w:rsidR="00A05B69" w:rsidRDefault="00A05B69">
            <w:pPr>
              <w:rPr>
                <w:b/>
              </w:rPr>
            </w:pPr>
            <w:r>
              <w:rPr>
                <w:b/>
              </w:rPr>
              <w:t>OO</w:t>
            </w:r>
          </w:p>
        </w:tc>
        <w:tc>
          <w:tcPr>
            <w:tcW w:w="6107" w:type="dxa"/>
          </w:tcPr>
          <w:p w14:paraId="6CDCF12A" w14:textId="77777777" w:rsidR="00A05B69" w:rsidRDefault="00A05B69">
            <w:pPr>
              <w:rPr>
                <w:bCs/>
                <w:szCs w:val="22"/>
              </w:rPr>
            </w:pPr>
            <w:r>
              <w:rPr>
                <w:bCs/>
                <w:szCs w:val="22"/>
              </w:rPr>
              <w:t>Orientado a Objetos</w:t>
            </w:r>
          </w:p>
        </w:tc>
      </w:tr>
      <w:tr w:rsidR="0063601A" w14:paraId="58386AFE" w14:textId="77777777">
        <w:trPr>
          <w:trHeight w:val="261"/>
          <w:jc w:val="center"/>
        </w:trPr>
        <w:tc>
          <w:tcPr>
            <w:tcW w:w="2748" w:type="dxa"/>
          </w:tcPr>
          <w:p w14:paraId="324A73D4" w14:textId="77777777" w:rsidR="0063601A" w:rsidRDefault="0063601A">
            <w:pPr>
              <w:rPr>
                <w:b/>
              </w:rPr>
            </w:pPr>
            <w:r>
              <w:rPr>
                <w:rFonts w:cs="Arial"/>
                <w:b/>
                <w:szCs w:val="22"/>
              </w:rPr>
              <w:t>SIAGAL</w:t>
            </w:r>
          </w:p>
        </w:tc>
        <w:tc>
          <w:tcPr>
            <w:tcW w:w="6107" w:type="dxa"/>
          </w:tcPr>
          <w:p w14:paraId="6D4A58AA" w14:textId="77777777" w:rsidR="0063601A" w:rsidRDefault="0063601A">
            <w:pPr>
              <w:rPr>
                <w:bCs/>
                <w:szCs w:val="22"/>
              </w:rPr>
            </w:pPr>
            <w:r w:rsidRPr="00CB4BAA">
              <w:rPr>
                <w:rFonts w:cs="Arial"/>
                <w:szCs w:val="22"/>
              </w:rPr>
              <w:t>Sistema Informático de Administración y Gestión de artículos de limpieza</w:t>
            </w:r>
          </w:p>
        </w:tc>
      </w:tr>
    </w:tbl>
    <w:p w14:paraId="076D6838" w14:textId="77777777" w:rsidR="00A05B69" w:rsidRDefault="00A05B69"/>
    <w:p w14:paraId="0B43ECEF" w14:textId="77777777"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530770468"/>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14:paraId="289D7E30" w14:textId="77777777">
        <w:trPr>
          <w:trHeight w:val="247"/>
          <w:jc w:val="center"/>
        </w:trPr>
        <w:tc>
          <w:tcPr>
            <w:tcW w:w="2748" w:type="dxa"/>
            <w:shd w:val="clear" w:color="auto" w:fill="F3F3F3"/>
          </w:tcPr>
          <w:p w14:paraId="47E55654" w14:textId="77777777" w:rsidR="00A05B69" w:rsidRDefault="00A05B69">
            <w:pPr>
              <w:jc w:val="center"/>
              <w:rPr>
                <w:b/>
                <w:bCs/>
              </w:rPr>
            </w:pPr>
            <w:r>
              <w:rPr>
                <w:b/>
                <w:bCs/>
              </w:rPr>
              <w:t>Abreviatura</w:t>
            </w:r>
          </w:p>
        </w:tc>
        <w:tc>
          <w:tcPr>
            <w:tcW w:w="6130" w:type="dxa"/>
            <w:shd w:val="clear" w:color="auto" w:fill="F3F3F3"/>
          </w:tcPr>
          <w:p w14:paraId="442DB59F" w14:textId="77777777" w:rsidR="00A05B69" w:rsidRDefault="00A05B69">
            <w:pPr>
              <w:jc w:val="center"/>
              <w:rPr>
                <w:b/>
                <w:bCs/>
              </w:rPr>
            </w:pPr>
            <w:r>
              <w:rPr>
                <w:b/>
                <w:bCs/>
              </w:rPr>
              <w:t>Descripción</w:t>
            </w:r>
          </w:p>
        </w:tc>
      </w:tr>
      <w:tr w:rsidR="00A05B69" w14:paraId="2E97DEC9" w14:textId="77777777">
        <w:trPr>
          <w:trHeight w:val="247"/>
          <w:jc w:val="center"/>
        </w:trPr>
        <w:tc>
          <w:tcPr>
            <w:tcW w:w="2748" w:type="dxa"/>
          </w:tcPr>
          <w:p w14:paraId="3CFEC0B8" w14:textId="77777777" w:rsidR="00A05B69" w:rsidRDefault="00A05B69">
            <w:pPr>
              <w:rPr>
                <w:b/>
                <w:szCs w:val="22"/>
                <w:lang w:val="en-US"/>
              </w:rPr>
            </w:pPr>
          </w:p>
        </w:tc>
        <w:tc>
          <w:tcPr>
            <w:tcW w:w="6130" w:type="dxa"/>
          </w:tcPr>
          <w:p w14:paraId="14341F0C" w14:textId="77777777" w:rsidR="00A05B69" w:rsidRDefault="00A05B69">
            <w:pPr>
              <w:rPr>
                <w:bCs/>
                <w:szCs w:val="22"/>
              </w:rPr>
            </w:pPr>
          </w:p>
        </w:tc>
      </w:tr>
      <w:tr w:rsidR="00A05B69" w14:paraId="3BEE156A" w14:textId="77777777">
        <w:trPr>
          <w:trHeight w:val="261"/>
          <w:jc w:val="center"/>
        </w:trPr>
        <w:tc>
          <w:tcPr>
            <w:tcW w:w="2748" w:type="dxa"/>
          </w:tcPr>
          <w:p w14:paraId="134A8D2E" w14:textId="77777777" w:rsidR="00A05B69" w:rsidRDefault="00A05B69">
            <w:pPr>
              <w:rPr>
                <w:b/>
                <w:szCs w:val="22"/>
                <w:lang w:val="en-US"/>
              </w:rPr>
            </w:pPr>
          </w:p>
        </w:tc>
        <w:tc>
          <w:tcPr>
            <w:tcW w:w="6130" w:type="dxa"/>
          </w:tcPr>
          <w:p w14:paraId="2E16CE1E" w14:textId="77777777" w:rsidR="00A05B69" w:rsidRDefault="00A05B69">
            <w:pPr>
              <w:rPr>
                <w:bCs/>
                <w:szCs w:val="22"/>
                <w:lang w:val="en-US"/>
              </w:rPr>
            </w:pPr>
          </w:p>
        </w:tc>
      </w:tr>
      <w:tr w:rsidR="00A05B69" w14:paraId="1D5CE8C2" w14:textId="77777777">
        <w:trPr>
          <w:trHeight w:val="261"/>
          <w:jc w:val="center"/>
        </w:trPr>
        <w:tc>
          <w:tcPr>
            <w:tcW w:w="2748" w:type="dxa"/>
          </w:tcPr>
          <w:p w14:paraId="37B8460C" w14:textId="77777777" w:rsidR="00A05B69" w:rsidRDefault="00A05B69">
            <w:pPr>
              <w:rPr>
                <w:b/>
              </w:rPr>
            </w:pPr>
          </w:p>
        </w:tc>
        <w:tc>
          <w:tcPr>
            <w:tcW w:w="6130" w:type="dxa"/>
          </w:tcPr>
          <w:p w14:paraId="3363F93A" w14:textId="77777777" w:rsidR="00A05B69" w:rsidRDefault="00A05B69">
            <w:pPr>
              <w:rPr>
                <w:bCs/>
                <w:szCs w:val="22"/>
              </w:rPr>
            </w:pPr>
          </w:p>
        </w:tc>
      </w:tr>
    </w:tbl>
    <w:p w14:paraId="105A2748" w14:textId="77777777" w:rsidR="00A05B69" w:rsidRDefault="00A05B69">
      <w:pPr>
        <w:rPr>
          <w:lang w:val="es-MX"/>
        </w:rPr>
      </w:pPr>
    </w:p>
    <w:p w14:paraId="6DA1AF99" w14:textId="77777777" w:rsidR="00A05B69" w:rsidRDefault="00A05B69"/>
    <w:p w14:paraId="6EDA747E" w14:textId="77777777" w:rsidR="00A05B69" w:rsidRDefault="00A05B69" w:rsidP="00611580">
      <w:pPr>
        <w:pStyle w:val="Ttulo2"/>
      </w:pPr>
      <w:bookmarkStart w:id="37" w:name="_Toc22529455"/>
      <w:bookmarkStart w:id="38" w:name="_Toc202534356"/>
      <w:bookmarkStart w:id="39" w:name="_Toc202535459"/>
      <w:bookmarkStart w:id="40" w:name="_Toc202595225"/>
      <w:bookmarkStart w:id="41" w:name="_Toc530770469"/>
      <w:r w:rsidRPr="00611580">
        <w:t>Referencias</w:t>
      </w:r>
      <w:bookmarkEnd w:id="37"/>
      <w:bookmarkEnd w:id="38"/>
      <w:bookmarkEnd w:id="39"/>
      <w:bookmarkEnd w:id="40"/>
      <w:bookmarkEnd w:id="41"/>
    </w:p>
    <w:p w14:paraId="4DB405FA" w14:textId="77777777" w:rsidR="0063601A" w:rsidRDefault="0063601A" w:rsidP="0063601A"/>
    <w:p w14:paraId="0E561992" w14:textId="77777777"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14:paraId="181FB009" w14:textId="77777777" w:rsidR="0063601A" w:rsidRPr="0078343F" w:rsidRDefault="0063601A" w:rsidP="0063601A">
      <w:pPr>
        <w:rPr>
          <w:rFonts w:cs="Arial"/>
          <w:strike/>
          <w:color w:val="FF0000"/>
        </w:rPr>
      </w:pPr>
    </w:p>
    <w:p w14:paraId="12B11360" w14:textId="77777777" w:rsidR="00A05B69" w:rsidRDefault="00A05B69"/>
    <w:p w14:paraId="2E411601" w14:textId="77777777" w:rsidR="00A05B69" w:rsidRDefault="00A05B69"/>
    <w:p w14:paraId="11F5ECD2" w14:textId="77777777" w:rsidR="00A05B69" w:rsidRDefault="00A05B69">
      <w:pPr>
        <w:pStyle w:val="Ttulo2"/>
      </w:pPr>
      <w:bookmarkStart w:id="42" w:name="_Toc22529456"/>
      <w:bookmarkStart w:id="43" w:name="_Toc202534357"/>
      <w:bookmarkStart w:id="44" w:name="_Toc202535460"/>
      <w:bookmarkStart w:id="45" w:name="_Toc202595226"/>
      <w:bookmarkStart w:id="46" w:name="_Toc530770470"/>
      <w:r>
        <w:t>Visión General del Documento</w:t>
      </w:r>
      <w:bookmarkEnd w:id="42"/>
      <w:bookmarkEnd w:id="43"/>
      <w:bookmarkEnd w:id="44"/>
      <w:bookmarkEnd w:id="45"/>
      <w:bookmarkEnd w:id="46"/>
    </w:p>
    <w:p w14:paraId="228B0091" w14:textId="77777777" w:rsidR="00A05B69" w:rsidRDefault="00A05B69"/>
    <w:p w14:paraId="49A19111" w14:textId="77777777" w:rsidR="00A05B69" w:rsidRDefault="00A05B69"/>
    <w:p w14:paraId="56472393" w14:textId="77777777" w:rsidR="0063601A" w:rsidRPr="00A00D9B" w:rsidRDefault="0063601A" w:rsidP="0063601A">
      <w:pPr>
        <w:rPr>
          <w:rFonts w:ascii="Calibri" w:hAnsi="Calibri"/>
          <w:color w:val="EE0000"/>
        </w:rPr>
      </w:pPr>
      <w:r>
        <w:t>Este documento está organizado en tres secciones importantes, con el objetivo de orientar al lector.</w:t>
      </w:r>
    </w:p>
    <w:p w14:paraId="022C958C" w14:textId="77777777"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14:paraId="0371D8DB" w14:textId="77777777"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14:paraId="4198F77E" w14:textId="77777777"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14:paraId="245B7482" w14:textId="77777777" w:rsidR="00A05B69" w:rsidRDefault="00A05B69"/>
    <w:p w14:paraId="63915E50" w14:textId="77777777" w:rsidR="0063601A" w:rsidRDefault="0063601A"/>
    <w:p w14:paraId="5ADC2104" w14:textId="77777777"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14:paraId="49EB7D41" w14:textId="77777777" w:rsidR="00A05B69" w:rsidRDefault="00A05B69"/>
    <w:p w14:paraId="6A31088B" w14:textId="77777777" w:rsidR="00A05B69" w:rsidRDefault="00A05B69"/>
    <w:p w14:paraId="7621A5D8" w14:textId="77777777" w:rsidR="00A05B69" w:rsidRDefault="00A05B69">
      <w:pPr>
        <w:pStyle w:val="Ttulo2"/>
      </w:pPr>
      <w:bookmarkStart w:id="49" w:name="_Toc22529458"/>
      <w:bookmarkStart w:id="50" w:name="_Toc202534358"/>
      <w:bookmarkStart w:id="51" w:name="_Toc202535462"/>
      <w:bookmarkStart w:id="52" w:name="_Toc202595227"/>
      <w:bookmarkStart w:id="53" w:name="_Toc530770471"/>
      <w:r>
        <w:lastRenderedPageBreak/>
        <w:t>Perspectiva del Producto</w:t>
      </w:r>
      <w:bookmarkEnd w:id="49"/>
      <w:bookmarkEnd w:id="50"/>
      <w:bookmarkEnd w:id="51"/>
      <w:bookmarkEnd w:id="52"/>
      <w:bookmarkEnd w:id="53"/>
    </w:p>
    <w:p w14:paraId="03E43826" w14:textId="77777777" w:rsidR="00A05B69" w:rsidRDefault="00A05B69"/>
    <w:p w14:paraId="654AB3D6" w14:textId="77777777" w:rsidR="0063601A" w:rsidRDefault="0063601A">
      <w:r>
        <w:t>Este producto es autónomo y trabajará de manera independiente por lo tanto no interactuará con otros sistemas.</w:t>
      </w:r>
    </w:p>
    <w:p w14:paraId="7DE2151F" w14:textId="77777777" w:rsidR="00A05B69" w:rsidRDefault="00A05B69"/>
    <w:p w14:paraId="6551342E" w14:textId="77777777" w:rsidR="00A05B69" w:rsidRDefault="00A05B69">
      <w:pPr>
        <w:pStyle w:val="Ttulo2"/>
      </w:pPr>
      <w:bookmarkStart w:id="54" w:name="_Toc22529459"/>
      <w:bookmarkStart w:id="55" w:name="_Toc202534359"/>
      <w:bookmarkStart w:id="56" w:name="_Toc202535463"/>
      <w:bookmarkStart w:id="57" w:name="_Toc202595228"/>
      <w:bookmarkStart w:id="58" w:name="_Toc530770472"/>
      <w:r>
        <w:t>Funciones del Sistema</w:t>
      </w:r>
      <w:bookmarkEnd w:id="54"/>
      <w:bookmarkEnd w:id="55"/>
      <w:bookmarkEnd w:id="56"/>
      <w:bookmarkEnd w:id="57"/>
      <w:bookmarkEnd w:id="58"/>
    </w:p>
    <w:p w14:paraId="774BB488" w14:textId="77777777" w:rsidR="00A05B69" w:rsidRDefault="00A05B69"/>
    <w:p w14:paraId="2E59ADDC" w14:textId="77777777"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14:paraId="416F8C7D" w14:textId="77777777" w:rsidR="0063601A" w:rsidRPr="001B58EB" w:rsidRDefault="0063601A" w:rsidP="0063601A">
      <w:pPr>
        <w:autoSpaceDE w:val="0"/>
        <w:autoSpaceDN w:val="0"/>
        <w:adjustRightInd w:val="0"/>
        <w:jc w:val="left"/>
        <w:rPr>
          <w:rFonts w:cs="Arial"/>
          <w:szCs w:val="22"/>
          <w:lang w:val="es-ES" w:eastAsia="es-AR"/>
        </w:rPr>
      </w:pPr>
    </w:p>
    <w:p w14:paraId="6F6D80C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14:paraId="56F17B26"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14:paraId="090E579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14:paraId="06422BB3" w14:textId="77777777"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14:paraId="33931339" w14:textId="77777777"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14:paraId="2C553718" w14:textId="77777777"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14:paraId="5C2F4ED6" w14:textId="77777777" w:rsidR="0063601A" w:rsidRPr="001B58EB" w:rsidRDefault="0063601A" w:rsidP="0063601A">
      <w:pPr>
        <w:autoSpaceDE w:val="0"/>
        <w:autoSpaceDN w:val="0"/>
        <w:adjustRightInd w:val="0"/>
        <w:jc w:val="left"/>
        <w:rPr>
          <w:rFonts w:cs="Arial"/>
          <w:szCs w:val="22"/>
          <w:lang w:val="es-ES" w:eastAsia="es-AR"/>
        </w:rPr>
      </w:pPr>
    </w:p>
    <w:p w14:paraId="1DF04DA6" w14:textId="77777777"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14:paraId="26DF8DFB" w14:textId="77777777" w:rsidR="0063601A" w:rsidRPr="001B58EB" w:rsidRDefault="0063601A" w:rsidP="0063601A">
      <w:pPr>
        <w:rPr>
          <w:rFonts w:cs="Arial"/>
          <w:szCs w:val="22"/>
          <w:lang w:val="es-ES" w:eastAsia="es-AR"/>
        </w:rPr>
      </w:pPr>
      <w:r w:rsidRPr="001B58EB">
        <w:rPr>
          <w:rFonts w:cs="Arial"/>
          <w:szCs w:val="22"/>
          <w:lang w:val="es-ES" w:eastAsia="es-AR"/>
        </w:rPr>
        <w:t>Sistema:</w:t>
      </w:r>
    </w:p>
    <w:p w14:paraId="6956A442" w14:textId="77777777" w:rsidR="0063601A" w:rsidRPr="001B58EB" w:rsidRDefault="0063601A" w:rsidP="0063601A">
      <w:pPr>
        <w:rPr>
          <w:rFonts w:cs="Arial"/>
          <w:szCs w:val="22"/>
        </w:rPr>
      </w:pPr>
    </w:p>
    <w:p w14:paraId="3BE85C28" w14:textId="77777777" w:rsidR="0063601A" w:rsidRPr="001B58EB" w:rsidRDefault="0063601A" w:rsidP="0063601A">
      <w:pPr>
        <w:pStyle w:val="Ttulo3"/>
        <w:jc w:val="left"/>
      </w:pPr>
      <w:bookmarkStart w:id="59" w:name="_Toc528021603"/>
      <w:bookmarkStart w:id="60" w:name="_Toc530770473"/>
      <w:r w:rsidRPr="001B58EB">
        <w:t>Gestión de clientes</w:t>
      </w:r>
      <w:bookmarkEnd w:id="59"/>
      <w:bookmarkEnd w:id="60"/>
    </w:p>
    <w:p w14:paraId="5C243EC0" w14:textId="77777777" w:rsidR="0063601A" w:rsidRDefault="0063601A" w:rsidP="0063601A">
      <w:pPr>
        <w:autoSpaceDE w:val="0"/>
        <w:autoSpaceDN w:val="0"/>
        <w:adjustRightInd w:val="0"/>
        <w:jc w:val="left"/>
        <w:rPr>
          <w:rFonts w:cs="Arial"/>
          <w:color w:val="FF0000"/>
          <w:szCs w:val="22"/>
          <w:lang w:val="es-ES" w:eastAsia="es-AR"/>
        </w:rPr>
      </w:pPr>
    </w:p>
    <w:p w14:paraId="75882BE1"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14:paraId="040858AB" w14:textId="77777777" w:rsidR="0063601A" w:rsidRPr="00154941" w:rsidRDefault="0063601A" w:rsidP="0063601A">
      <w:pPr>
        <w:autoSpaceDE w:val="0"/>
        <w:autoSpaceDN w:val="0"/>
        <w:adjustRightInd w:val="0"/>
        <w:jc w:val="left"/>
        <w:rPr>
          <w:rFonts w:cs="Arial"/>
          <w:szCs w:val="22"/>
          <w:lang w:val="es-ES" w:eastAsia="es-AR"/>
        </w:rPr>
      </w:pPr>
    </w:p>
    <w:p w14:paraId="4F3E4A66"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14:paraId="23B90053" w14:textId="77777777" w:rsidR="0063601A" w:rsidRDefault="0063601A" w:rsidP="0063601A">
      <w:pPr>
        <w:rPr>
          <w:rFonts w:cs="Arial"/>
          <w:szCs w:val="22"/>
          <w:lang w:val="es-ES"/>
        </w:rPr>
      </w:pPr>
    </w:p>
    <w:p w14:paraId="0B4E3EC1" w14:textId="77777777" w:rsidR="0063601A" w:rsidRDefault="0063601A" w:rsidP="0063601A">
      <w:pPr>
        <w:pStyle w:val="Ttulo3"/>
        <w:jc w:val="left"/>
      </w:pPr>
      <w:bookmarkStart w:id="61" w:name="_Toc528021604"/>
      <w:bookmarkStart w:id="62" w:name="_Toc530770474"/>
      <w:r>
        <w:t>Gestión de V</w:t>
      </w:r>
      <w:r w:rsidRPr="001B58EB">
        <w:t>entas (pedidos de clientes)</w:t>
      </w:r>
      <w:bookmarkEnd w:id="61"/>
      <w:bookmarkEnd w:id="62"/>
    </w:p>
    <w:p w14:paraId="53CA3A58" w14:textId="77777777" w:rsidR="0063601A" w:rsidRDefault="0063601A" w:rsidP="0063601A">
      <w:pPr>
        <w:rPr>
          <w:lang w:val="es-ES" w:eastAsia="es-AR"/>
        </w:rPr>
      </w:pPr>
    </w:p>
    <w:p w14:paraId="102D1FB5"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14:paraId="2E261F26" w14:textId="77777777" w:rsidR="0063601A" w:rsidRPr="001B58EB" w:rsidRDefault="0063601A" w:rsidP="0063601A">
      <w:pPr>
        <w:autoSpaceDE w:val="0"/>
        <w:autoSpaceDN w:val="0"/>
        <w:adjustRightInd w:val="0"/>
        <w:jc w:val="left"/>
        <w:rPr>
          <w:rFonts w:cs="Arial"/>
          <w:color w:val="000000"/>
          <w:szCs w:val="22"/>
          <w:lang w:val="es-ES" w:eastAsia="es-AR"/>
        </w:rPr>
      </w:pPr>
    </w:p>
    <w:p w14:paraId="0785B7B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14:paraId="2FE5C930" w14:textId="77777777" w:rsidR="0063601A" w:rsidRPr="001B58EB" w:rsidRDefault="0063601A" w:rsidP="0063601A">
      <w:pPr>
        <w:autoSpaceDE w:val="0"/>
        <w:autoSpaceDN w:val="0"/>
        <w:adjustRightInd w:val="0"/>
        <w:jc w:val="left"/>
        <w:rPr>
          <w:rFonts w:cs="Arial"/>
          <w:color w:val="000000"/>
          <w:szCs w:val="22"/>
          <w:lang w:val="es-ES" w:eastAsia="es-AR"/>
        </w:rPr>
      </w:pPr>
    </w:p>
    <w:p w14:paraId="1D640AE2"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14:paraId="22024EC7" w14:textId="77777777" w:rsidR="0063601A" w:rsidRPr="001B58EB" w:rsidRDefault="0063601A" w:rsidP="0063601A">
      <w:pPr>
        <w:rPr>
          <w:rFonts w:cs="Arial"/>
          <w:szCs w:val="22"/>
          <w:lang w:val="es-ES"/>
        </w:rPr>
      </w:pPr>
    </w:p>
    <w:p w14:paraId="4D94F77E" w14:textId="77777777" w:rsidR="0063601A" w:rsidRDefault="0063601A" w:rsidP="0063601A">
      <w:pPr>
        <w:pStyle w:val="Ttulo3"/>
        <w:jc w:val="left"/>
      </w:pPr>
      <w:bookmarkStart w:id="63" w:name="_Toc528021605"/>
      <w:bookmarkStart w:id="64" w:name="_Toc530770475"/>
      <w:r w:rsidRPr="001B58EB">
        <w:t>Gestión de proveedores</w:t>
      </w:r>
      <w:bookmarkEnd w:id="63"/>
      <w:bookmarkEnd w:id="64"/>
    </w:p>
    <w:p w14:paraId="66E77663" w14:textId="77777777" w:rsidR="0063601A" w:rsidRDefault="0063601A" w:rsidP="0063601A">
      <w:pPr>
        <w:rPr>
          <w:lang w:val="es-ES"/>
        </w:rPr>
      </w:pPr>
    </w:p>
    <w:p w14:paraId="58B59718"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14:paraId="49725979" w14:textId="77777777" w:rsidR="0063601A" w:rsidRPr="001B58EB" w:rsidRDefault="0063601A" w:rsidP="0063601A">
      <w:pPr>
        <w:autoSpaceDE w:val="0"/>
        <w:autoSpaceDN w:val="0"/>
        <w:adjustRightInd w:val="0"/>
        <w:jc w:val="left"/>
        <w:rPr>
          <w:rFonts w:cs="Arial"/>
          <w:color w:val="000000"/>
          <w:szCs w:val="22"/>
          <w:lang w:val="es-ES" w:eastAsia="es-AR"/>
        </w:rPr>
      </w:pPr>
    </w:p>
    <w:p w14:paraId="42DF440F"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14:paraId="0A42C9C5" w14:textId="77777777" w:rsidR="0063601A" w:rsidRPr="001B58EB" w:rsidRDefault="0063601A" w:rsidP="0063601A">
      <w:pPr>
        <w:jc w:val="left"/>
        <w:rPr>
          <w:rFonts w:cs="Arial"/>
          <w:color w:val="000000"/>
          <w:szCs w:val="22"/>
          <w:lang w:val="es-ES" w:eastAsia="es-AR"/>
        </w:rPr>
      </w:pPr>
    </w:p>
    <w:p w14:paraId="3F4347A2" w14:textId="77777777" w:rsidR="0063601A" w:rsidRDefault="0063601A" w:rsidP="0063601A">
      <w:pPr>
        <w:pStyle w:val="Ttulo3"/>
        <w:jc w:val="left"/>
      </w:pPr>
      <w:bookmarkStart w:id="65" w:name="_Toc528021606"/>
      <w:bookmarkStart w:id="66" w:name="_Toc530770476"/>
      <w:r w:rsidRPr="001B58EB">
        <w:lastRenderedPageBreak/>
        <w:t>Gestión de Compras a Proveedores</w:t>
      </w:r>
      <w:bookmarkEnd w:id="65"/>
      <w:bookmarkEnd w:id="66"/>
    </w:p>
    <w:p w14:paraId="131FED1E" w14:textId="77777777" w:rsidR="0063601A" w:rsidRDefault="0063601A" w:rsidP="0063601A">
      <w:pPr>
        <w:rPr>
          <w:lang w:val="es-ES" w:eastAsia="es-AR"/>
        </w:rPr>
      </w:pPr>
    </w:p>
    <w:p w14:paraId="4AD8548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14:paraId="682F23C4" w14:textId="77777777" w:rsidR="0063601A" w:rsidRPr="001B58EB" w:rsidRDefault="0063601A" w:rsidP="0063601A">
      <w:pPr>
        <w:autoSpaceDE w:val="0"/>
        <w:autoSpaceDN w:val="0"/>
        <w:adjustRightInd w:val="0"/>
        <w:jc w:val="left"/>
        <w:rPr>
          <w:rFonts w:cs="Arial"/>
          <w:color w:val="000000"/>
          <w:szCs w:val="22"/>
          <w:lang w:val="es-ES" w:eastAsia="es-AR"/>
        </w:rPr>
      </w:pPr>
    </w:p>
    <w:p w14:paraId="737C11E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14:paraId="79C7ED36" w14:textId="77777777" w:rsidR="0063601A" w:rsidRDefault="0063601A" w:rsidP="0063601A">
      <w:pPr>
        <w:autoSpaceDE w:val="0"/>
        <w:autoSpaceDN w:val="0"/>
        <w:adjustRightInd w:val="0"/>
        <w:jc w:val="left"/>
        <w:rPr>
          <w:rFonts w:cs="Arial"/>
          <w:color w:val="000000"/>
          <w:szCs w:val="22"/>
          <w:lang w:val="es-ES" w:eastAsia="es-AR"/>
        </w:rPr>
      </w:pPr>
    </w:p>
    <w:p w14:paraId="05E41B3E"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14:paraId="1AF5DF49" w14:textId="77777777" w:rsidR="0063601A" w:rsidRPr="001B58EB" w:rsidRDefault="0063601A" w:rsidP="0063601A">
      <w:pPr>
        <w:autoSpaceDE w:val="0"/>
        <w:autoSpaceDN w:val="0"/>
        <w:adjustRightInd w:val="0"/>
        <w:jc w:val="left"/>
        <w:rPr>
          <w:rFonts w:cs="Arial"/>
          <w:color w:val="000000"/>
          <w:szCs w:val="22"/>
          <w:lang w:val="es-ES" w:eastAsia="es-AR"/>
        </w:rPr>
      </w:pPr>
    </w:p>
    <w:p w14:paraId="6583AB1D" w14:textId="77777777" w:rsidR="0063601A" w:rsidRDefault="0063601A" w:rsidP="0063601A">
      <w:pPr>
        <w:pStyle w:val="Ttulo3"/>
        <w:jc w:val="left"/>
      </w:pPr>
      <w:bookmarkStart w:id="67" w:name="_Toc528021607"/>
      <w:bookmarkStart w:id="68" w:name="_Toc530770477"/>
      <w:r w:rsidRPr="001B58EB">
        <w:t>Gestión de estadísticas</w:t>
      </w:r>
      <w:bookmarkEnd w:id="67"/>
      <w:bookmarkEnd w:id="68"/>
    </w:p>
    <w:p w14:paraId="07486F33" w14:textId="77777777" w:rsidR="0063601A" w:rsidRDefault="0063601A" w:rsidP="0063601A">
      <w:pPr>
        <w:rPr>
          <w:lang w:val="es-ES" w:eastAsia="es-AR"/>
        </w:rPr>
      </w:pPr>
    </w:p>
    <w:p w14:paraId="00DEAE1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14:paraId="79C8F1BB" w14:textId="77777777" w:rsidR="0063601A" w:rsidRPr="001B58EB" w:rsidRDefault="0063601A" w:rsidP="0063601A">
      <w:pPr>
        <w:autoSpaceDE w:val="0"/>
        <w:autoSpaceDN w:val="0"/>
        <w:adjustRightInd w:val="0"/>
        <w:jc w:val="left"/>
        <w:rPr>
          <w:rFonts w:cs="Arial"/>
          <w:color w:val="000000"/>
          <w:szCs w:val="22"/>
          <w:lang w:val="es-ES" w:eastAsia="es-AR"/>
        </w:rPr>
      </w:pPr>
    </w:p>
    <w:p w14:paraId="2CEE832E"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14:paraId="552B3E7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14:paraId="77087BB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14:paraId="1B7F6B42"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14:paraId="024290FB" w14:textId="77777777" w:rsidR="0063601A" w:rsidRPr="001B58EB" w:rsidRDefault="0063601A" w:rsidP="0063601A">
      <w:pPr>
        <w:rPr>
          <w:rFonts w:cs="Arial"/>
          <w:color w:val="EE0000"/>
        </w:rPr>
      </w:pPr>
    </w:p>
    <w:p w14:paraId="4EC0A408" w14:textId="77777777" w:rsidR="0063601A" w:rsidRPr="001B58EB" w:rsidRDefault="0063601A" w:rsidP="0063601A">
      <w:pPr>
        <w:rPr>
          <w:rFonts w:cs="Arial"/>
        </w:rPr>
      </w:pPr>
    </w:p>
    <w:p w14:paraId="4F619F40" w14:textId="77777777" w:rsidR="0063601A" w:rsidRPr="009332B7" w:rsidRDefault="0063601A" w:rsidP="0063601A">
      <w:pPr>
        <w:pStyle w:val="Ttulo3"/>
        <w:jc w:val="left"/>
      </w:pPr>
      <w:bookmarkStart w:id="69" w:name="_Toc528021608"/>
      <w:bookmarkStart w:id="70" w:name="_Toc530770478"/>
      <w:r w:rsidRPr="009332B7">
        <w:t>Gestión de Productos</w:t>
      </w:r>
      <w:bookmarkEnd w:id="69"/>
      <w:bookmarkEnd w:id="70"/>
    </w:p>
    <w:p w14:paraId="6F272AA5" w14:textId="77777777" w:rsidR="0063601A" w:rsidRDefault="0063601A" w:rsidP="0063601A">
      <w:pPr>
        <w:rPr>
          <w:lang w:val="es-ES" w:eastAsia="es-AR"/>
        </w:rPr>
      </w:pPr>
    </w:p>
    <w:p w14:paraId="4C9BF852"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14:paraId="16924FB6" w14:textId="77777777" w:rsidR="0063601A" w:rsidRDefault="0063601A" w:rsidP="0063601A">
      <w:pPr>
        <w:rPr>
          <w:lang w:val="es-ES" w:eastAsia="es-AR"/>
        </w:rPr>
      </w:pPr>
    </w:p>
    <w:p w14:paraId="0608BE81" w14:textId="77777777"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14:paraId="188115FC" w14:textId="77777777" w:rsidR="0063601A" w:rsidRDefault="0063601A"/>
    <w:p w14:paraId="2B352416" w14:textId="77777777" w:rsidR="00A05B69" w:rsidRDefault="00A05B69"/>
    <w:p w14:paraId="30B63B08" w14:textId="77777777" w:rsidR="00A05B69" w:rsidRDefault="00A05B69">
      <w:pPr>
        <w:pStyle w:val="Ttulo2"/>
      </w:pPr>
      <w:bookmarkStart w:id="71" w:name="_Toc22529460"/>
      <w:bookmarkStart w:id="72" w:name="_Toc202534360"/>
      <w:bookmarkStart w:id="73" w:name="_Toc202535464"/>
      <w:bookmarkStart w:id="74" w:name="_Toc202595229"/>
      <w:bookmarkStart w:id="75" w:name="_Toc530770479"/>
      <w:r>
        <w:t>Características de los Usuarios</w:t>
      </w:r>
      <w:bookmarkEnd w:id="71"/>
      <w:bookmarkEnd w:id="72"/>
      <w:bookmarkEnd w:id="73"/>
      <w:bookmarkEnd w:id="74"/>
      <w:bookmarkEnd w:id="75"/>
    </w:p>
    <w:p w14:paraId="5A036FFB" w14:textId="77777777" w:rsidR="00A05B69" w:rsidRDefault="00A05B69"/>
    <w:p w14:paraId="50EBD45D" w14:textId="77777777"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14:paraId="023EC802" w14:textId="77777777" w:rsidR="0063601A" w:rsidRDefault="0063601A" w:rsidP="0063601A">
      <w:pPr>
        <w:rPr>
          <w:rFonts w:cs="Arial"/>
        </w:rPr>
      </w:pPr>
    </w:p>
    <w:p w14:paraId="3D8BAE7F" w14:textId="77777777" w:rsidR="0063601A" w:rsidRPr="0063601A" w:rsidRDefault="0063601A">
      <w:pPr>
        <w:rPr>
          <w:rFonts w:cs="Arial"/>
        </w:rPr>
      </w:pPr>
      <w:r w:rsidRPr="001B58EB">
        <w:rPr>
          <w:rFonts w:cs="Arial"/>
          <w:b/>
        </w:rPr>
        <w:t>Gerente</w:t>
      </w:r>
      <w:r>
        <w:rPr>
          <w:rFonts w:cs="Arial"/>
        </w:rPr>
        <w:t>: Es el encargado de la empresa que tiene manejo total del sistema.</w:t>
      </w:r>
    </w:p>
    <w:p w14:paraId="32B219B4" w14:textId="77777777" w:rsidR="00A05B69" w:rsidRDefault="00A05B69"/>
    <w:p w14:paraId="7590D785" w14:textId="77777777" w:rsidR="00A05B69" w:rsidRDefault="00A05B69">
      <w:pPr>
        <w:pStyle w:val="Ttulo2"/>
      </w:pPr>
      <w:bookmarkStart w:id="76" w:name="_Toc22529461"/>
      <w:bookmarkStart w:id="77" w:name="_Toc202534361"/>
      <w:bookmarkStart w:id="78" w:name="_Toc202535465"/>
      <w:bookmarkStart w:id="79" w:name="_Toc202595230"/>
      <w:bookmarkStart w:id="80" w:name="_Toc530770480"/>
      <w:r>
        <w:t>Restricciones</w:t>
      </w:r>
      <w:bookmarkEnd w:id="76"/>
      <w:bookmarkEnd w:id="77"/>
      <w:bookmarkEnd w:id="78"/>
      <w:bookmarkEnd w:id="79"/>
      <w:bookmarkEnd w:id="80"/>
    </w:p>
    <w:p w14:paraId="50A8EDF2" w14:textId="77777777" w:rsidR="00A05B69" w:rsidRDefault="00A05B69"/>
    <w:p w14:paraId="7BBD34A7" w14:textId="77777777"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14:paraId="2499DF69" w14:textId="77777777"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14:paraId="3E1C729F" w14:textId="77777777"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14:paraId="64660F6F" w14:textId="77777777"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14:paraId="3A6AEEB7" w14:textId="77777777" w:rsidR="00A05B69" w:rsidRDefault="00A05B69"/>
    <w:p w14:paraId="3354B0B5" w14:textId="77777777" w:rsidR="00A05B69" w:rsidRDefault="00A05B69">
      <w:pPr>
        <w:pStyle w:val="Ttulo2"/>
      </w:pPr>
      <w:bookmarkStart w:id="81" w:name="_Toc22529462"/>
      <w:bookmarkStart w:id="82" w:name="_Toc202534362"/>
      <w:bookmarkStart w:id="83" w:name="_Toc202535466"/>
      <w:bookmarkStart w:id="84" w:name="_Toc202595231"/>
      <w:bookmarkStart w:id="85" w:name="_Toc530770481"/>
      <w:r>
        <w:t>Suposiciones y Dependencias</w:t>
      </w:r>
      <w:bookmarkEnd w:id="81"/>
      <w:bookmarkEnd w:id="82"/>
      <w:bookmarkEnd w:id="83"/>
      <w:bookmarkEnd w:id="84"/>
      <w:bookmarkEnd w:id="85"/>
    </w:p>
    <w:p w14:paraId="530BDB81" w14:textId="77777777" w:rsidR="0063601A" w:rsidRDefault="0063601A"/>
    <w:p w14:paraId="08F0D635" w14:textId="77777777" w:rsidR="00A05B69" w:rsidRDefault="00A05B69">
      <w:pPr>
        <w:pStyle w:val="Ttulo3"/>
        <w:rPr>
          <w:rFonts w:cs="Times New Roman"/>
        </w:rPr>
      </w:pPr>
      <w:bookmarkStart w:id="86" w:name="_Toc22529463"/>
      <w:bookmarkStart w:id="87" w:name="_Toc202534363"/>
      <w:bookmarkStart w:id="88" w:name="_Toc202535467"/>
      <w:bookmarkStart w:id="89" w:name="_Toc202595232"/>
      <w:bookmarkStart w:id="90" w:name="_Toc530770482"/>
      <w:r>
        <w:rPr>
          <w:rFonts w:cs="Times New Roman"/>
        </w:rPr>
        <w:t>Suposiciones</w:t>
      </w:r>
      <w:bookmarkEnd w:id="86"/>
      <w:bookmarkEnd w:id="87"/>
      <w:bookmarkEnd w:id="88"/>
      <w:bookmarkEnd w:id="89"/>
      <w:bookmarkEnd w:id="90"/>
    </w:p>
    <w:p w14:paraId="1A5669C7" w14:textId="77777777" w:rsidR="0063601A" w:rsidRPr="0063601A" w:rsidRDefault="0063601A" w:rsidP="0063601A"/>
    <w:p w14:paraId="0024A574" w14:textId="77777777"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14:paraId="18EC026C" w14:textId="77777777" w:rsidR="00A05B69" w:rsidRDefault="00A05B69"/>
    <w:p w14:paraId="3125B451" w14:textId="77777777" w:rsidR="0063601A" w:rsidRDefault="00A05B69" w:rsidP="0063601A">
      <w:pPr>
        <w:pStyle w:val="Ttulo3"/>
        <w:rPr>
          <w:rFonts w:cs="Times New Roman"/>
        </w:rPr>
      </w:pPr>
      <w:bookmarkStart w:id="91" w:name="_Toc22529464"/>
      <w:bookmarkStart w:id="92" w:name="_Toc202534364"/>
      <w:bookmarkStart w:id="93" w:name="_Toc202535468"/>
      <w:bookmarkStart w:id="94" w:name="_Toc202595233"/>
      <w:bookmarkStart w:id="95" w:name="_Toc530770483"/>
      <w:r>
        <w:rPr>
          <w:rFonts w:cs="Times New Roman"/>
        </w:rPr>
        <w:t>Dependencias</w:t>
      </w:r>
      <w:bookmarkEnd w:id="91"/>
      <w:bookmarkEnd w:id="92"/>
      <w:bookmarkEnd w:id="93"/>
      <w:bookmarkEnd w:id="94"/>
      <w:bookmarkEnd w:id="95"/>
    </w:p>
    <w:p w14:paraId="0E83496C" w14:textId="77777777" w:rsidR="0063601A" w:rsidRPr="0063601A" w:rsidRDefault="0063601A" w:rsidP="0063601A"/>
    <w:p w14:paraId="5DA4708D" w14:textId="77777777" w:rsidR="0063601A" w:rsidRDefault="0063601A" w:rsidP="0063601A">
      <w:pPr>
        <w:jc w:val="left"/>
        <w:rPr>
          <w:rFonts w:cs="Arial"/>
        </w:rPr>
      </w:pPr>
      <w:r w:rsidRPr="00443817">
        <w:rPr>
          <w:rFonts w:cs="Arial"/>
        </w:rPr>
        <w:t>No posee dependencias</w:t>
      </w:r>
    </w:p>
    <w:p w14:paraId="087EB388" w14:textId="77777777" w:rsidR="00A05B69" w:rsidRPr="001829BA" w:rsidRDefault="00A05B69" w:rsidP="0063601A">
      <w:pPr>
        <w:pStyle w:val="Ttulo3"/>
        <w:numPr>
          <w:ilvl w:val="0"/>
          <w:numId w:val="0"/>
        </w:numPr>
        <w:rPr>
          <w:rFonts w:cs="Times New Roman"/>
        </w:rPr>
      </w:pPr>
      <w:r>
        <w:br w:type="page"/>
      </w:r>
    </w:p>
    <w:p w14:paraId="7FBA27DE" w14:textId="77777777" w:rsidR="00A05B69" w:rsidRDefault="00A05B69">
      <w:pPr>
        <w:pStyle w:val="Ttulo1"/>
        <w:rPr>
          <w:rFonts w:cs="Times New Roman"/>
        </w:rPr>
      </w:pPr>
      <w:bookmarkStart w:id="96" w:name="_Toc22529465"/>
      <w:bookmarkStart w:id="97" w:name="_Toc202535469"/>
      <w:r>
        <w:rPr>
          <w:rFonts w:cs="Times New Roman"/>
        </w:rPr>
        <w:lastRenderedPageBreak/>
        <w:t>Requisitos Específicos</w:t>
      </w:r>
      <w:bookmarkEnd w:id="96"/>
      <w:bookmarkEnd w:id="97"/>
    </w:p>
    <w:p w14:paraId="23986A15" w14:textId="77777777" w:rsidR="00F32AB2" w:rsidRPr="00F32AB2" w:rsidRDefault="00F32AB2" w:rsidP="00F32AB2">
      <w:pPr>
        <w:pStyle w:val="Ttulo2"/>
      </w:pPr>
      <w:bookmarkStart w:id="98" w:name="_Toc22529466"/>
      <w:bookmarkStart w:id="99" w:name="_Toc198043734"/>
      <w:bookmarkStart w:id="100" w:name="_Toc228280910"/>
      <w:bookmarkStart w:id="101" w:name="_Toc530770484"/>
      <w:r w:rsidRPr="00F32AB2">
        <w:t>Requisitos Funcionales</w:t>
      </w:r>
      <w:bookmarkEnd w:id="98"/>
      <w:bookmarkEnd w:id="99"/>
      <w:bookmarkEnd w:id="100"/>
      <w:r w:rsidRPr="00F32AB2">
        <w:t xml:space="preserve"> </w:t>
      </w:r>
      <w:r>
        <w:t>Candidatos</w:t>
      </w:r>
      <w:bookmarkEnd w:id="101"/>
    </w:p>
    <w:p w14:paraId="292A79FA" w14:textId="77777777" w:rsidR="00F32AB2" w:rsidRDefault="00F32AB2" w:rsidP="00F32AB2"/>
    <w:p w14:paraId="5D963732" w14:textId="77777777" w:rsidR="0063601A" w:rsidRPr="00983E25" w:rsidRDefault="0063601A" w:rsidP="0063601A">
      <w:pPr>
        <w:rPr>
          <w:u w:val="single"/>
          <w:lang w:val="es-ES"/>
        </w:rPr>
      </w:pPr>
    </w:p>
    <w:p w14:paraId="66D06F06" w14:textId="77777777" w:rsidR="0063601A" w:rsidRPr="003C6596" w:rsidRDefault="0063601A" w:rsidP="0063601A">
      <w:pPr>
        <w:pStyle w:val="Ttulo3"/>
        <w:jc w:val="left"/>
      </w:pPr>
      <w:bookmarkStart w:id="102" w:name="_Toc528021614"/>
      <w:bookmarkStart w:id="103" w:name="_Toc530770485"/>
      <w:bookmarkStart w:id="104" w:name="_Hlk524552627"/>
      <w:r w:rsidRPr="003C6596">
        <w:t>Gestión de Clientes</w:t>
      </w:r>
      <w:bookmarkEnd w:id="102"/>
      <w:bookmarkEnd w:id="103"/>
    </w:p>
    <w:bookmarkEnd w:id="104"/>
    <w:p w14:paraId="65402EAA" w14:textId="77777777" w:rsidR="0063601A" w:rsidRDefault="0063601A" w:rsidP="0063601A"/>
    <w:p w14:paraId="6A4B28C4" w14:textId="77777777"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14:paraId="6067CE74" w14:textId="77777777" w:rsidR="0063601A" w:rsidRDefault="0063601A" w:rsidP="0063601A"/>
    <w:p w14:paraId="09681D86" w14:textId="77777777" w:rsidR="0063601A" w:rsidRPr="0063601A" w:rsidRDefault="0063601A" w:rsidP="0063601A">
      <w:r>
        <w:t>02.  El sistema debe permitir la actualización del registro de un cliente.</w:t>
      </w:r>
    </w:p>
    <w:p w14:paraId="7A4147F0" w14:textId="77777777" w:rsidR="0063601A" w:rsidRDefault="0063601A" w:rsidP="0063601A">
      <w:pPr>
        <w:pStyle w:val="Ttulo3"/>
        <w:jc w:val="left"/>
      </w:pPr>
      <w:bookmarkStart w:id="105" w:name="_Toc528021615"/>
      <w:bookmarkStart w:id="106" w:name="_Toc530770486"/>
      <w:r>
        <w:t>Gestión de Ventas a Clientes</w:t>
      </w:r>
      <w:bookmarkEnd w:id="105"/>
      <w:bookmarkEnd w:id="106"/>
    </w:p>
    <w:p w14:paraId="3571AD1C" w14:textId="77777777" w:rsidR="0063601A" w:rsidRPr="003C6596" w:rsidRDefault="0063601A" w:rsidP="0063601A">
      <w:pPr>
        <w:rPr>
          <w:lang w:val="es-ES"/>
        </w:rPr>
      </w:pPr>
    </w:p>
    <w:p w14:paraId="650AECCD" w14:textId="77777777"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14:paraId="6F2B684F" w14:textId="77777777" w:rsidR="0063601A" w:rsidRDefault="0063601A" w:rsidP="0063601A"/>
    <w:p w14:paraId="6F4D97DB" w14:textId="77777777"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14:paraId="0EC7A1D3" w14:textId="77777777" w:rsidR="0063601A" w:rsidRDefault="0063601A" w:rsidP="0063601A">
      <w:pPr>
        <w:rPr>
          <w:rFonts w:cs="Arial"/>
          <w:color w:val="000000"/>
        </w:rPr>
      </w:pPr>
    </w:p>
    <w:p w14:paraId="1B97D979" w14:textId="77777777" w:rsidR="0063601A" w:rsidRDefault="0063601A" w:rsidP="0063601A">
      <w:r>
        <w:rPr>
          <w:rFonts w:cs="Arial"/>
          <w:color w:val="000000"/>
        </w:rPr>
        <w:t xml:space="preserve">05. </w:t>
      </w:r>
      <w:r>
        <w:t>El sistema debe hacer una factura por cada venta a un cliente. La factura debe ser emitida por duplicado.</w:t>
      </w:r>
    </w:p>
    <w:p w14:paraId="2B7EA4D1" w14:textId="77777777" w:rsidR="0063601A" w:rsidRDefault="0063601A" w:rsidP="0063601A">
      <w:pPr>
        <w:rPr>
          <w:rFonts w:cs="Arial"/>
        </w:rPr>
      </w:pPr>
    </w:p>
    <w:p w14:paraId="34859FB2" w14:textId="77777777"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14:paraId="054C4B3B" w14:textId="77777777" w:rsidR="0063601A" w:rsidRDefault="0063601A" w:rsidP="0063601A"/>
    <w:p w14:paraId="5AEEC88F" w14:textId="77777777" w:rsidR="0063601A" w:rsidRDefault="0063601A" w:rsidP="0063601A">
      <w:r>
        <w:t>07. El sistema debe permitir modificar el estado de los envíos a los clientes.</w:t>
      </w:r>
    </w:p>
    <w:p w14:paraId="159103A6" w14:textId="77777777" w:rsidR="0063601A" w:rsidRDefault="0063601A" w:rsidP="0063601A">
      <w:pPr>
        <w:pStyle w:val="Ttulo3"/>
        <w:jc w:val="left"/>
      </w:pPr>
      <w:bookmarkStart w:id="107" w:name="_Toc528021616"/>
      <w:bookmarkStart w:id="108" w:name="_Toc530770487"/>
      <w:r>
        <w:t>Gestión de Proveedores</w:t>
      </w:r>
      <w:bookmarkEnd w:id="107"/>
      <w:bookmarkEnd w:id="108"/>
    </w:p>
    <w:p w14:paraId="7745A7C8" w14:textId="77777777" w:rsidR="0063601A" w:rsidRPr="003C6596" w:rsidRDefault="0063601A" w:rsidP="0063601A">
      <w:pPr>
        <w:rPr>
          <w:rFonts w:cs="Arial"/>
        </w:rPr>
      </w:pPr>
    </w:p>
    <w:p w14:paraId="46429180" w14:textId="77777777"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14:paraId="02D4C06F" w14:textId="77777777" w:rsidR="0063601A" w:rsidRDefault="0063601A" w:rsidP="0063601A">
      <w:pPr>
        <w:rPr>
          <w:rFonts w:cs="Arial"/>
        </w:rPr>
      </w:pPr>
    </w:p>
    <w:p w14:paraId="36E70923" w14:textId="77777777" w:rsidR="0063601A" w:rsidRPr="00D55326" w:rsidRDefault="0063601A" w:rsidP="0063601A">
      <w:pPr>
        <w:rPr>
          <w:rFonts w:cs="Arial"/>
          <w:color w:val="000000"/>
          <w:szCs w:val="22"/>
        </w:rPr>
      </w:pPr>
      <w:r>
        <w:t>09. El sistema debe permitir la actualización del registro de un proveedor.</w:t>
      </w:r>
    </w:p>
    <w:p w14:paraId="58566100" w14:textId="77777777" w:rsidR="0063601A" w:rsidRPr="003C6596" w:rsidRDefault="0063601A" w:rsidP="0063601A">
      <w:pPr>
        <w:rPr>
          <w:rFonts w:cs="Arial"/>
        </w:rPr>
      </w:pPr>
    </w:p>
    <w:p w14:paraId="04D43351" w14:textId="77777777"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14:paraId="5BC156A2" w14:textId="77777777" w:rsidR="0063601A" w:rsidRDefault="0063601A" w:rsidP="0063601A">
      <w:pPr>
        <w:pStyle w:val="Ttulo3"/>
        <w:jc w:val="left"/>
      </w:pPr>
      <w:bookmarkStart w:id="109" w:name="_Toc528021617"/>
      <w:bookmarkStart w:id="110" w:name="_Toc530770488"/>
      <w:r>
        <w:t>Gestión de Compras a Proveedores</w:t>
      </w:r>
      <w:bookmarkEnd w:id="109"/>
      <w:bookmarkEnd w:id="110"/>
    </w:p>
    <w:p w14:paraId="23256523" w14:textId="77777777" w:rsidR="0063601A" w:rsidRPr="00983E25" w:rsidRDefault="0063601A" w:rsidP="0063601A">
      <w:pPr>
        <w:rPr>
          <w:lang w:val="es-ES"/>
        </w:rPr>
      </w:pPr>
    </w:p>
    <w:p w14:paraId="6CA5B2D9" w14:textId="77777777"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14:paraId="2BCB2572" w14:textId="77777777" w:rsidR="0063601A" w:rsidRDefault="0063601A" w:rsidP="0063601A"/>
    <w:p w14:paraId="2B684E92" w14:textId="77777777"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14:paraId="5B9B0DCE" w14:textId="77777777" w:rsidR="0063601A" w:rsidRDefault="0063601A" w:rsidP="0063601A"/>
    <w:p w14:paraId="666D7EB6" w14:textId="77777777"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14:paraId="11A2F505" w14:textId="77777777" w:rsidR="0063601A" w:rsidRDefault="0063601A" w:rsidP="0063601A"/>
    <w:p w14:paraId="339E7FAF" w14:textId="77777777"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14:paraId="62951F42" w14:textId="77777777" w:rsidR="0063601A" w:rsidRDefault="0063601A" w:rsidP="0063601A"/>
    <w:p w14:paraId="0DDD1A25" w14:textId="77777777"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14:paraId="7640B7E2" w14:textId="77777777" w:rsidR="0063601A" w:rsidRPr="00705A32" w:rsidRDefault="0063601A" w:rsidP="0063601A">
      <w:pPr>
        <w:pStyle w:val="Prrafodelista"/>
        <w:ind w:left="360"/>
        <w:rPr>
          <w:color w:val="FF0000"/>
        </w:rPr>
      </w:pPr>
    </w:p>
    <w:p w14:paraId="2BDB4D04" w14:textId="77777777" w:rsidR="0063601A" w:rsidRDefault="0063601A" w:rsidP="0063601A">
      <w:pPr>
        <w:pStyle w:val="Ttulo3"/>
        <w:jc w:val="left"/>
      </w:pPr>
      <w:bookmarkStart w:id="111" w:name="_Toc528021618"/>
      <w:bookmarkStart w:id="112" w:name="_Toc530770489"/>
      <w:r w:rsidRPr="004604CC">
        <w:t>Gestión de Estadísticas</w:t>
      </w:r>
      <w:bookmarkEnd w:id="111"/>
      <w:bookmarkEnd w:id="112"/>
    </w:p>
    <w:p w14:paraId="17266C4C" w14:textId="77777777" w:rsidR="0063601A" w:rsidRDefault="0063601A" w:rsidP="0063601A">
      <w:pPr>
        <w:rPr>
          <w:lang w:val="es-ES"/>
        </w:rPr>
      </w:pPr>
    </w:p>
    <w:p w14:paraId="38154AEB" w14:textId="77777777"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14:paraId="23E7F2C3" w14:textId="77777777" w:rsidR="0063601A" w:rsidRDefault="0063601A" w:rsidP="0063601A"/>
    <w:p w14:paraId="1458F111" w14:textId="77777777" w:rsidR="0063601A" w:rsidRDefault="0063601A" w:rsidP="0063601A">
      <w:r>
        <w:t>17. El sistema debe proveer estadísticas en el momento que se solicite para un periodo determinado de estado de los pedidos realizados a los proveedores (tanto pendiente de entrega y recibidos)</w:t>
      </w:r>
    </w:p>
    <w:p w14:paraId="3324E4EE" w14:textId="77777777" w:rsidR="0063601A" w:rsidRDefault="0063601A" w:rsidP="0063601A"/>
    <w:p w14:paraId="296F4A71" w14:textId="77777777" w:rsidR="0063601A" w:rsidRDefault="0063601A" w:rsidP="0063601A">
      <w:r>
        <w:t>18. El sistema debe proveer estadísticas en el momento que se solicite para un periodo determinado de productos que se encuentran en su punto de reposición mínimo.</w:t>
      </w:r>
    </w:p>
    <w:p w14:paraId="2D878B92" w14:textId="77777777" w:rsidR="0063601A" w:rsidRDefault="0063601A" w:rsidP="0063601A">
      <w:pPr>
        <w:rPr>
          <w:color w:val="FF0000"/>
        </w:rPr>
      </w:pPr>
    </w:p>
    <w:p w14:paraId="4402348F" w14:textId="77777777"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14:paraId="23A72798" w14:textId="77777777" w:rsidR="0063601A" w:rsidRDefault="0063601A" w:rsidP="0063601A">
      <w:pPr>
        <w:jc w:val="left"/>
        <w:rPr>
          <w:rFonts w:ascii="Calibri" w:hAnsi="Calibri"/>
        </w:rPr>
      </w:pPr>
    </w:p>
    <w:p w14:paraId="5EA6BD4C" w14:textId="77777777" w:rsidR="0063601A" w:rsidRDefault="0063601A" w:rsidP="0063601A">
      <w:pPr>
        <w:pStyle w:val="Ttulo3"/>
        <w:jc w:val="left"/>
      </w:pPr>
      <w:bookmarkStart w:id="113" w:name="_Toc528021619"/>
      <w:bookmarkStart w:id="114" w:name="_Toc530770490"/>
      <w:r w:rsidRPr="004604CC">
        <w:t xml:space="preserve">Gestión de </w:t>
      </w:r>
      <w:r>
        <w:t>Productos</w:t>
      </w:r>
      <w:bookmarkEnd w:id="113"/>
      <w:bookmarkEnd w:id="114"/>
    </w:p>
    <w:p w14:paraId="3DB8E699" w14:textId="77777777" w:rsidR="0063601A" w:rsidRDefault="0063601A" w:rsidP="0063601A">
      <w:pPr>
        <w:rPr>
          <w:lang w:val="es-ES" w:eastAsia="es-AR"/>
        </w:rPr>
      </w:pPr>
    </w:p>
    <w:p w14:paraId="79735B30" w14:textId="77777777"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14:paraId="597E37F2" w14:textId="77777777" w:rsidR="0063601A" w:rsidRDefault="0063601A" w:rsidP="0063601A">
      <w:pPr>
        <w:rPr>
          <w:lang w:val="es-ES" w:eastAsia="es-AR"/>
        </w:rPr>
      </w:pPr>
    </w:p>
    <w:p w14:paraId="5A353453" w14:textId="77777777" w:rsidR="0063601A" w:rsidRDefault="0063601A" w:rsidP="0063601A">
      <w:r>
        <w:rPr>
          <w:lang w:val="es-ES" w:eastAsia="es-AR"/>
        </w:rPr>
        <w:t>21.</w:t>
      </w:r>
      <w:r w:rsidRPr="00170954">
        <w:t xml:space="preserve"> </w:t>
      </w:r>
      <w:r>
        <w:t>El sistema debe permitir la actualización del registro de un producto.</w:t>
      </w:r>
    </w:p>
    <w:p w14:paraId="46254631" w14:textId="77777777" w:rsidR="0063601A" w:rsidRDefault="0063601A" w:rsidP="0063601A"/>
    <w:p w14:paraId="1F02B12D" w14:textId="77777777"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14:paraId="4553C9FD" w14:textId="77777777" w:rsidR="0063601A" w:rsidRDefault="0063601A" w:rsidP="0063601A">
      <w:pPr>
        <w:rPr>
          <w:lang w:val="es-ES" w:eastAsia="es-AR"/>
        </w:rPr>
      </w:pPr>
    </w:p>
    <w:p w14:paraId="3A78C30E" w14:textId="77777777" w:rsidR="0063601A" w:rsidRDefault="0063601A" w:rsidP="0063601A">
      <w:r>
        <w:rPr>
          <w:lang w:val="es-ES" w:eastAsia="es-AR"/>
        </w:rPr>
        <w:t>23.</w:t>
      </w:r>
      <w:r w:rsidRPr="00170954">
        <w:t xml:space="preserve"> </w:t>
      </w:r>
      <w:r>
        <w:t>El sistema debe permitir la actualización del registro de un rubro.</w:t>
      </w:r>
    </w:p>
    <w:p w14:paraId="45DFC940" w14:textId="77777777" w:rsidR="0063601A" w:rsidRPr="006D19AA" w:rsidRDefault="0063601A" w:rsidP="00F32AB2"/>
    <w:p w14:paraId="35387BEF" w14:textId="77777777" w:rsidR="00F32AB2" w:rsidRPr="00F32AB2" w:rsidRDefault="00F32AB2" w:rsidP="00F32AB2">
      <w:pPr>
        <w:pStyle w:val="Ttulo2"/>
      </w:pPr>
      <w:bookmarkStart w:id="115" w:name="_Toc22529467"/>
      <w:bookmarkStart w:id="116" w:name="_Toc198043735"/>
      <w:bookmarkStart w:id="117" w:name="_Toc228280911"/>
      <w:bookmarkStart w:id="118" w:name="_Toc530770491"/>
      <w:r w:rsidRPr="00F32AB2">
        <w:lastRenderedPageBreak/>
        <w:t>Requisitos No Funcionales</w:t>
      </w:r>
      <w:bookmarkEnd w:id="115"/>
      <w:bookmarkEnd w:id="116"/>
      <w:bookmarkEnd w:id="117"/>
      <w:bookmarkEnd w:id="118"/>
    </w:p>
    <w:p w14:paraId="52F757F0" w14:textId="77777777" w:rsidR="00F32AB2" w:rsidRDefault="00F32AB2" w:rsidP="00F32AB2">
      <w:pPr>
        <w:rPr>
          <w:color w:val="FF0000"/>
        </w:rPr>
      </w:pPr>
    </w:p>
    <w:p w14:paraId="75F58367" w14:textId="77777777" w:rsidR="0063601A" w:rsidRDefault="0063601A" w:rsidP="0063601A"/>
    <w:p w14:paraId="66BEF1DD" w14:textId="77777777" w:rsidR="0063601A" w:rsidRDefault="0063601A" w:rsidP="0063601A">
      <w:r>
        <w:t xml:space="preserve">01. </w:t>
      </w:r>
      <w:r w:rsidRPr="00812028">
        <w:t xml:space="preserve">Toda funcionalidad del sistema y transacción de negocio debe responder al usuario en menos de 3 segundos. </w:t>
      </w:r>
    </w:p>
    <w:p w14:paraId="46519768" w14:textId="77777777" w:rsidR="0063601A" w:rsidRPr="00812028" w:rsidRDefault="0063601A" w:rsidP="0063601A"/>
    <w:p w14:paraId="432A4EBE" w14:textId="77777777" w:rsidR="0063601A" w:rsidRPr="0082615A" w:rsidRDefault="0063601A" w:rsidP="0063601A">
      <w:pPr>
        <w:rPr>
          <w:b/>
        </w:rPr>
      </w:pPr>
      <w:r>
        <w:t xml:space="preserve">02. </w:t>
      </w:r>
      <w:r w:rsidRPr="00812028">
        <w:t>El tiempo de aprendizaje del sistema por un usuario deberá ser menor a 4 horas</w:t>
      </w:r>
      <w:r>
        <w:t>.</w:t>
      </w:r>
    </w:p>
    <w:p w14:paraId="491BA052" w14:textId="77777777" w:rsidR="0063601A" w:rsidRPr="0082615A" w:rsidRDefault="0063601A" w:rsidP="0063601A">
      <w:pPr>
        <w:rPr>
          <w:b/>
        </w:rPr>
      </w:pPr>
    </w:p>
    <w:p w14:paraId="43E246B3" w14:textId="77777777" w:rsidR="0063601A" w:rsidRPr="00812028" w:rsidRDefault="0063601A" w:rsidP="0063601A">
      <w:r>
        <w:t xml:space="preserve">03. </w:t>
      </w:r>
      <w:r w:rsidRPr="00812028">
        <w:t>El sistema debe contar con manuales de usuario (ayudas) estructurados adecuadamente.</w:t>
      </w:r>
    </w:p>
    <w:p w14:paraId="5ABF23DB" w14:textId="77777777" w:rsidR="0063601A" w:rsidRDefault="0063601A" w:rsidP="0063601A"/>
    <w:p w14:paraId="71CF78CC" w14:textId="77777777" w:rsidR="0063601A" w:rsidRPr="00812028" w:rsidRDefault="0063601A" w:rsidP="0063601A">
      <w:r>
        <w:t xml:space="preserve">04. </w:t>
      </w:r>
      <w:r w:rsidRPr="00812028">
        <w:t>El sistema debe proporcionar mensajes de error que sean informativos y orientados a usuario final.</w:t>
      </w:r>
    </w:p>
    <w:p w14:paraId="3F5A2E0F" w14:textId="77777777" w:rsidR="0063601A" w:rsidRDefault="0063601A" w:rsidP="0063601A"/>
    <w:p w14:paraId="01A5CA59" w14:textId="77777777" w:rsidR="0063601A" w:rsidRPr="00812028" w:rsidRDefault="0063601A" w:rsidP="0063601A">
      <w:r>
        <w:t xml:space="preserve">05. </w:t>
      </w:r>
      <w:r w:rsidRPr="001738FE">
        <w:t>El sistema debe poseer interfaces gráficas bien formadas y fáciles de usar.</w:t>
      </w:r>
    </w:p>
    <w:p w14:paraId="50506417" w14:textId="77777777" w:rsidR="0063601A" w:rsidRDefault="0063601A" w:rsidP="0063601A"/>
    <w:p w14:paraId="371CA332" w14:textId="77777777" w:rsidR="0063601A" w:rsidRPr="0063601A" w:rsidRDefault="0063601A" w:rsidP="00F32AB2">
      <w:r>
        <w:t xml:space="preserve">06. </w:t>
      </w:r>
      <w:r w:rsidRPr="00812028">
        <w:t>La tecnología a utilizar para la implementación del sistema debe ser de tipo "software libre".</w:t>
      </w:r>
      <w:r w:rsidRPr="005A23E6">
        <w:t xml:space="preserve"> </w:t>
      </w:r>
    </w:p>
    <w:p w14:paraId="60AD7620" w14:textId="77777777" w:rsidR="00F32AB2" w:rsidRPr="00F32AB2" w:rsidRDefault="00F32AB2" w:rsidP="00F32AB2"/>
    <w:p w14:paraId="799995F8" w14:textId="77777777" w:rsidR="00A05B69" w:rsidRDefault="00090459" w:rsidP="00F32AB2">
      <w:pPr>
        <w:pStyle w:val="Ttulo2"/>
      </w:pPr>
      <w:bookmarkStart w:id="119" w:name="_Toc530770492"/>
      <w:r>
        <w:t>Modelado del Negocio</w:t>
      </w:r>
      <w:bookmarkStart w:id="120" w:name="_Toc202534367"/>
      <w:bookmarkStart w:id="121" w:name="_Toc202535472"/>
      <w:bookmarkStart w:id="122" w:name="_Toc202595236"/>
      <w:r w:rsidRPr="00090459">
        <w:t xml:space="preserve"> </w:t>
      </w:r>
      <w:r>
        <w:t>(Contexto del Sistema</w:t>
      </w:r>
      <w:bookmarkEnd w:id="120"/>
      <w:bookmarkEnd w:id="121"/>
      <w:bookmarkEnd w:id="122"/>
      <w:r>
        <w:t>)</w:t>
      </w:r>
      <w:bookmarkEnd w:id="119"/>
    </w:p>
    <w:p w14:paraId="141B3DF6" w14:textId="77777777"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14:paraId="7424CB60" w14:textId="77777777" w:rsidR="00090459" w:rsidRDefault="00090459" w:rsidP="00090459"/>
    <w:p w14:paraId="429B06E1" w14:textId="77777777" w:rsidR="00FF3F96" w:rsidRDefault="00FF3F96" w:rsidP="00090459"/>
    <w:p w14:paraId="5063B9E2" w14:textId="77777777" w:rsidR="00FF3F96" w:rsidRDefault="00FF3F96" w:rsidP="00090459"/>
    <w:p w14:paraId="1CDEEC45" w14:textId="77777777" w:rsidR="00FF3F96" w:rsidRPr="00090459" w:rsidRDefault="00FF3F96" w:rsidP="00090459"/>
    <w:p w14:paraId="2F1ACC63" w14:textId="77777777" w:rsidR="00A05B69" w:rsidRDefault="00A05B69" w:rsidP="00F32AB2">
      <w:pPr>
        <w:pStyle w:val="Ttulo3"/>
      </w:pPr>
      <w:bookmarkStart w:id="123" w:name="_Toc202534368"/>
      <w:bookmarkStart w:id="124" w:name="_Toc202535473"/>
      <w:bookmarkStart w:id="125" w:name="_Toc530770493"/>
      <w:r>
        <w:t>Modelo del Negocio</w:t>
      </w:r>
      <w:bookmarkEnd w:id="123"/>
      <w:bookmarkEnd w:id="124"/>
      <w:bookmarkEnd w:id="125"/>
    </w:p>
    <w:p w14:paraId="321FCA15" w14:textId="77777777" w:rsidR="00E216A6" w:rsidRPr="00E216A6" w:rsidRDefault="00E216A6" w:rsidP="00E216A6"/>
    <w:p w14:paraId="0898527C" w14:textId="77777777"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14:paraId="56A12421" w14:textId="77777777" w:rsidR="00A05B69" w:rsidRDefault="00A05B69"/>
    <w:p w14:paraId="7EF3F1F5" w14:textId="77777777" w:rsidR="00046DAC" w:rsidRDefault="00AC167C">
      <w:pPr>
        <w:jc w:val="center"/>
      </w:pPr>
      <w:r>
        <w:rPr>
          <w:noProof/>
          <w:lang w:eastAsia="es-AR"/>
        </w:rPr>
        <w:lastRenderedPageBreak/>
        <w:drawing>
          <wp:inline distT="0" distB="0" distL="0" distR="0" wp14:anchorId="310B65B7" wp14:editId="1D49F839">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14:paraId="6F963A63" w14:textId="77777777" w:rsidR="00A05B69" w:rsidRDefault="00A05B69"/>
    <w:p w14:paraId="714AE7DD" w14:textId="77777777" w:rsidR="00FF3F96" w:rsidRDefault="00FF3F96">
      <w:pPr>
        <w:rPr>
          <w:b/>
        </w:rPr>
      </w:pPr>
    </w:p>
    <w:p w14:paraId="61AE0BE2" w14:textId="77777777" w:rsidR="00A05B69" w:rsidRDefault="00A05B69">
      <w:pPr>
        <w:rPr>
          <w:b/>
        </w:rPr>
      </w:pPr>
      <w:r>
        <w:rPr>
          <w:b/>
        </w:rPr>
        <w:t>Casos de uso del negocio</w:t>
      </w:r>
    </w:p>
    <w:p w14:paraId="6D0ACE04" w14:textId="77777777" w:rsidR="00FF3F96" w:rsidRDefault="00FF3F96">
      <w:pPr>
        <w:rPr>
          <w:b/>
        </w:rPr>
      </w:pPr>
    </w:p>
    <w:p w14:paraId="528E6564" w14:textId="77777777" w:rsidR="00A05B69" w:rsidRDefault="00A05B69">
      <w:pPr>
        <w:rPr>
          <w:b/>
        </w:rPr>
      </w:pPr>
    </w:p>
    <w:p w14:paraId="3BD48392" w14:textId="77777777"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14:paraId="62C85480" w14:textId="77777777" w:rsidR="00FF3F96" w:rsidRPr="008C2080" w:rsidRDefault="00FF3F96" w:rsidP="00FF3F96">
      <w:pPr>
        <w:ind w:left="360"/>
        <w:rPr>
          <w:rFonts w:cs="Arial"/>
          <w:b/>
        </w:rPr>
      </w:pPr>
    </w:p>
    <w:p w14:paraId="3A5E91E2" w14:textId="77777777"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14:paraId="590F6DB5" w14:textId="77777777" w:rsidR="00FF3F96" w:rsidRPr="0001233A" w:rsidRDefault="00FF3F96" w:rsidP="00FF3F96">
      <w:pPr>
        <w:rPr>
          <w:rFonts w:cs="Arial"/>
          <w:b/>
        </w:rPr>
      </w:pPr>
    </w:p>
    <w:p w14:paraId="3FF09418" w14:textId="77777777"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14:paraId="0B6E204F" w14:textId="77777777" w:rsidR="00FF3F96" w:rsidRDefault="00FF3F96" w:rsidP="00FF3F96">
      <w:pPr>
        <w:pStyle w:val="Prrafodelista"/>
        <w:rPr>
          <w:rFonts w:cs="Arial"/>
          <w:b/>
        </w:rPr>
      </w:pPr>
    </w:p>
    <w:p w14:paraId="1ADA2409" w14:textId="77777777"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14:paraId="3DA51CA0" w14:textId="77777777" w:rsidR="00FF3F96" w:rsidRDefault="00FF3F96" w:rsidP="00FF3F96">
      <w:pPr>
        <w:pStyle w:val="Prrafodelista"/>
        <w:rPr>
          <w:rFonts w:cs="Arial"/>
          <w:b/>
        </w:rPr>
      </w:pPr>
    </w:p>
    <w:p w14:paraId="0247F82D" w14:textId="77777777"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14:paraId="1E0885DB" w14:textId="77777777" w:rsidR="00FF3F96" w:rsidRPr="008C2080" w:rsidRDefault="00FF3F96" w:rsidP="00FF3F96">
      <w:pPr>
        <w:ind w:left="360"/>
        <w:rPr>
          <w:rFonts w:cs="Arial"/>
          <w:b/>
        </w:rPr>
      </w:pPr>
    </w:p>
    <w:p w14:paraId="4803DC2E" w14:textId="77777777"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14:paraId="5722B557" w14:textId="77777777" w:rsidR="00A05B69" w:rsidRDefault="00A05B69">
      <w:pPr>
        <w:rPr>
          <w:b/>
        </w:rPr>
      </w:pPr>
    </w:p>
    <w:p w14:paraId="6993A245" w14:textId="77777777" w:rsidR="00A05B69" w:rsidRPr="00F32AB2" w:rsidRDefault="00A05B69" w:rsidP="00F32AB2">
      <w:pPr>
        <w:pStyle w:val="Ttulo3"/>
        <w:tabs>
          <w:tab w:val="num" w:pos="851"/>
        </w:tabs>
      </w:pPr>
      <w:bookmarkStart w:id="126" w:name="_Toc202534369"/>
      <w:bookmarkStart w:id="127" w:name="_Toc202535474"/>
      <w:bookmarkStart w:id="128" w:name="_Toc530770494"/>
      <w:r w:rsidRPr="00F32AB2">
        <w:lastRenderedPageBreak/>
        <w:t>Modelo del Dominio</w:t>
      </w:r>
      <w:bookmarkEnd w:id="126"/>
      <w:bookmarkEnd w:id="127"/>
      <w:bookmarkEnd w:id="128"/>
    </w:p>
    <w:p w14:paraId="5FC51ED6" w14:textId="77777777"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14:paraId="283CD58E" w14:textId="77777777" w:rsidR="005F3865" w:rsidRPr="005F3865" w:rsidRDefault="005F3865"/>
    <w:p w14:paraId="40D96BF2" w14:textId="77777777" w:rsidR="005F3865" w:rsidRDefault="005F3865">
      <w:pPr>
        <w:rPr>
          <w:color w:val="FF0000"/>
        </w:rPr>
      </w:pPr>
    </w:p>
    <w:p w14:paraId="700F0811" w14:textId="77777777" w:rsidR="00E216A6" w:rsidRDefault="00FB591F" w:rsidP="00D66553">
      <w:pPr>
        <w:jc w:val="center"/>
        <w:rPr>
          <w:noProof/>
          <w:color w:val="FF0000"/>
          <w:lang w:eastAsia="es-AR"/>
        </w:rPr>
      </w:pPr>
      <w:r>
        <w:rPr>
          <w:noProof/>
          <w:color w:val="FF0000"/>
          <w:lang w:eastAsia="es-AR"/>
        </w:rPr>
        <w:drawing>
          <wp:inline distT="0" distB="0" distL="0" distR="0" wp14:anchorId="39C454E9" wp14:editId="3BFA3CF2">
            <wp:extent cx="6120765" cy="3877203"/>
            <wp:effectExtent l="0" t="0" r="0" b="9525"/>
            <wp:docPr id="9" name="Imagen 9"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l domin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877203"/>
                    </a:xfrm>
                    <a:prstGeom prst="rect">
                      <a:avLst/>
                    </a:prstGeom>
                    <a:noFill/>
                    <a:ln>
                      <a:noFill/>
                    </a:ln>
                  </pic:spPr>
                </pic:pic>
              </a:graphicData>
            </a:graphic>
          </wp:inline>
        </w:drawing>
      </w:r>
    </w:p>
    <w:p w14:paraId="0BB55643" w14:textId="77777777" w:rsidR="00FB591F" w:rsidRDefault="00FB591F" w:rsidP="00D66553">
      <w:pPr>
        <w:jc w:val="center"/>
        <w:rPr>
          <w:noProof/>
          <w:color w:val="FF0000"/>
          <w:lang w:eastAsia="es-AR"/>
        </w:rPr>
      </w:pPr>
    </w:p>
    <w:p w14:paraId="46BAF2F9" w14:textId="77777777" w:rsidR="00FB591F" w:rsidRDefault="00FB591F" w:rsidP="00D66553">
      <w:pPr>
        <w:jc w:val="center"/>
        <w:rPr>
          <w:color w:val="FF0000"/>
        </w:rPr>
      </w:pPr>
    </w:p>
    <w:p w14:paraId="0D0821DD" w14:textId="77777777" w:rsidR="00A05B69" w:rsidRDefault="00F32AB2">
      <w:pPr>
        <w:pStyle w:val="Ttulo2"/>
      </w:pPr>
      <w:bookmarkStart w:id="129" w:name="_Toc202534370"/>
      <w:bookmarkStart w:id="130" w:name="_Toc202535475"/>
      <w:bookmarkStart w:id="131" w:name="_Toc202595237"/>
      <w:bookmarkStart w:id="132" w:name="_Toc530770495"/>
      <w:bookmarkStart w:id="133" w:name="_Toc36043131"/>
      <w:bookmarkStart w:id="134" w:name="_Toc36658470"/>
      <w:r>
        <w:t xml:space="preserve">Especificación de </w:t>
      </w:r>
      <w:r w:rsidR="00A05B69">
        <w:t>Requisitos Funcionales</w:t>
      </w:r>
      <w:bookmarkEnd w:id="129"/>
      <w:bookmarkEnd w:id="130"/>
      <w:bookmarkEnd w:id="131"/>
      <w:bookmarkEnd w:id="132"/>
      <w:r w:rsidR="00A05B69">
        <w:t xml:space="preserve">  </w:t>
      </w:r>
    </w:p>
    <w:p w14:paraId="0C07C1E0" w14:textId="77777777" w:rsidR="00A05B69" w:rsidRDefault="00A05B69">
      <w:pPr>
        <w:pStyle w:val="Ttulo3"/>
        <w:rPr>
          <w:rFonts w:cs="Times New Roman"/>
        </w:rPr>
      </w:pPr>
      <w:r>
        <w:rPr>
          <w:rFonts w:cs="Times New Roman"/>
        </w:rPr>
        <w:t xml:space="preserve"> </w:t>
      </w:r>
      <w:bookmarkStart w:id="135" w:name="_Toc202534371"/>
      <w:bookmarkStart w:id="136" w:name="_Toc202535476"/>
      <w:bookmarkStart w:id="137" w:name="_Toc202595238"/>
      <w:bookmarkStart w:id="138" w:name="_Toc530770496"/>
      <w:r>
        <w:rPr>
          <w:rFonts w:cs="Times New Roman"/>
        </w:rPr>
        <w:t>Modelos de Casos de Uso</w:t>
      </w:r>
      <w:bookmarkEnd w:id="133"/>
      <w:bookmarkEnd w:id="134"/>
      <w:bookmarkEnd w:id="135"/>
      <w:bookmarkEnd w:id="136"/>
      <w:bookmarkEnd w:id="137"/>
      <w:bookmarkEnd w:id="138"/>
    </w:p>
    <w:p w14:paraId="20A576C2" w14:textId="77777777" w:rsidR="00A05B69" w:rsidRPr="00046DAC" w:rsidRDefault="00A05B69">
      <w:bookmarkStart w:id="139" w:name="_Toc36658471"/>
      <w:r w:rsidRPr="00046DAC">
        <w:t xml:space="preserve">A partir del modelo del negocio se derivan los casos de uso, cada caso de uso del negocio implica un diagrama de casos de uso. </w:t>
      </w:r>
    </w:p>
    <w:p w14:paraId="06C9B5CA" w14:textId="77777777" w:rsidR="00A05B69" w:rsidRDefault="00A05B69"/>
    <w:p w14:paraId="034FBA89" w14:textId="77777777" w:rsidR="00425D04" w:rsidRDefault="00425D04"/>
    <w:p w14:paraId="24B3DD6F" w14:textId="77777777" w:rsidR="00425D04" w:rsidRDefault="00425D04"/>
    <w:p w14:paraId="23429FA1" w14:textId="77777777" w:rsidR="00425D04" w:rsidRDefault="00425D04"/>
    <w:p w14:paraId="4DF2A5B9" w14:textId="77777777" w:rsidR="00425D04" w:rsidRDefault="00425D04"/>
    <w:p w14:paraId="70CC99EC" w14:textId="77777777" w:rsidR="00425D04" w:rsidRDefault="00425D04"/>
    <w:p w14:paraId="7439EC44" w14:textId="77777777" w:rsidR="00A05B69" w:rsidRPr="00425D04" w:rsidRDefault="003E2CC9" w:rsidP="00620E85">
      <w:pPr>
        <w:pStyle w:val="Ttulo4"/>
      </w:pPr>
      <w:bookmarkStart w:id="140" w:name="_Toc202534372"/>
      <w:bookmarkStart w:id="141" w:name="_Toc202535477"/>
      <w:bookmarkEnd w:id="139"/>
      <w:r>
        <w:t xml:space="preserve">Diagrama de </w:t>
      </w:r>
      <w:r w:rsidR="00A05B69">
        <w:t xml:space="preserve">Caso de Uso </w:t>
      </w:r>
      <w:bookmarkEnd w:id="140"/>
      <w:bookmarkEnd w:id="141"/>
      <w:r w:rsidR="00763EF5" w:rsidRPr="00425D04">
        <w:t>Gestionar Cliente</w:t>
      </w:r>
    </w:p>
    <w:p w14:paraId="6D29DE84" w14:textId="77777777" w:rsidR="00A05B69" w:rsidRDefault="00A05B69"/>
    <w:p w14:paraId="7A4A6ADB" w14:textId="77777777" w:rsidR="00A05B69" w:rsidRDefault="00425D04">
      <w:pPr>
        <w:jc w:val="center"/>
      </w:pPr>
      <w:r>
        <w:rPr>
          <w:noProof/>
          <w:lang w:eastAsia="es-AR"/>
        </w:rPr>
        <w:lastRenderedPageBreak/>
        <w:drawing>
          <wp:inline distT="0" distB="0" distL="0" distR="0" wp14:anchorId="0A00E2A3" wp14:editId="5F034F12">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14:paraId="13F24BF9" w14:textId="77777777" w:rsidR="00A05B69" w:rsidRDefault="00A05B69"/>
    <w:p w14:paraId="51593F09" w14:textId="77777777"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14:paraId="67D42338" w14:textId="77777777"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14:paraId="58D65DA1" w14:textId="77777777">
        <w:tc>
          <w:tcPr>
            <w:tcW w:w="2622" w:type="dxa"/>
            <w:shd w:val="clear" w:color="auto" w:fill="F3F3F3"/>
          </w:tcPr>
          <w:p w14:paraId="50580B36" w14:textId="77777777" w:rsidR="003E2CC9" w:rsidRPr="00425D04" w:rsidRDefault="003E2CC9" w:rsidP="003E2CC9">
            <w:pPr>
              <w:rPr>
                <w:b/>
                <w:lang w:val="es-MX"/>
              </w:rPr>
            </w:pPr>
            <w:r w:rsidRPr="00425D04">
              <w:rPr>
                <w:b/>
                <w:lang w:val="es-MX"/>
              </w:rPr>
              <w:t>Iniciador</w:t>
            </w:r>
          </w:p>
        </w:tc>
        <w:tc>
          <w:tcPr>
            <w:tcW w:w="6988" w:type="dxa"/>
            <w:gridSpan w:val="2"/>
          </w:tcPr>
          <w:p w14:paraId="5CB2F7B9" w14:textId="77777777" w:rsidR="003E2CC9" w:rsidRPr="00425D04" w:rsidRDefault="00A944CE" w:rsidP="003E2CC9">
            <w:pPr>
              <w:rPr>
                <w:lang w:val="es-MX"/>
              </w:rPr>
            </w:pPr>
            <w:r w:rsidRPr="00425D04">
              <w:rPr>
                <w:lang w:val="es-MX"/>
              </w:rPr>
              <w:t>Cliente</w:t>
            </w:r>
          </w:p>
        </w:tc>
      </w:tr>
      <w:tr w:rsidR="003E2CC9" w14:paraId="113B4C03" w14:textId="77777777">
        <w:tc>
          <w:tcPr>
            <w:tcW w:w="2622" w:type="dxa"/>
            <w:shd w:val="clear" w:color="auto" w:fill="F3F3F3"/>
          </w:tcPr>
          <w:p w14:paraId="32D2D922" w14:textId="77777777" w:rsidR="003E2CC9" w:rsidRPr="00425D04" w:rsidRDefault="003E2CC9" w:rsidP="003E2CC9">
            <w:pPr>
              <w:rPr>
                <w:b/>
                <w:lang w:val="es-MX"/>
              </w:rPr>
            </w:pPr>
            <w:r w:rsidRPr="00425D04">
              <w:rPr>
                <w:b/>
                <w:lang w:val="es-MX"/>
              </w:rPr>
              <w:t>Precondición</w:t>
            </w:r>
          </w:p>
        </w:tc>
        <w:tc>
          <w:tcPr>
            <w:tcW w:w="6988" w:type="dxa"/>
            <w:gridSpan w:val="2"/>
          </w:tcPr>
          <w:p w14:paraId="5DE0B98D" w14:textId="77777777" w:rsidR="003E2CC9" w:rsidRPr="00425D04" w:rsidRDefault="00A944CE" w:rsidP="003E2CC9">
            <w:pPr>
              <w:rPr>
                <w:lang w:val="es-MX"/>
              </w:rPr>
            </w:pPr>
            <w:r w:rsidRPr="00425D04">
              <w:rPr>
                <w:lang w:val="es-MX"/>
              </w:rPr>
              <w:t>Ninguna</w:t>
            </w:r>
          </w:p>
        </w:tc>
      </w:tr>
      <w:tr w:rsidR="00046DAC" w14:paraId="685162A7" w14:textId="77777777">
        <w:tc>
          <w:tcPr>
            <w:tcW w:w="9610" w:type="dxa"/>
            <w:gridSpan w:val="3"/>
            <w:shd w:val="clear" w:color="auto" w:fill="F3F3F3"/>
          </w:tcPr>
          <w:p w14:paraId="2ADFD73F" w14:textId="77777777"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14:paraId="0052AFEC" w14:textId="77777777">
        <w:tc>
          <w:tcPr>
            <w:tcW w:w="4750" w:type="dxa"/>
            <w:gridSpan w:val="2"/>
            <w:shd w:val="clear" w:color="auto" w:fill="F3F3F3"/>
          </w:tcPr>
          <w:p w14:paraId="1542878C" w14:textId="77777777" w:rsidR="00046DAC" w:rsidRPr="00425D04" w:rsidRDefault="00431F62" w:rsidP="00431F62">
            <w:pPr>
              <w:jc w:val="center"/>
              <w:rPr>
                <w:b/>
                <w:lang w:val="es-MX"/>
              </w:rPr>
            </w:pPr>
            <w:r w:rsidRPr="00425D04">
              <w:rPr>
                <w:b/>
                <w:lang w:val="es-MX"/>
              </w:rPr>
              <w:t>Actor</w:t>
            </w:r>
          </w:p>
        </w:tc>
        <w:tc>
          <w:tcPr>
            <w:tcW w:w="4860" w:type="dxa"/>
            <w:shd w:val="clear" w:color="auto" w:fill="F3F3F3"/>
          </w:tcPr>
          <w:p w14:paraId="3456C866" w14:textId="77777777" w:rsidR="00046DAC" w:rsidRPr="00425D04" w:rsidRDefault="00431F62" w:rsidP="00431F62">
            <w:pPr>
              <w:jc w:val="center"/>
              <w:rPr>
                <w:b/>
                <w:lang w:val="es-MX"/>
              </w:rPr>
            </w:pPr>
            <w:r w:rsidRPr="00425D04">
              <w:rPr>
                <w:b/>
                <w:lang w:val="es-MX"/>
              </w:rPr>
              <w:t>Sistema</w:t>
            </w:r>
          </w:p>
        </w:tc>
      </w:tr>
      <w:tr w:rsidR="00431F62" w14:paraId="59BC5F89" w14:textId="77777777">
        <w:tc>
          <w:tcPr>
            <w:tcW w:w="4750" w:type="dxa"/>
            <w:gridSpan w:val="2"/>
            <w:shd w:val="clear" w:color="auto" w:fill="auto"/>
          </w:tcPr>
          <w:p w14:paraId="7F33B36B" w14:textId="77777777"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14:paraId="7D770309" w14:textId="77777777" w:rsidR="00431F62" w:rsidRPr="00425D04" w:rsidRDefault="00431F62" w:rsidP="00431F62">
            <w:pPr>
              <w:rPr>
                <w:lang w:val="es-MX"/>
              </w:rPr>
            </w:pPr>
          </w:p>
        </w:tc>
      </w:tr>
      <w:tr w:rsidR="00431F62" w14:paraId="335C9208" w14:textId="77777777">
        <w:tc>
          <w:tcPr>
            <w:tcW w:w="4750" w:type="dxa"/>
            <w:gridSpan w:val="2"/>
            <w:shd w:val="clear" w:color="auto" w:fill="auto"/>
          </w:tcPr>
          <w:p w14:paraId="2AAA00EF" w14:textId="77777777" w:rsidR="00431F62" w:rsidRPr="00425D04" w:rsidRDefault="00431F62" w:rsidP="00431F62">
            <w:pPr>
              <w:rPr>
                <w:lang w:val="es-MX"/>
              </w:rPr>
            </w:pPr>
          </w:p>
        </w:tc>
        <w:tc>
          <w:tcPr>
            <w:tcW w:w="4860" w:type="dxa"/>
            <w:shd w:val="clear" w:color="auto" w:fill="auto"/>
          </w:tcPr>
          <w:p w14:paraId="56F29575" w14:textId="77777777" w:rsidR="00431F62" w:rsidRPr="00425D04" w:rsidRDefault="00A944CE" w:rsidP="005D1F69">
            <w:pPr>
              <w:numPr>
                <w:ilvl w:val="0"/>
                <w:numId w:val="3"/>
              </w:numPr>
              <w:rPr>
                <w:lang w:val="es-MX"/>
              </w:rPr>
            </w:pPr>
            <w:r w:rsidRPr="00425D04">
              <w:rPr>
                <w:lang w:val="es-MX"/>
              </w:rPr>
              <w:t>Llama al caso de uso “Verificar Cliente”</w:t>
            </w:r>
          </w:p>
        </w:tc>
      </w:tr>
      <w:tr w:rsidR="00431F62" w14:paraId="058DF411" w14:textId="77777777">
        <w:tc>
          <w:tcPr>
            <w:tcW w:w="4750" w:type="dxa"/>
            <w:gridSpan w:val="2"/>
            <w:shd w:val="clear" w:color="auto" w:fill="auto"/>
          </w:tcPr>
          <w:p w14:paraId="015AFF4C" w14:textId="77777777" w:rsidR="00431F62" w:rsidRPr="00425D04" w:rsidRDefault="00431F62" w:rsidP="00431F62">
            <w:pPr>
              <w:rPr>
                <w:lang w:val="es-MX"/>
              </w:rPr>
            </w:pPr>
          </w:p>
        </w:tc>
        <w:tc>
          <w:tcPr>
            <w:tcW w:w="4860" w:type="dxa"/>
            <w:shd w:val="clear" w:color="auto" w:fill="auto"/>
          </w:tcPr>
          <w:p w14:paraId="1B00B78A" w14:textId="77777777" w:rsidR="00431F62" w:rsidRPr="00425D04" w:rsidRDefault="00A944CE" w:rsidP="005D1F69">
            <w:pPr>
              <w:numPr>
                <w:ilvl w:val="0"/>
                <w:numId w:val="3"/>
              </w:numPr>
              <w:rPr>
                <w:lang w:val="es-MX"/>
              </w:rPr>
            </w:pPr>
            <w:r w:rsidRPr="00425D04">
              <w:rPr>
                <w:lang w:val="es-MX"/>
              </w:rPr>
              <w:t>Genera un nuevo Cliente</w:t>
            </w:r>
          </w:p>
        </w:tc>
      </w:tr>
      <w:tr w:rsidR="00431F62" w14:paraId="1266F855" w14:textId="77777777">
        <w:tc>
          <w:tcPr>
            <w:tcW w:w="4750" w:type="dxa"/>
            <w:gridSpan w:val="2"/>
            <w:shd w:val="clear" w:color="auto" w:fill="auto"/>
          </w:tcPr>
          <w:p w14:paraId="31D8E15E" w14:textId="77777777" w:rsidR="00431F62" w:rsidRPr="00425D04" w:rsidRDefault="00431F62" w:rsidP="00431F62">
            <w:pPr>
              <w:rPr>
                <w:lang w:val="es-MX"/>
              </w:rPr>
            </w:pPr>
          </w:p>
        </w:tc>
        <w:tc>
          <w:tcPr>
            <w:tcW w:w="4860" w:type="dxa"/>
            <w:shd w:val="clear" w:color="auto" w:fill="auto"/>
          </w:tcPr>
          <w:p w14:paraId="684AA348" w14:textId="77777777"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14:paraId="03CB96EA" w14:textId="77777777">
        <w:tc>
          <w:tcPr>
            <w:tcW w:w="4750" w:type="dxa"/>
            <w:gridSpan w:val="2"/>
            <w:shd w:val="clear" w:color="auto" w:fill="auto"/>
          </w:tcPr>
          <w:p w14:paraId="135197B8" w14:textId="77777777" w:rsidR="00431F62" w:rsidRPr="00425D04" w:rsidRDefault="00431F62" w:rsidP="00431F62">
            <w:pPr>
              <w:rPr>
                <w:lang w:val="es-MX"/>
              </w:rPr>
            </w:pPr>
          </w:p>
        </w:tc>
        <w:tc>
          <w:tcPr>
            <w:tcW w:w="4860" w:type="dxa"/>
            <w:shd w:val="clear" w:color="auto" w:fill="auto"/>
          </w:tcPr>
          <w:p w14:paraId="3C362238" w14:textId="77777777"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14:paraId="62B79912" w14:textId="77777777">
        <w:tc>
          <w:tcPr>
            <w:tcW w:w="2622" w:type="dxa"/>
            <w:tcBorders>
              <w:bottom w:val="single" w:sz="4" w:space="0" w:color="auto"/>
            </w:tcBorders>
            <w:shd w:val="clear" w:color="auto" w:fill="F3F3F3"/>
          </w:tcPr>
          <w:p w14:paraId="346936F2" w14:textId="77777777" w:rsidR="00431F62" w:rsidRPr="00425D04" w:rsidRDefault="00431F62" w:rsidP="003E2CC9">
            <w:pPr>
              <w:rPr>
                <w:b/>
                <w:lang w:val="es-MX"/>
              </w:rPr>
            </w:pPr>
            <w:r w:rsidRPr="00425D04">
              <w:rPr>
                <w:b/>
                <w:lang w:val="es-MX"/>
              </w:rPr>
              <w:t>Camino alternativo 1</w:t>
            </w:r>
          </w:p>
        </w:tc>
        <w:tc>
          <w:tcPr>
            <w:tcW w:w="6988" w:type="dxa"/>
            <w:gridSpan w:val="2"/>
          </w:tcPr>
          <w:p w14:paraId="436DB4A3" w14:textId="77777777"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14:paraId="4E655236" w14:textId="77777777">
        <w:tc>
          <w:tcPr>
            <w:tcW w:w="2622" w:type="dxa"/>
            <w:shd w:val="clear" w:color="auto" w:fill="F3F3F3"/>
          </w:tcPr>
          <w:p w14:paraId="387828CC" w14:textId="77777777" w:rsidR="00431F62" w:rsidRPr="00425D04" w:rsidRDefault="00431F62" w:rsidP="003E2CC9">
            <w:pPr>
              <w:rPr>
                <w:b/>
                <w:lang w:val="es-MX"/>
              </w:rPr>
            </w:pPr>
            <w:r w:rsidRPr="00425D04">
              <w:rPr>
                <w:b/>
                <w:lang w:val="es-MX"/>
              </w:rPr>
              <w:t xml:space="preserve">Poscondición </w:t>
            </w:r>
          </w:p>
        </w:tc>
        <w:tc>
          <w:tcPr>
            <w:tcW w:w="6988" w:type="dxa"/>
            <w:gridSpan w:val="2"/>
          </w:tcPr>
          <w:p w14:paraId="74C1EB1B" w14:textId="77777777"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14:paraId="200FAE92" w14:textId="77777777" w:rsidR="003E2CC9" w:rsidRDefault="003E2CC9" w:rsidP="003E2CC9">
      <w:pPr>
        <w:rPr>
          <w:b/>
          <w:bCs/>
        </w:rPr>
      </w:pPr>
    </w:p>
    <w:p w14:paraId="14A8DF6C" w14:textId="77777777" w:rsidR="00425D04" w:rsidRDefault="00425D04" w:rsidP="003E2CC9">
      <w:pPr>
        <w:rPr>
          <w:b/>
          <w:bCs/>
        </w:rPr>
      </w:pPr>
    </w:p>
    <w:p w14:paraId="2D8FF78B" w14:textId="77777777" w:rsidR="00425D04" w:rsidRDefault="00425D04" w:rsidP="003E2CC9">
      <w:pPr>
        <w:rPr>
          <w:b/>
          <w:bCs/>
        </w:rPr>
      </w:pPr>
    </w:p>
    <w:p w14:paraId="07186A03" w14:textId="77777777" w:rsidR="00425D04" w:rsidRDefault="00425D04" w:rsidP="003E2CC9">
      <w:pPr>
        <w:rPr>
          <w:b/>
          <w:bCs/>
        </w:rPr>
      </w:pPr>
    </w:p>
    <w:p w14:paraId="4EA7B8C0" w14:textId="77777777" w:rsidR="00425D04" w:rsidRDefault="00425D04" w:rsidP="003E2CC9">
      <w:pPr>
        <w:rPr>
          <w:b/>
          <w:bCs/>
        </w:rPr>
      </w:pPr>
    </w:p>
    <w:p w14:paraId="1367786B" w14:textId="77777777"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14:paraId="03834C1C" w14:textId="77777777"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14:paraId="4833F309" w14:textId="77777777">
        <w:tc>
          <w:tcPr>
            <w:tcW w:w="2622" w:type="dxa"/>
            <w:shd w:val="clear" w:color="auto" w:fill="F3F3F3"/>
          </w:tcPr>
          <w:p w14:paraId="5F0B7A3A" w14:textId="77777777" w:rsidR="004F0F6A" w:rsidRPr="004A3462" w:rsidRDefault="004F0F6A" w:rsidP="004F0F6A">
            <w:pPr>
              <w:rPr>
                <w:b/>
                <w:lang w:val="es-MX"/>
              </w:rPr>
            </w:pPr>
            <w:r w:rsidRPr="004A3462">
              <w:rPr>
                <w:b/>
                <w:lang w:val="es-MX"/>
              </w:rPr>
              <w:lastRenderedPageBreak/>
              <w:t>Iniciador</w:t>
            </w:r>
          </w:p>
        </w:tc>
        <w:tc>
          <w:tcPr>
            <w:tcW w:w="6988" w:type="dxa"/>
            <w:gridSpan w:val="2"/>
          </w:tcPr>
          <w:p w14:paraId="565CFBC7" w14:textId="77777777" w:rsidR="004F0F6A" w:rsidRPr="004A3462" w:rsidRDefault="004A3462" w:rsidP="004F0F6A">
            <w:pPr>
              <w:rPr>
                <w:lang w:val="es-MX"/>
              </w:rPr>
            </w:pPr>
            <w:r>
              <w:rPr>
                <w:lang w:val="es-MX"/>
              </w:rPr>
              <w:t>Cliente</w:t>
            </w:r>
          </w:p>
        </w:tc>
      </w:tr>
      <w:tr w:rsidR="004F0F6A" w14:paraId="138103F3" w14:textId="77777777">
        <w:tc>
          <w:tcPr>
            <w:tcW w:w="2622" w:type="dxa"/>
            <w:shd w:val="clear" w:color="auto" w:fill="F3F3F3"/>
          </w:tcPr>
          <w:p w14:paraId="0BFF6FC6" w14:textId="77777777" w:rsidR="004F0F6A" w:rsidRPr="004A3462" w:rsidRDefault="004F0F6A" w:rsidP="004F0F6A">
            <w:pPr>
              <w:rPr>
                <w:b/>
                <w:lang w:val="es-MX"/>
              </w:rPr>
            </w:pPr>
            <w:r w:rsidRPr="004A3462">
              <w:rPr>
                <w:b/>
                <w:lang w:val="es-MX"/>
              </w:rPr>
              <w:t>Precondición</w:t>
            </w:r>
          </w:p>
        </w:tc>
        <w:tc>
          <w:tcPr>
            <w:tcW w:w="6988" w:type="dxa"/>
            <w:gridSpan w:val="2"/>
          </w:tcPr>
          <w:p w14:paraId="616FA7B0" w14:textId="77777777" w:rsidR="004F0F6A" w:rsidRPr="004A3462" w:rsidRDefault="004A3462" w:rsidP="004F0F6A">
            <w:pPr>
              <w:rPr>
                <w:lang w:val="es-MX"/>
              </w:rPr>
            </w:pPr>
            <w:r>
              <w:rPr>
                <w:lang w:val="es-MX"/>
              </w:rPr>
              <w:t>Ninguna</w:t>
            </w:r>
          </w:p>
        </w:tc>
      </w:tr>
      <w:tr w:rsidR="004F0F6A" w14:paraId="14D42AA4" w14:textId="77777777">
        <w:tc>
          <w:tcPr>
            <w:tcW w:w="9610" w:type="dxa"/>
            <w:gridSpan w:val="3"/>
            <w:shd w:val="clear" w:color="auto" w:fill="F3F3F3"/>
          </w:tcPr>
          <w:p w14:paraId="5781422A" w14:textId="77777777"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14:paraId="40209E51" w14:textId="77777777">
        <w:tc>
          <w:tcPr>
            <w:tcW w:w="4750" w:type="dxa"/>
            <w:gridSpan w:val="2"/>
            <w:shd w:val="clear" w:color="auto" w:fill="F3F3F3"/>
          </w:tcPr>
          <w:p w14:paraId="2A747FD7" w14:textId="77777777" w:rsidR="004F0F6A" w:rsidRPr="004A3462" w:rsidRDefault="004F0F6A" w:rsidP="004F0F6A">
            <w:pPr>
              <w:jc w:val="center"/>
              <w:rPr>
                <w:b/>
                <w:lang w:val="es-MX"/>
              </w:rPr>
            </w:pPr>
            <w:r w:rsidRPr="004A3462">
              <w:rPr>
                <w:b/>
                <w:lang w:val="es-MX"/>
              </w:rPr>
              <w:t>Actor</w:t>
            </w:r>
          </w:p>
        </w:tc>
        <w:tc>
          <w:tcPr>
            <w:tcW w:w="4860" w:type="dxa"/>
            <w:shd w:val="clear" w:color="auto" w:fill="F3F3F3"/>
          </w:tcPr>
          <w:p w14:paraId="52591FAA" w14:textId="77777777" w:rsidR="004F0F6A" w:rsidRPr="004A3462" w:rsidRDefault="004F0F6A" w:rsidP="004F0F6A">
            <w:pPr>
              <w:jc w:val="center"/>
              <w:rPr>
                <w:b/>
                <w:lang w:val="es-MX"/>
              </w:rPr>
            </w:pPr>
            <w:r w:rsidRPr="004A3462">
              <w:rPr>
                <w:b/>
                <w:lang w:val="es-MX"/>
              </w:rPr>
              <w:t>Sistema</w:t>
            </w:r>
          </w:p>
        </w:tc>
      </w:tr>
      <w:tr w:rsidR="004F0F6A" w14:paraId="2C46F97A" w14:textId="77777777">
        <w:tc>
          <w:tcPr>
            <w:tcW w:w="4750" w:type="dxa"/>
            <w:gridSpan w:val="2"/>
            <w:shd w:val="clear" w:color="auto" w:fill="auto"/>
          </w:tcPr>
          <w:p w14:paraId="3E664FEF" w14:textId="77777777"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14:paraId="76155ABD" w14:textId="77777777" w:rsidR="004F0F6A" w:rsidRPr="004A3462" w:rsidRDefault="004F0F6A" w:rsidP="004F0F6A">
            <w:pPr>
              <w:rPr>
                <w:lang w:val="es-MX"/>
              </w:rPr>
            </w:pPr>
          </w:p>
        </w:tc>
      </w:tr>
      <w:tr w:rsidR="004A3462" w14:paraId="067AC6FE" w14:textId="77777777">
        <w:tc>
          <w:tcPr>
            <w:tcW w:w="4750" w:type="dxa"/>
            <w:gridSpan w:val="2"/>
            <w:shd w:val="clear" w:color="auto" w:fill="auto"/>
          </w:tcPr>
          <w:p w14:paraId="39DD77B1" w14:textId="77777777" w:rsidR="004A3462" w:rsidRPr="00425D04" w:rsidRDefault="004A3462" w:rsidP="004A3462">
            <w:pPr>
              <w:rPr>
                <w:lang w:val="es-MX"/>
              </w:rPr>
            </w:pPr>
          </w:p>
        </w:tc>
        <w:tc>
          <w:tcPr>
            <w:tcW w:w="4860" w:type="dxa"/>
            <w:shd w:val="clear" w:color="auto" w:fill="auto"/>
          </w:tcPr>
          <w:p w14:paraId="004587E3" w14:textId="77777777" w:rsidR="004A3462" w:rsidRPr="00425D04" w:rsidRDefault="004A3462" w:rsidP="004A3462">
            <w:pPr>
              <w:numPr>
                <w:ilvl w:val="0"/>
                <w:numId w:val="4"/>
              </w:numPr>
              <w:rPr>
                <w:lang w:val="es-MX"/>
              </w:rPr>
            </w:pPr>
            <w:r w:rsidRPr="00425D04">
              <w:rPr>
                <w:lang w:val="es-MX"/>
              </w:rPr>
              <w:t>Llama al caso de uso “Verificar Cliente”</w:t>
            </w:r>
          </w:p>
        </w:tc>
      </w:tr>
      <w:tr w:rsidR="004A3462" w14:paraId="0BC29A73" w14:textId="77777777">
        <w:tc>
          <w:tcPr>
            <w:tcW w:w="4750" w:type="dxa"/>
            <w:gridSpan w:val="2"/>
            <w:shd w:val="clear" w:color="auto" w:fill="auto"/>
          </w:tcPr>
          <w:p w14:paraId="2F30A23E" w14:textId="77777777" w:rsidR="004A3462" w:rsidRPr="00425D04" w:rsidRDefault="004A3462" w:rsidP="004A3462">
            <w:pPr>
              <w:rPr>
                <w:lang w:val="es-MX"/>
              </w:rPr>
            </w:pPr>
          </w:p>
        </w:tc>
        <w:tc>
          <w:tcPr>
            <w:tcW w:w="4860" w:type="dxa"/>
            <w:shd w:val="clear" w:color="auto" w:fill="auto"/>
          </w:tcPr>
          <w:p w14:paraId="77CCED90" w14:textId="77777777"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14:paraId="7A61A268" w14:textId="77777777">
        <w:tc>
          <w:tcPr>
            <w:tcW w:w="4750" w:type="dxa"/>
            <w:gridSpan w:val="2"/>
            <w:shd w:val="clear" w:color="auto" w:fill="auto"/>
          </w:tcPr>
          <w:p w14:paraId="43ABE3A7" w14:textId="77777777" w:rsidR="004A3462" w:rsidRPr="00425D04" w:rsidRDefault="004A3462" w:rsidP="004A3462">
            <w:pPr>
              <w:rPr>
                <w:lang w:val="es-MX"/>
              </w:rPr>
            </w:pPr>
          </w:p>
        </w:tc>
        <w:tc>
          <w:tcPr>
            <w:tcW w:w="4860" w:type="dxa"/>
            <w:shd w:val="clear" w:color="auto" w:fill="auto"/>
          </w:tcPr>
          <w:p w14:paraId="34494826" w14:textId="77777777"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14:paraId="64DD972F" w14:textId="77777777">
        <w:tc>
          <w:tcPr>
            <w:tcW w:w="4750" w:type="dxa"/>
            <w:gridSpan w:val="2"/>
            <w:shd w:val="clear" w:color="auto" w:fill="auto"/>
          </w:tcPr>
          <w:p w14:paraId="0EA0705D" w14:textId="77777777" w:rsidR="004A3462" w:rsidRPr="00425D04" w:rsidRDefault="004A3462" w:rsidP="004A3462">
            <w:pPr>
              <w:rPr>
                <w:lang w:val="es-MX"/>
              </w:rPr>
            </w:pPr>
          </w:p>
        </w:tc>
        <w:tc>
          <w:tcPr>
            <w:tcW w:w="4860" w:type="dxa"/>
            <w:shd w:val="clear" w:color="auto" w:fill="auto"/>
          </w:tcPr>
          <w:p w14:paraId="3C034793" w14:textId="77777777"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14:paraId="3D67FFD6" w14:textId="77777777">
        <w:tc>
          <w:tcPr>
            <w:tcW w:w="2622" w:type="dxa"/>
            <w:tcBorders>
              <w:bottom w:val="single" w:sz="4" w:space="0" w:color="auto"/>
            </w:tcBorders>
            <w:shd w:val="clear" w:color="auto" w:fill="F3F3F3"/>
          </w:tcPr>
          <w:p w14:paraId="23FDDC8A" w14:textId="77777777" w:rsidR="004A3462" w:rsidRPr="004A3462" w:rsidRDefault="004A3462" w:rsidP="004A3462">
            <w:pPr>
              <w:rPr>
                <w:b/>
                <w:lang w:val="es-MX"/>
              </w:rPr>
            </w:pPr>
            <w:r w:rsidRPr="004A3462">
              <w:rPr>
                <w:b/>
                <w:lang w:val="es-MX"/>
              </w:rPr>
              <w:t>Camino alternativo 1</w:t>
            </w:r>
          </w:p>
        </w:tc>
        <w:tc>
          <w:tcPr>
            <w:tcW w:w="6988" w:type="dxa"/>
            <w:gridSpan w:val="2"/>
          </w:tcPr>
          <w:p w14:paraId="5D025447" w14:textId="77777777"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6BDA4EE5" w14:textId="77777777">
        <w:tc>
          <w:tcPr>
            <w:tcW w:w="2622" w:type="dxa"/>
            <w:shd w:val="clear" w:color="auto" w:fill="F3F3F3"/>
          </w:tcPr>
          <w:p w14:paraId="59CE78A0" w14:textId="77777777" w:rsidR="004A3462" w:rsidRPr="004A3462" w:rsidRDefault="004A3462" w:rsidP="004A3462">
            <w:pPr>
              <w:rPr>
                <w:b/>
                <w:lang w:val="es-MX"/>
              </w:rPr>
            </w:pPr>
            <w:r w:rsidRPr="004A3462">
              <w:rPr>
                <w:b/>
                <w:lang w:val="es-MX"/>
              </w:rPr>
              <w:t xml:space="preserve">Poscondición </w:t>
            </w:r>
          </w:p>
        </w:tc>
        <w:tc>
          <w:tcPr>
            <w:tcW w:w="6988" w:type="dxa"/>
            <w:gridSpan w:val="2"/>
          </w:tcPr>
          <w:p w14:paraId="60F681B1" w14:textId="77777777"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14:paraId="3111A11A" w14:textId="77777777" w:rsidR="003E2CC9" w:rsidRDefault="003E2CC9" w:rsidP="003E2CC9"/>
    <w:p w14:paraId="0C5E2A4E" w14:textId="77777777" w:rsidR="00763EF5" w:rsidRDefault="00763EF5" w:rsidP="00763EF5">
      <w:pPr>
        <w:pStyle w:val="Ttulo5"/>
      </w:pPr>
      <w:r>
        <w:t xml:space="preserve">Flujo de Sucesos Caso de Uso: </w:t>
      </w:r>
      <w:r w:rsidRPr="00425D04">
        <w:t>Dar Baja Cliente</w:t>
      </w:r>
      <w:r>
        <w:t xml:space="preserve"> </w:t>
      </w:r>
    </w:p>
    <w:p w14:paraId="1389AD3C" w14:textId="77777777"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14:paraId="725AFCBC" w14:textId="77777777" w:rsidTr="00F75A77">
        <w:tc>
          <w:tcPr>
            <w:tcW w:w="2622" w:type="dxa"/>
            <w:shd w:val="clear" w:color="auto" w:fill="F3F3F3"/>
          </w:tcPr>
          <w:p w14:paraId="23C7816F" w14:textId="77777777" w:rsidR="00763EF5" w:rsidRPr="004A3462" w:rsidRDefault="00763EF5" w:rsidP="00F75A77">
            <w:pPr>
              <w:rPr>
                <w:b/>
                <w:lang w:val="es-MX"/>
              </w:rPr>
            </w:pPr>
            <w:r w:rsidRPr="004A3462">
              <w:rPr>
                <w:b/>
                <w:lang w:val="es-MX"/>
              </w:rPr>
              <w:t>Iniciador</w:t>
            </w:r>
          </w:p>
        </w:tc>
        <w:tc>
          <w:tcPr>
            <w:tcW w:w="6988" w:type="dxa"/>
            <w:gridSpan w:val="2"/>
          </w:tcPr>
          <w:p w14:paraId="37BD405D" w14:textId="77777777" w:rsidR="00763EF5" w:rsidRPr="004A3462" w:rsidRDefault="004A3462" w:rsidP="00F75A77">
            <w:pPr>
              <w:rPr>
                <w:lang w:val="es-MX"/>
              </w:rPr>
            </w:pPr>
            <w:r w:rsidRPr="004A3462">
              <w:rPr>
                <w:lang w:val="es-MX"/>
              </w:rPr>
              <w:t>Administrador</w:t>
            </w:r>
          </w:p>
        </w:tc>
      </w:tr>
      <w:tr w:rsidR="00763EF5" w14:paraId="69194897" w14:textId="77777777" w:rsidTr="00F75A77">
        <w:tc>
          <w:tcPr>
            <w:tcW w:w="2622" w:type="dxa"/>
            <w:shd w:val="clear" w:color="auto" w:fill="F3F3F3"/>
          </w:tcPr>
          <w:p w14:paraId="279EA70B" w14:textId="77777777" w:rsidR="00763EF5" w:rsidRPr="004A3462" w:rsidRDefault="00763EF5" w:rsidP="00F75A77">
            <w:pPr>
              <w:rPr>
                <w:b/>
                <w:lang w:val="es-MX"/>
              </w:rPr>
            </w:pPr>
            <w:r w:rsidRPr="004A3462">
              <w:rPr>
                <w:b/>
                <w:lang w:val="es-MX"/>
              </w:rPr>
              <w:t>Precondición</w:t>
            </w:r>
          </w:p>
        </w:tc>
        <w:tc>
          <w:tcPr>
            <w:tcW w:w="6988" w:type="dxa"/>
            <w:gridSpan w:val="2"/>
          </w:tcPr>
          <w:p w14:paraId="0C7B1675" w14:textId="77777777" w:rsidR="00763EF5" w:rsidRPr="004A3462" w:rsidRDefault="004A3462" w:rsidP="00F75A77">
            <w:pPr>
              <w:rPr>
                <w:lang w:val="es-MX"/>
              </w:rPr>
            </w:pPr>
            <w:r w:rsidRPr="004A3462">
              <w:rPr>
                <w:lang w:val="es-MX"/>
              </w:rPr>
              <w:t>Ninguna</w:t>
            </w:r>
          </w:p>
        </w:tc>
      </w:tr>
      <w:tr w:rsidR="00763EF5" w14:paraId="23590AA1" w14:textId="77777777" w:rsidTr="00F75A77">
        <w:tc>
          <w:tcPr>
            <w:tcW w:w="9610" w:type="dxa"/>
            <w:gridSpan w:val="3"/>
            <w:shd w:val="clear" w:color="auto" w:fill="F3F3F3"/>
          </w:tcPr>
          <w:p w14:paraId="0A02AAA4" w14:textId="77777777" w:rsidR="00763EF5" w:rsidRDefault="00763EF5" w:rsidP="00F75A77">
            <w:pPr>
              <w:jc w:val="center"/>
              <w:rPr>
                <w:color w:val="FF0000"/>
                <w:lang w:val="es-MX"/>
              </w:rPr>
            </w:pPr>
            <w:r>
              <w:rPr>
                <w:b/>
                <w:lang w:val="es-MX"/>
              </w:rPr>
              <w:t>Flujo básico</w:t>
            </w:r>
          </w:p>
        </w:tc>
      </w:tr>
      <w:tr w:rsidR="00763EF5" w14:paraId="79C9ED21" w14:textId="77777777" w:rsidTr="00F75A77">
        <w:tc>
          <w:tcPr>
            <w:tcW w:w="4750" w:type="dxa"/>
            <w:gridSpan w:val="2"/>
            <w:shd w:val="clear" w:color="auto" w:fill="F3F3F3"/>
          </w:tcPr>
          <w:p w14:paraId="29F98D0B" w14:textId="77777777" w:rsidR="00763EF5" w:rsidRPr="00487F77" w:rsidRDefault="00763EF5" w:rsidP="00F75A77">
            <w:pPr>
              <w:jc w:val="center"/>
              <w:rPr>
                <w:b/>
                <w:lang w:val="es-MX"/>
              </w:rPr>
            </w:pPr>
            <w:r w:rsidRPr="00487F77">
              <w:rPr>
                <w:b/>
                <w:lang w:val="es-MX"/>
              </w:rPr>
              <w:t>Actor</w:t>
            </w:r>
          </w:p>
        </w:tc>
        <w:tc>
          <w:tcPr>
            <w:tcW w:w="4860" w:type="dxa"/>
            <w:shd w:val="clear" w:color="auto" w:fill="F3F3F3"/>
          </w:tcPr>
          <w:p w14:paraId="65A4AE91" w14:textId="77777777" w:rsidR="00763EF5" w:rsidRPr="00487F77" w:rsidRDefault="00763EF5" w:rsidP="00F75A77">
            <w:pPr>
              <w:jc w:val="center"/>
              <w:rPr>
                <w:b/>
                <w:lang w:val="es-MX"/>
              </w:rPr>
            </w:pPr>
            <w:r w:rsidRPr="00487F77">
              <w:rPr>
                <w:b/>
                <w:lang w:val="es-MX"/>
              </w:rPr>
              <w:t>Sistema</w:t>
            </w:r>
          </w:p>
        </w:tc>
      </w:tr>
      <w:tr w:rsidR="004A3462" w14:paraId="6BDA0DDB" w14:textId="77777777" w:rsidTr="00F75A77">
        <w:tc>
          <w:tcPr>
            <w:tcW w:w="4750" w:type="dxa"/>
            <w:gridSpan w:val="2"/>
            <w:shd w:val="clear" w:color="auto" w:fill="auto"/>
          </w:tcPr>
          <w:p w14:paraId="529AFFE0" w14:textId="77777777"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14:paraId="1F571C01" w14:textId="77777777" w:rsidR="004A3462" w:rsidRPr="004A3462" w:rsidRDefault="004A3462" w:rsidP="004A3462">
            <w:pPr>
              <w:rPr>
                <w:lang w:val="es-MX"/>
              </w:rPr>
            </w:pPr>
          </w:p>
        </w:tc>
      </w:tr>
      <w:tr w:rsidR="004A3462" w14:paraId="0B1CB65F" w14:textId="77777777" w:rsidTr="00F75A77">
        <w:tc>
          <w:tcPr>
            <w:tcW w:w="4750" w:type="dxa"/>
            <w:gridSpan w:val="2"/>
            <w:shd w:val="clear" w:color="auto" w:fill="auto"/>
          </w:tcPr>
          <w:p w14:paraId="27526CF1" w14:textId="77777777" w:rsidR="004A3462" w:rsidRPr="00425D04" w:rsidRDefault="004A3462" w:rsidP="004A3462">
            <w:pPr>
              <w:rPr>
                <w:lang w:val="es-MX"/>
              </w:rPr>
            </w:pPr>
          </w:p>
        </w:tc>
        <w:tc>
          <w:tcPr>
            <w:tcW w:w="4860" w:type="dxa"/>
            <w:shd w:val="clear" w:color="auto" w:fill="auto"/>
          </w:tcPr>
          <w:p w14:paraId="202A2010" w14:textId="77777777" w:rsidR="004A3462" w:rsidRPr="00425D04" w:rsidRDefault="004A3462" w:rsidP="004A3462">
            <w:pPr>
              <w:numPr>
                <w:ilvl w:val="0"/>
                <w:numId w:val="10"/>
              </w:numPr>
              <w:rPr>
                <w:lang w:val="es-MX"/>
              </w:rPr>
            </w:pPr>
            <w:r w:rsidRPr="00425D04">
              <w:rPr>
                <w:lang w:val="es-MX"/>
              </w:rPr>
              <w:t>Llama al caso de uso “Verificar Cliente”</w:t>
            </w:r>
          </w:p>
        </w:tc>
      </w:tr>
      <w:tr w:rsidR="004A3462" w14:paraId="2DDC7224" w14:textId="77777777" w:rsidTr="00F75A77">
        <w:tc>
          <w:tcPr>
            <w:tcW w:w="4750" w:type="dxa"/>
            <w:gridSpan w:val="2"/>
            <w:shd w:val="clear" w:color="auto" w:fill="auto"/>
          </w:tcPr>
          <w:p w14:paraId="678D0299" w14:textId="77777777" w:rsidR="004A3462" w:rsidRPr="00425D04" w:rsidRDefault="004A3462" w:rsidP="004A3462">
            <w:pPr>
              <w:rPr>
                <w:lang w:val="es-MX"/>
              </w:rPr>
            </w:pPr>
          </w:p>
        </w:tc>
        <w:tc>
          <w:tcPr>
            <w:tcW w:w="4860" w:type="dxa"/>
            <w:shd w:val="clear" w:color="auto" w:fill="auto"/>
          </w:tcPr>
          <w:p w14:paraId="27A9883E" w14:textId="5DC489AA" w:rsidR="004A3462" w:rsidRPr="00425D04" w:rsidRDefault="0004547D" w:rsidP="004A3462">
            <w:pPr>
              <w:numPr>
                <w:ilvl w:val="0"/>
                <w:numId w:val="10"/>
              </w:numPr>
              <w:rPr>
                <w:lang w:val="es-MX"/>
              </w:rPr>
            </w:pPr>
            <w:r>
              <w:rPr>
                <w:lang w:val="es-MX"/>
              </w:rPr>
              <w:t>Se cambia el valor del atributo estado de ‘no borrado’ a ‘borrado’ en el registro adecuado de la tabla</w:t>
            </w:r>
            <w:r w:rsidRPr="00425D04">
              <w:rPr>
                <w:lang w:val="es-MX"/>
              </w:rPr>
              <w:t xml:space="preserve"> </w:t>
            </w:r>
            <w:r>
              <w:rPr>
                <w:lang w:val="es-MX"/>
              </w:rPr>
              <w:t>Cliente.</w:t>
            </w:r>
          </w:p>
        </w:tc>
      </w:tr>
      <w:tr w:rsidR="004A3462" w14:paraId="1375FA87" w14:textId="77777777" w:rsidTr="00F75A77">
        <w:tc>
          <w:tcPr>
            <w:tcW w:w="4750" w:type="dxa"/>
            <w:gridSpan w:val="2"/>
            <w:shd w:val="clear" w:color="auto" w:fill="auto"/>
          </w:tcPr>
          <w:p w14:paraId="7D138AB8" w14:textId="77777777" w:rsidR="004A3462" w:rsidRPr="00425D04" w:rsidRDefault="004A3462" w:rsidP="004A3462">
            <w:pPr>
              <w:rPr>
                <w:lang w:val="es-MX"/>
              </w:rPr>
            </w:pPr>
          </w:p>
        </w:tc>
        <w:tc>
          <w:tcPr>
            <w:tcW w:w="4860" w:type="dxa"/>
            <w:shd w:val="clear" w:color="auto" w:fill="auto"/>
          </w:tcPr>
          <w:p w14:paraId="71BDA529" w14:textId="77777777"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14:paraId="0BED515D" w14:textId="77777777" w:rsidTr="00F75A77">
        <w:tc>
          <w:tcPr>
            <w:tcW w:w="4750" w:type="dxa"/>
            <w:gridSpan w:val="2"/>
            <w:shd w:val="clear" w:color="auto" w:fill="auto"/>
          </w:tcPr>
          <w:p w14:paraId="3018BE6C" w14:textId="77777777" w:rsidR="004A3462" w:rsidRPr="00425D04" w:rsidRDefault="004A3462" w:rsidP="004A3462">
            <w:pPr>
              <w:rPr>
                <w:lang w:val="es-MX"/>
              </w:rPr>
            </w:pPr>
          </w:p>
        </w:tc>
        <w:tc>
          <w:tcPr>
            <w:tcW w:w="4860" w:type="dxa"/>
            <w:shd w:val="clear" w:color="auto" w:fill="auto"/>
          </w:tcPr>
          <w:p w14:paraId="404E039C" w14:textId="77777777"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14:paraId="45DE8AC1" w14:textId="77777777" w:rsidTr="00F75A77">
        <w:tc>
          <w:tcPr>
            <w:tcW w:w="2622" w:type="dxa"/>
            <w:tcBorders>
              <w:bottom w:val="single" w:sz="4" w:space="0" w:color="auto"/>
            </w:tcBorders>
            <w:shd w:val="clear" w:color="auto" w:fill="F3F3F3"/>
          </w:tcPr>
          <w:p w14:paraId="2A572086" w14:textId="77777777" w:rsidR="00763EF5" w:rsidRDefault="00763EF5" w:rsidP="00F75A77">
            <w:pPr>
              <w:rPr>
                <w:b/>
                <w:lang w:val="es-MX"/>
              </w:rPr>
            </w:pPr>
            <w:r>
              <w:rPr>
                <w:b/>
                <w:lang w:val="es-MX"/>
              </w:rPr>
              <w:t>Camino alternativo 1</w:t>
            </w:r>
          </w:p>
        </w:tc>
        <w:tc>
          <w:tcPr>
            <w:tcW w:w="6988" w:type="dxa"/>
            <w:gridSpan w:val="2"/>
          </w:tcPr>
          <w:p w14:paraId="6B876FF2" w14:textId="77777777"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4BACC183" w14:textId="77777777" w:rsidTr="00F75A77">
        <w:tc>
          <w:tcPr>
            <w:tcW w:w="2622" w:type="dxa"/>
            <w:shd w:val="clear" w:color="auto" w:fill="F3F3F3"/>
          </w:tcPr>
          <w:p w14:paraId="057DE110" w14:textId="77777777" w:rsidR="004A3462" w:rsidRDefault="004A3462" w:rsidP="004A3462">
            <w:pPr>
              <w:rPr>
                <w:b/>
                <w:lang w:val="es-MX"/>
              </w:rPr>
            </w:pPr>
            <w:r>
              <w:rPr>
                <w:b/>
                <w:lang w:val="es-MX"/>
              </w:rPr>
              <w:t xml:space="preserve">Poscondición </w:t>
            </w:r>
          </w:p>
        </w:tc>
        <w:tc>
          <w:tcPr>
            <w:tcW w:w="6988" w:type="dxa"/>
            <w:gridSpan w:val="2"/>
          </w:tcPr>
          <w:p w14:paraId="492FD936" w14:textId="77777777"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14:paraId="3D8890B6" w14:textId="77777777" w:rsidR="004F0F6A" w:rsidRDefault="004F0F6A" w:rsidP="003E2CC9"/>
    <w:p w14:paraId="3B2472F4" w14:textId="77777777" w:rsidR="00763EF5" w:rsidRDefault="00763EF5" w:rsidP="00763EF5">
      <w:pPr>
        <w:pStyle w:val="Ttulo5"/>
      </w:pPr>
      <w:r>
        <w:t xml:space="preserve">Flujo de Sucesos Caso de Uso: </w:t>
      </w:r>
      <w:r w:rsidRPr="00425D04">
        <w:t>Verificar Cliente</w:t>
      </w:r>
      <w:r>
        <w:t xml:space="preserve"> </w:t>
      </w:r>
    </w:p>
    <w:p w14:paraId="005AD682" w14:textId="77777777" w:rsidR="00763EF5" w:rsidRDefault="00763EF5" w:rsidP="00763EF5">
      <w:pPr>
        <w:rPr>
          <w:b/>
          <w:bCs/>
        </w:rPr>
      </w:pPr>
    </w:p>
    <w:p w14:paraId="37E3E0DD" w14:textId="77777777" w:rsidR="003E2CC9" w:rsidRDefault="00763EF5" w:rsidP="003E2CC9">
      <w:r>
        <w:t xml:space="preserve">Este caso de uso verifica si el Cliente existe en el sistema, si existe retorna </w:t>
      </w:r>
      <w:r w:rsidR="004A3462">
        <w:t>verdadero</w:t>
      </w:r>
      <w:r>
        <w:t>.</w:t>
      </w:r>
    </w:p>
    <w:p w14:paraId="3C365B7F" w14:textId="77777777" w:rsidR="00425D04" w:rsidRPr="00046DAC" w:rsidRDefault="00425D04" w:rsidP="00425D04">
      <w:bookmarkStart w:id="142" w:name="_Toc177931376"/>
      <w:bookmarkStart w:id="143" w:name="_Toc202535479"/>
    </w:p>
    <w:p w14:paraId="0C60FDDE" w14:textId="77777777" w:rsidR="00425D04" w:rsidRDefault="00425D04" w:rsidP="00425D04"/>
    <w:p w14:paraId="7FF7E23F" w14:textId="77777777" w:rsidR="00663C62" w:rsidRDefault="00663C62" w:rsidP="00425D04"/>
    <w:p w14:paraId="63AF785B" w14:textId="77777777" w:rsidR="00663C62" w:rsidRDefault="00663C62" w:rsidP="00425D04"/>
    <w:p w14:paraId="5DA9236F" w14:textId="77777777" w:rsidR="00663C62" w:rsidRDefault="00663C62" w:rsidP="00425D04"/>
    <w:p w14:paraId="3CC13423" w14:textId="77777777" w:rsidR="00663C62" w:rsidRDefault="00663C62" w:rsidP="00425D04"/>
    <w:p w14:paraId="5AFA023F" w14:textId="77777777" w:rsidR="00663C62" w:rsidRDefault="00663C62" w:rsidP="00425D04"/>
    <w:p w14:paraId="44351B6E" w14:textId="77777777" w:rsidR="00663C62" w:rsidRDefault="00663C62" w:rsidP="00425D04"/>
    <w:p w14:paraId="446A1E0E" w14:textId="77777777" w:rsidR="00663C62" w:rsidRDefault="00663C62" w:rsidP="00425D04"/>
    <w:p w14:paraId="360FE9C9" w14:textId="77777777" w:rsidR="00663C62" w:rsidRDefault="00663C62" w:rsidP="00425D04"/>
    <w:p w14:paraId="1B8890AC" w14:textId="77777777" w:rsidR="00663C62" w:rsidRDefault="00663C62" w:rsidP="00425D04"/>
    <w:p w14:paraId="6122E95A" w14:textId="77777777" w:rsidR="009E0379" w:rsidRDefault="009E0379" w:rsidP="00425D04"/>
    <w:p w14:paraId="135F1DDB" w14:textId="77777777" w:rsidR="009E0379" w:rsidRDefault="009E0379" w:rsidP="00425D04"/>
    <w:p w14:paraId="43090D36" w14:textId="77777777" w:rsidR="00663C62" w:rsidRDefault="00663C62" w:rsidP="00425D04"/>
    <w:p w14:paraId="4D4CA25D" w14:textId="77777777" w:rsidR="00663C62" w:rsidRDefault="00663C62" w:rsidP="00425D04"/>
    <w:p w14:paraId="0FFDAA25" w14:textId="77777777" w:rsidR="00663C62" w:rsidRPr="00425D04" w:rsidRDefault="00663C62" w:rsidP="00663C62">
      <w:pPr>
        <w:pStyle w:val="Ttulo4"/>
      </w:pPr>
      <w:r>
        <w:lastRenderedPageBreak/>
        <w:t xml:space="preserve">Diagrama de Caso de Uso </w:t>
      </w:r>
      <w:r w:rsidRPr="00425D04">
        <w:t xml:space="preserve">Gestionar </w:t>
      </w:r>
      <w:r>
        <w:t>Productos</w:t>
      </w:r>
    </w:p>
    <w:p w14:paraId="1175178C" w14:textId="77777777" w:rsidR="00663C62" w:rsidRDefault="00663C62" w:rsidP="00663C62"/>
    <w:p w14:paraId="541521FC" w14:textId="77777777" w:rsidR="00663C62" w:rsidRDefault="00663C62" w:rsidP="00663C62">
      <w:pPr>
        <w:jc w:val="center"/>
      </w:pPr>
      <w:r>
        <w:rPr>
          <w:noProof/>
          <w:lang w:eastAsia="es-AR"/>
        </w:rPr>
        <w:drawing>
          <wp:inline distT="0" distB="0" distL="0" distR="0" wp14:anchorId="1CFD46CC" wp14:editId="3B91D11C">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14:paraId="49C5AF5E" w14:textId="77777777" w:rsidR="00663C62" w:rsidRDefault="00663C62" w:rsidP="00663C62"/>
    <w:p w14:paraId="3FE5756D" w14:textId="77777777" w:rsidR="00663C62" w:rsidRDefault="00663C62" w:rsidP="00663C62">
      <w:pPr>
        <w:pStyle w:val="Ttulo5"/>
      </w:pPr>
      <w:r>
        <w:t xml:space="preserve">Flujo de Sucesos Caso de Uso: </w:t>
      </w:r>
      <w:r w:rsidRPr="00425D04">
        <w:t xml:space="preserve">Registrar </w:t>
      </w:r>
      <w:r>
        <w:t>Producto</w:t>
      </w:r>
    </w:p>
    <w:p w14:paraId="60D6ACFD"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8CFC477" w14:textId="77777777" w:rsidTr="00663C62">
        <w:tc>
          <w:tcPr>
            <w:tcW w:w="2622" w:type="dxa"/>
            <w:shd w:val="clear" w:color="auto" w:fill="F3F3F3"/>
          </w:tcPr>
          <w:p w14:paraId="26B7504F" w14:textId="77777777" w:rsidR="00663C62" w:rsidRPr="00425D04" w:rsidRDefault="00663C62" w:rsidP="00663C62">
            <w:pPr>
              <w:rPr>
                <w:b/>
                <w:lang w:val="es-MX"/>
              </w:rPr>
            </w:pPr>
            <w:r w:rsidRPr="00425D04">
              <w:rPr>
                <w:b/>
                <w:lang w:val="es-MX"/>
              </w:rPr>
              <w:t>Iniciador</w:t>
            </w:r>
          </w:p>
        </w:tc>
        <w:tc>
          <w:tcPr>
            <w:tcW w:w="6988" w:type="dxa"/>
            <w:gridSpan w:val="2"/>
          </w:tcPr>
          <w:p w14:paraId="6190BDD7" w14:textId="77777777" w:rsidR="00663C62" w:rsidRPr="00425D04" w:rsidRDefault="00663C62" w:rsidP="00663C62">
            <w:pPr>
              <w:rPr>
                <w:lang w:val="es-MX"/>
              </w:rPr>
            </w:pPr>
            <w:r>
              <w:rPr>
                <w:lang w:val="es-MX"/>
              </w:rPr>
              <w:t>Administrador</w:t>
            </w:r>
          </w:p>
        </w:tc>
      </w:tr>
      <w:tr w:rsidR="00663C62" w14:paraId="5C9ABC14" w14:textId="77777777" w:rsidTr="00663C62">
        <w:tc>
          <w:tcPr>
            <w:tcW w:w="2622" w:type="dxa"/>
            <w:shd w:val="clear" w:color="auto" w:fill="F3F3F3"/>
          </w:tcPr>
          <w:p w14:paraId="25B0B72A" w14:textId="77777777" w:rsidR="00663C62" w:rsidRPr="00425D04" w:rsidRDefault="00663C62" w:rsidP="00663C62">
            <w:pPr>
              <w:rPr>
                <w:b/>
                <w:lang w:val="es-MX"/>
              </w:rPr>
            </w:pPr>
            <w:r w:rsidRPr="00425D04">
              <w:rPr>
                <w:b/>
                <w:lang w:val="es-MX"/>
              </w:rPr>
              <w:t>Precondición</w:t>
            </w:r>
          </w:p>
        </w:tc>
        <w:tc>
          <w:tcPr>
            <w:tcW w:w="6988" w:type="dxa"/>
            <w:gridSpan w:val="2"/>
          </w:tcPr>
          <w:p w14:paraId="076F8700" w14:textId="77777777" w:rsidR="00663C62" w:rsidRPr="00425D04" w:rsidRDefault="00663C62" w:rsidP="00663C62">
            <w:pPr>
              <w:rPr>
                <w:lang w:val="es-MX"/>
              </w:rPr>
            </w:pPr>
            <w:r w:rsidRPr="00425D04">
              <w:rPr>
                <w:lang w:val="es-MX"/>
              </w:rPr>
              <w:t>Ninguna</w:t>
            </w:r>
          </w:p>
        </w:tc>
      </w:tr>
      <w:tr w:rsidR="00663C62" w14:paraId="002CF02A" w14:textId="77777777" w:rsidTr="00663C62">
        <w:tc>
          <w:tcPr>
            <w:tcW w:w="9610" w:type="dxa"/>
            <w:gridSpan w:val="3"/>
            <w:shd w:val="clear" w:color="auto" w:fill="F3F3F3"/>
          </w:tcPr>
          <w:p w14:paraId="372E2422" w14:textId="77777777" w:rsidR="00663C62" w:rsidRPr="00425D04" w:rsidRDefault="00663C62" w:rsidP="00663C62">
            <w:pPr>
              <w:jc w:val="center"/>
              <w:rPr>
                <w:lang w:val="es-MX"/>
              </w:rPr>
            </w:pPr>
            <w:r w:rsidRPr="00425D04">
              <w:rPr>
                <w:b/>
                <w:lang w:val="es-MX"/>
              </w:rPr>
              <w:t>Flujo básico</w:t>
            </w:r>
          </w:p>
        </w:tc>
      </w:tr>
      <w:tr w:rsidR="00663C62" w14:paraId="20A39555" w14:textId="77777777" w:rsidTr="00663C62">
        <w:tc>
          <w:tcPr>
            <w:tcW w:w="4750" w:type="dxa"/>
            <w:gridSpan w:val="2"/>
            <w:shd w:val="clear" w:color="auto" w:fill="F3F3F3"/>
          </w:tcPr>
          <w:p w14:paraId="57063D7E" w14:textId="77777777" w:rsidR="00663C62" w:rsidRPr="00425D04" w:rsidRDefault="00663C62" w:rsidP="00663C62">
            <w:pPr>
              <w:jc w:val="center"/>
              <w:rPr>
                <w:b/>
                <w:lang w:val="es-MX"/>
              </w:rPr>
            </w:pPr>
            <w:r w:rsidRPr="00425D04">
              <w:rPr>
                <w:b/>
                <w:lang w:val="es-MX"/>
              </w:rPr>
              <w:t>Actor</w:t>
            </w:r>
          </w:p>
        </w:tc>
        <w:tc>
          <w:tcPr>
            <w:tcW w:w="4860" w:type="dxa"/>
            <w:shd w:val="clear" w:color="auto" w:fill="F3F3F3"/>
          </w:tcPr>
          <w:p w14:paraId="2571FA7F" w14:textId="77777777" w:rsidR="00663C62" w:rsidRPr="00425D04" w:rsidRDefault="00663C62" w:rsidP="00663C62">
            <w:pPr>
              <w:jc w:val="center"/>
              <w:rPr>
                <w:b/>
                <w:lang w:val="es-MX"/>
              </w:rPr>
            </w:pPr>
            <w:r w:rsidRPr="00425D04">
              <w:rPr>
                <w:b/>
                <w:lang w:val="es-MX"/>
              </w:rPr>
              <w:t>Sistema</w:t>
            </w:r>
          </w:p>
        </w:tc>
      </w:tr>
      <w:tr w:rsidR="00663C62" w14:paraId="281CEC8E" w14:textId="77777777" w:rsidTr="00663C62">
        <w:tc>
          <w:tcPr>
            <w:tcW w:w="4750" w:type="dxa"/>
            <w:gridSpan w:val="2"/>
            <w:shd w:val="clear" w:color="auto" w:fill="auto"/>
          </w:tcPr>
          <w:p w14:paraId="3EA4A463" w14:textId="77777777"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14:paraId="4D4340E2" w14:textId="77777777" w:rsidR="00663C62" w:rsidRPr="00425D04" w:rsidRDefault="00663C62" w:rsidP="00663C62">
            <w:pPr>
              <w:rPr>
                <w:lang w:val="es-MX"/>
              </w:rPr>
            </w:pPr>
          </w:p>
        </w:tc>
      </w:tr>
      <w:tr w:rsidR="00663C62" w14:paraId="72C5BC8F" w14:textId="77777777" w:rsidTr="00663C62">
        <w:tc>
          <w:tcPr>
            <w:tcW w:w="4750" w:type="dxa"/>
            <w:gridSpan w:val="2"/>
            <w:shd w:val="clear" w:color="auto" w:fill="auto"/>
          </w:tcPr>
          <w:p w14:paraId="78ABBDE1" w14:textId="77777777" w:rsidR="00663C62" w:rsidRPr="00425D04" w:rsidRDefault="00663C62" w:rsidP="00663C62">
            <w:pPr>
              <w:rPr>
                <w:lang w:val="es-MX"/>
              </w:rPr>
            </w:pPr>
          </w:p>
        </w:tc>
        <w:tc>
          <w:tcPr>
            <w:tcW w:w="4860" w:type="dxa"/>
            <w:shd w:val="clear" w:color="auto" w:fill="auto"/>
          </w:tcPr>
          <w:p w14:paraId="6FA046B7" w14:textId="77777777"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14:paraId="59939144" w14:textId="77777777" w:rsidTr="00663C62">
        <w:tc>
          <w:tcPr>
            <w:tcW w:w="4750" w:type="dxa"/>
            <w:gridSpan w:val="2"/>
            <w:shd w:val="clear" w:color="auto" w:fill="auto"/>
          </w:tcPr>
          <w:p w14:paraId="26DFB150" w14:textId="77777777" w:rsidR="00663C62" w:rsidRPr="00425D04" w:rsidRDefault="00663C62" w:rsidP="00663C62">
            <w:pPr>
              <w:rPr>
                <w:lang w:val="es-MX"/>
              </w:rPr>
            </w:pPr>
          </w:p>
        </w:tc>
        <w:tc>
          <w:tcPr>
            <w:tcW w:w="4860" w:type="dxa"/>
            <w:shd w:val="clear" w:color="auto" w:fill="auto"/>
          </w:tcPr>
          <w:p w14:paraId="6EA20B2C" w14:textId="77777777"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14:paraId="3C2FEF85" w14:textId="77777777" w:rsidTr="00663C62">
        <w:tc>
          <w:tcPr>
            <w:tcW w:w="4750" w:type="dxa"/>
            <w:gridSpan w:val="2"/>
            <w:shd w:val="clear" w:color="auto" w:fill="auto"/>
          </w:tcPr>
          <w:p w14:paraId="0D38C854" w14:textId="77777777" w:rsidR="00663C62" w:rsidRPr="00425D04" w:rsidRDefault="00663C62" w:rsidP="00663C62">
            <w:pPr>
              <w:rPr>
                <w:lang w:val="es-MX"/>
              </w:rPr>
            </w:pPr>
          </w:p>
        </w:tc>
        <w:tc>
          <w:tcPr>
            <w:tcW w:w="4860" w:type="dxa"/>
            <w:shd w:val="clear" w:color="auto" w:fill="auto"/>
          </w:tcPr>
          <w:p w14:paraId="566A0433" w14:textId="77777777"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14:paraId="269C7FBC" w14:textId="77777777" w:rsidTr="00663C62">
        <w:tc>
          <w:tcPr>
            <w:tcW w:w="4750" w:type="dxa"/>
            <w:gridSpan w:val="2"/>
            <w:shd w:val="clear" w:color="auto" w:fill="auto"/>
          </w:tcPr>
          <w:p w14:paraId="160496BD" w14:textId="77777777" w:rsidR="00663C62" w:rsidRPr="00425D04" w:rsidRDefault="00663C62" w:rsidP="00663C62">
            <w:pPr>
              <w:rPr>
                <w:lang w:val="es-MX"/>
              </w:rPr>
            </w:pPr>
          </w:p>
        </w:tc>
        <w:tc>
          <w:tcPr>
            <w:tcW w:w="4860" w:type="dxa"/>
            <w:shd w:val="clear" w:color="auto" w:fill="auto"/>
          </w:tcPr>
          <w:p w14:paraId="491786D5" w14:textId="77777777" w:rsidR="00663C62" w:rsidRPr="00663C62" w:rsidRDefault="00663C62" w:rsidP="00663C62">
            <w:pPr>
              <w:jc w:val="left"/>
              <w:rPr>
                <w:lang w:val="es-MX"/>
              </w:rPr>
            </w:pPr>
            <w:r w:rsidRPr="00663C62">
              <w:rPr>
                <w:lang w:val="es-MX"/>
              </w:rPr>
              <w:t>5.El caso de uso finaliza</w:t>
            </w:r>
          </w:p>
        </w:tc>
      </w:tr>
      <w:tr w:rsidR="00663C62" w14:paraId="0F2F8D8F" w14:textId="77777777" w:rsidTr="00663C62">
        <w:tc>
          <w:tcPr>
            <w:tcW w:w="2622" w:type="dxa"/>
            <w:tcBorders>
              <w:bottom w:val="single" w:sz="4" w:space="0" w:color="auto"/>
            </w:tcBorders>
            <w:shd w:val="clear" w:color="auto" w:fill="F3F3F3"/>
          </w:tcPr>
          <w:p w14:paraId="5CDD076B" w14:textId="77777777" w:rsidR="00663C62" w:rsidRPr="00425D04" w:rsidRDefault="00663C62" w:rsidP="00663C62">
            <w:pPr>
              <w:rPr>
                <w:b/>
                <w:lang w:val="es-MX"/>
              </w:rPr>
            </w:pPr>
            <w:r w:rsidRPr="00425D04">
              <w:rPr>
                <w:b/>
                <w:lang w:val="es-MX"/>
              </w:rPr>
              <w:t>Camino alternativo 1</w:t>
            </w:r>
          </w:p>
        </w:tc>
        <w:tc>
          <w:tcPr>
            <w:tcW w:w="6988" w:type="dxa"/>
            <w:gridSpan w:val="2"/>
          </w:tcPr>
          <w:p w14:paraId="26726F96"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14:paraId="55592282" w14:textId="77777777" w:rsidTr="00663C62">
        <w:tc>
          <w:tcPr>
            <w:tcW w:w="2622" w:type="dxa"/>
            <w:shd w:val="clear" w:color="auto" w:fill="F3F3F3"/>
          </w:tcPr>
          <w:p w14:paraId="2E56660A"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3956539" w14:textId="77777777"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14:paraId="578DB728" w14:textId="77777777" w:rsidR="00663C62" w:rsidRDefault="00663C62" w:rsidP="00663C62">
      <w:pPr>
        <w:rPr>
          <w:b/>
          <w:bCs/>
        </w:rPr>
      </w:pPr>
    </w:p>
    <w:p w14:paraId="72B862E1" w14:textId="77777777" w:rsidR="00663C62" w:rsidRDefault="00663C62" w:rsidP="00663C62">
      <w:pPr>
        <w:rPr>
          <w:b/>
          <w:bCs/>
        </w:rPr>
      </w:pPr>
    </w:p>
    <w:p w14:paraId="26B63A6A" w14:textId="77777777" w:rsidR="00663C62" w:rsidRDefault="00663C62" w:rsidP="00663C62">
      <w:pPr>
        <w:rPr>
          <w:b/>
          <w:bCs/>
        </w:rPr>
      </w:pPr>
    </w:p>
    <w:p w14:paraId="37EBC4E8" w14:textId="77777777" w:rsidR="00663C62" w:rsidRDefault="00663C62" w:rsidP="00663C62">
      <w:pPr>
        <w:rPr>
          <w:b/>
          <w:bCs/>
        </w:rPr>
      </w:pPr>
    </w:p>
    <w:p w14:paraId="6AEDCE4C" w14:textId="77777777" w:rsidR="00663C62" w:rsidRDefault="00663C62" w:rsidP="00663C62">
      <w:pPr>
        <w:rPr>
          <w:b/>
          <w:bCs/>
        </w:rPr>
      </w:pPr>
    </w:p>
    <w:p w14:paraId="40102788" w14:textId="77777777" w:rsidR="00663C62" w:rsidRDefault="00663C62" w:rsidP="00663C62">
      <w:pPr>
        <w:pStyle w:val="Ttulo5"/>
      </w:pPr>
      <w:r>
        <w:t xml:space="preserve">Flujo de Sucesos Caso de Uso: </w:t>
      </w:r>
      <w:r w:rsidRPr="00425D04">
        <w:t xml:space="preserve">Modificar datos </w:t>
      </w:r>
      <w:r>
        <w:t xml:space="preserve">Producto </w:t>
      </w:r>
    </w:p>
    <w:p w14:paraId="46C951D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48D53BAE" w14:textId="77777777" w:rsidTr="00663C62">
        <w:tc>
          <w:tcPr>
            <w:tcW w:w="2622" w:type="dxa"/>
            <w:shd w:val="clear" w:color="auto" w:fill="F3F3F3"/>
          </w:tcPr>
          <w:p w14:paraId="345673BC" w14:textId="77777777" w:rsidR="00663C62" w:rsidRPr="004A3462" w:rsidRDefault="00663C62" w:rsidP="00663C62">
            <w:pPr>
              <w:rPr>
                <w:b/>
                <w:lang w:val="es-MX"/>
              </w:rPr>
            </w:pPr>
            <w:r w:rsidRPr="004A3462">
              <w:rPr>
                <w:b/>
                <w:lang w:val="es-MX"/>
              </w:rPr>
              <w:t>Iniciador</w:t>
            </w:r>
          </w:p>
        </w:tc>
        <w:tc>
          <w:tcPr>
            <w:tcW w:w="6988" w:type="dxa"/>
            <w:gridSpan w:val="2"/>
          </w:tcPr>
          <w:p w14:paraId="73A2D513" w14:textId="77777777" w:rsidR="00663C62" w:rsidRPr="004A3462" w:rsidRDefault="00663C62" w:rsidP="00663C62">
            <w:pPr>
              <w:rPr>
                <w:lang w:val="es-MX"/>
              </w:rPr>
            </w:pPr>
            <w:r>
              <w:rPr>
                <w:lang w:val="es-MX"/>
              </w:rPr>
              <w:t>Administrador</w:t>
            </w:r>
          </w:p>
        </w:tc>
      </w:tr>
      <w:tr w:rsidR="00663C62" w14:paraId="45400A63" w14:textId="77777777" w:rsidTr="00663C62">
        <w:tc>
          <w:tcPr>
            <w:tcW w:w="2622" w:type="dxa"/>
            <w:shd w:val="clear" w:color="auto" w:fill="F3F3F3"/>
          </w:tcPr>
          <w:p w14:paraId="375F4CC4" w14:textId="77777777" w:rsidR="00663C62" w:rsidRPr="004A3462" w:rsidRDefault="00663C62" w:rsidP="00663C62">
            <w:pPr>
              <w:rPr>
                <w:b/>
                <w:lang w:val="es-MX"/>
              </w:rPr>
            </w:pPr>
            <w:r w:rsidRPr="004A3462">
              <w:rPr>
                <w:b/>
                <w:lang w:val="es-MX"/>
              </w:rPr>
              <w:t>Precondición</w:t>
            </w:r>
          </w:p>
        </w:tc>
        <w:tc>
          <w:tcPr>
            <w:tcW w:w="6988" w:type="dxa"/>
            <w:gridSpan w:val="2"/>
          </w:tcPr>
          <w:p w14:paraId="5E10CAC7" w14:textId="77777777" w:rsidR="00663C62" w:rsidRPr="004A3462" w:rsidRDefault="00663C62" w:rsidP="00663C62">
            <w:pPr>
              <w:rPr>
                <w:lang w:val="es-MX"/>
              </w:rPr>
            </w:pPr>
            <w:r>
              <w:rPr>
                <w:lang w:val="es-MX"/>
              </w:rPr>
              <w:t>Ninguna</w:t>
            </w:r>
          </w:p>
        </w:tc>
      </w:tr>
      <w:tr w:rsidR="00663C62" w14:paraId="2B2C110A" w14:textId="77777777" w:rsidTr="00663C62">
        <w:tc>
          <w:tcPr>
            <w:tcW w:w="9610" w:type="dxa"/>
            <w:gridSpan w:val="3"/>
            <w:shd w:val="clear" w:color="auto" w:fill="F3F3F3"/>
          </w:tcPr>
          <w:p w14:paraId="44DB467D" w14:textId="77777777" w:rsidR="00663C62" w:rsidRPr="004A3462" w:rsidRDefault="00663C62" w:rsidP="00663C62">
            <w:pPr>
              <w:jc w:val="center"/>
              <w:rPr>
                <w:lang w:val="es-MX"/>
              </w:rPr>
            </w:pPr>
            <w:r w:rsidRPr="004A3462">
              <w:rPr>
                <w:b/>
                <w:lang w:val="es-MX"/>
              </w:rPr>
              <w:t>Flujo básico</w:t>
            </w:r>
          </w:p>
        </w:tc>
      </w:tr>
      <w:tr w:rsidR="00663C62" w14:paraId="1D2CF129" w14:textId="77777777" w:rsidTr="00663C62">
        <w:tc>
          <w:tcPr>
            <w:tcW w:w="4750" w:type="dxa"/>
            <w:gridSpan w:val="2"/>
            <w:shd w:val="clear" w:color="auto" w:fill="F3F3F3"/>
          </w:tcPr>
          <w:p w14:paraId="54966820"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9257602" w14:textId="77777777" w:rsidR="00663C62" w:rsidRPr="004A3462" w:rsidRDefault="00663C62" w:rsidP="00663C62">
            <w:pPr>
              <w:jc w:val="center"/>
              <w:rPr>
                <w:b/>
                <w:lang w:val="es-MX"/>
              </w:rPr>
            </w:pPr>
            <w:r w:rsidRPr="004A3462">
              <w:rPr>
                <w:b/>
                <w:lang w:val="es-MX"/>
              </w:rPr>
              <w:t>Sistema</w:t>
            </w:r>
          </w:p>
        </w:tc>
      </w:tr>
      <w:tr w:rsidR="00663C62" w14:paraId="4CED75EA" w14:textId="77777777" w:rsidTr="00663C62">
        <w:tc>
          <w:tcPr>
            <w:tcW w:w="4750" w:type="dxa"/>
            <w:gridSpan w:val="2"/>
            <w:shd w:val="clear" w:color="auto" w:fill="auto"/>
          </w:tcPr>
          <w:p w14:paraId="602C81D7" w14:textId="77777777"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14:paraId="267E0E0B" w14:textId="77777777" w:rsidR="00663C62" w:rsidRPr="004A3462" w:rsidRDefault="00663C62" w:rsidP="00663C62">
            <w:pPr>
              <w:rPr>
                <w:lang w:val="es-MX"/>
              </w:rPr>
            </w:pPr>
          </w:p>
        </w:tc>
      </w:tr>
      <w:tr w:rsidR="00663C62" w14:paraId="7E44E266" w14:textId="77777777" w:rsidTr="00663C62">
        <w:tc>
          <w:tcPr>
            <w:tcW w:w="4750" w:type="dxa"/>
            <w:gridSpan w:val="2"/>
            <w:shd w:val="clear" w:color="auto" w:fill="auto"/>
          </w:tcPr>
          <w:p w14:paraId="4CD17B82" w14:textId="77777777" w:rsidR="00663C62" w:rsidRPr="00425D04" w:rsidRDefault="00663C62" w:rsidP="00663C62">
            <w:pPr>
              <w:rPr>
                <w:lang w:val="es-MX"/>
              </w:rPr>
            </w:pPr>
          </w:p>
        </w:tc>
        <w:tc>
          <w:tcPr>
            <w:tcW w:w="4860" w:type="dxa"/>
            <w:shd w:val="clear" w:color="auto" w:fill="auto"/>
          </w:tcPr>
          <w:p w14:paraId="1B7BFA7A" w14:textId="77777777"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14:paraId="486DA837" w14:textId="77777777" w:rsidTr="00663C62">
        <w:tc>
          <w:tcPr>
            <w:tcW w:w="4750" w:type="dxa"/>
            <w:gridSpan w:val="2"/>
            <w:shd w:val="clear" w:color="auto" w:fill="auto"/>
          </w:tcPr>
          <w:p w14:paraId="33AE5938" w14:textId="77777777" w:rsidR="00663C62" w:rsidRPr="00425D04" w:rsidRDefault="00663C62" w:rsidP="00663C62">
            <w:pPr>
              <w:rPr>
                <w:lang w:val="es-MX"/>
              </w:rPr>
            </w:pPr>
          </w:p>
        </w:tc>
        <w:tc>
          <w:tcPr>
            <w:tcW w:w="4860" w:type="dxa"/>
            <w:shd w:val="clear" w:color="auto" w:fill="auto"/>
          </w:tcPr>
          <w:p w14:paraId="42A17E0E" w14:textId="77777777"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14:paraId="20A82304" w14:textId="77777777" w:rsidTr="00663C62">
        <w:tc>
          <w:tcPr>
            <w:tcW w:w="4750" w:type="dxa"/>
            <w:gridSpan w:val="2"/>
            <w:shd w:val="clear" w:color="auto" w:fill="auto"/>
          </w:tcPr>
          <w:p w14:paraId="31DB2A9C" w14:textId="77777777" w:rsidR="00663C62" w:rsidRPr="00425D04" w:rsidRDefault="00663C62" w:rsidP="00663C62">
            <w:pPr>
              <w:rPr>
                <w:lang w:val="es-MX"/>
              </w:rPr>
            </w:pPr>
          </w:p>
        </w:tc>
        <w:tc>
          <w:tcPr>
            <w:tcW w:w="4860" w:type="dxa"/>
            <w:shd w:val="clear" w:color="auto" w:fill="auto"/>
          </w:tcPr>
          <w:p w14:paraId="3FFE7A57" w14:textId="77777777"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14:paraId="1CD84506" w14:textId="77777777" w:rsidTr="00663C62">
        <w:tc>
          <w:tcPr>
            <w:tcW w:w="4750" w:type="dxa"/>
            <w:gridSpan w:val="2"/>
            <w:shd w:val="clear" w:color="auto" w:fill="auto"/>
          </w:tcPr>
          <w:p w14:paraId="6D5407E6" w14:textId="77777777" w:rsidR="00663C62" w:rsidRPr="00425D04" w:rsidRDefault="00663C62" w:rsidP="00663C62">
            <w:pPr>
              <w:rPr>
                <w:lang w:val="es-MX"/>
              </w:rPr>
            </w:pPr>
          </w:p>
        </w:tc>
        <w:tc>
          <w:tcPr>
            <w:tcW w:w="4860" w:type="dxa"/>
            <w:shd w:val="clear" w:color="auto" w:fill="auto"/>
          </w:tcPr>
          <w:p w14:paraId="4BBFEC47" w14:textId="77777777" w:rsidR="00663C62" w:rsidRPr="001A04D0" w:rsidRDefault="00663C62" w:rsidP="001A04D0">
            <w:pPr>
              <w:jc w:val="left"/>
              <w:rPr>
                <w:lang w:val="es-MX"/>
              </w:rPr>
            </w:pPr>
            <w:r w:rsidRPr="001A04D0">
              <w:rPr>
                <w:lang w:val="es-MX"/>
              </w:rPr>
              <w:t>5.El caso de uso finaliza</w:t>
            </w:r>
          </w:p>
        </w:tc>
      </w:tr>
      <w:tr w:rsidR="00663C62" w14:paraId="61428A95" w14:textId="77777777" w:rsidTr="00663C62">
        <w:tc>
          <w:tcPr>
            <w:tcW w:w="2622" w:type="dxa"/>
            <w:tcBorders>
              <w:bottom w:val="single" w:sz="4" w:space="0" w:color="auto"/>
            </w:tcBorders>
            <w:shd w:val="clear" w:color="auto" w:fill="F3F3F3"/>
          </w:tcPr>
          <w:p w14:paraId="2FDCB9DE" w14:textId="77777777" w:rsidR="00663C62" w:rsidRPr="004A3462" w:rsidRDefault="00663C62" w:rsidP="00663C62">
            <w:pPr>
              <w:rPr>
                <w:b/>
                <w:lang w:val="es-MX"/>
              </w:rPr>
            </w:pPr>
            <w:r w:rsidRPr="004A3462">
              <w:rPr>
                <w:b/>
                <w:lang w:val="es-MX"/>
              </w:rPr>
              <w:t>Camino alternativo 1</w:t>
            </w:r>
          </w:p>
        </w:tc>
        <w:tc>
          <w:tcPr>
            <w:tcW w:w="6988" w:type="dxa"/>
            <w:gridSpan w:val="2"/>
          </w:tcPr>
          <w:p w14:paraId="41D34673"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4940608B" w14:textId="77777777" w:rsidTr="00663C62">
        <w:tc>
          <w:tcPr>
            <w:tcW w:w="2622" w:type="dxa"/>
            <w:shd w:val="clear" w:color="auto" w:fill="F3F3F3"/>
          </w:tcPr>
          <w:p w14:paraId="50CB6A0B"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6B001C3" w14:textId="77777777"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14:paraId="45C49202" w14:textId="77777777" w:rsidR="00663C62" w:rsidRDefault="00663C62" w:rsidP="00663C62"/>
    <w:p w14:paraId="21222494" w14:textId="77777777" w:rsidR="00663C62" w:rsidRDefault="00663C62" w:rsidP="00663C62">
      <w:pPr>
        <w:pStyle w:val="Ttulo5"/>
      </w:pPr>
      <w:r>
        <w:t xml:space="preserve">Flujo de Sucesos Caso de Uso: </w:t>
      </w:r>
      <w:r w:rsidRPr="00425D04">
        <w:t xml:space="preserve">Dar Baja </w:t>
      </w:r>
      <w:r w:rsidR="001A04D0">
        <w:t>Producto</w:t>
      </w:r>
      <w:r>
        <w:t xml:space="preserve"> </w:t>
      </w:r>
    </w:p>
    <w:p w14:paraId="35E2110A"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3CE1B10A" w14:textId="77777777" w:rsidTr="00663C62">
        <w:tc>
          <w:tcPr>
            <w:tcW w:w="2622" w:type="dxa"/>
            <w:shd w:val="clear" w:color="auto" w:fill="F3F3F3"/>
          </w:tcPr>
          <w:p w14:paraId="3CB48D37" w14:textId="77777777" w:rsidR="00663C62" w:rsidRPr="004A3462" w:rsidRDefault="00663C62" w:rsidP="00663C62">
            <w:pPr>
              <w:rPr>
                <w:b/>
                <w:lang w:val="es-MX"/>
              </w:rPr>
            </w:pPr>
            <w:r w:rsidRPr="004A3462">
              <w:rPr>
                <w:b/>
                <w:lang w:val="es-MX"/>
              </w:rPr>
              <w:t>Iniciador</w:t>
            </w:r>
          </w:p>
        </w:tc>
        <w:tc>
          <w:tcPr>
            <w:tcW w:w="6988" w:type="dxa"/>
            <w:gridSpan w:val="2"/>
          </w:tcPr>
          <w:p w14:paraId="759A55FD" w14:textId="77777777" w:rsidR="00663C62" w:rsidRPr="004A3462" w:rsidRDefault="00663C62" w:rsidP="00663C62">
            <w:pPr>
              <w:rPr>
                <w:lang w:val="es-MX"/>
              </w:rPr>
            </w:pPr>
            <w:r w:rsidRPr="004A3462">
              <w:rPr>
                <w:lang w:val="es-MX"/>
              </w:rPr>
              <w:t>Administrador</w:t>
            </w:r>
          </w:p>
        </w:tc>
      </w:tr>
      <w:tr w:rsidR="00663C62" w14:paraId="24B53E7F" w14:textId="77777777" w:rsidTr="00663C62">
        <w:tc>
          <w:tcPr>
            <w:tcW w:w="2622" w:type="dxa"/>
            <w:shd w:val="clear" w:color="auto" w:fill="F3F3F3"/>
          </w:tcPr>
          <w:p w14:paraId="3951964A" w14:textId="77777777" w:rsidR="00663C62" w:rsidRPr="004A3462" w:rsidRDefault="00663C62" w:rsidP="00663C62">
            <w:pPr>
              <w:rPr>
                <w:b/>
                <w:lang w:val="es-MX"/>
              </w:rPr>
            </w:pPr>
            <w:r w:rsidRPr="004A3462">
              <w:rPr>
                <w:b/>
                <w:lang w:val="es-MX"/>
              </w:rPr>
              <w:t>Precondición</w:t>
            </w:r>
          </w:p>
        </w:tc>
        <w:tc>
          <w:tcPr>
            <w:tcW w:w="6988" w:type="dxa"/>
            <w:gridSpan w:val="2"/>
          </w:tcPr>
          <w:p w14:paraId="09FF5D91" w14:textId="77777777" w:rsidR="00663C62" w:rsidRPr="004A3462" w:rsidRDefault="00663C62" w:rsidP="00663C62">
            <w:pPr>
              <w:rPr>
                <w:lang w:val="es-MX"/>
              </w:rPr>
            </w:pPr>
            <w:r w:rsidRPr="004A3462">
              <w:rPr>
                <w:lang w:val="es-MX"/>
              </w:rPr>
              <w:t>Ninguna</w:t>
            </w:r>
          </w:p>
        </w:tc>
      </w:tr>
      <w:tr w:rsidR="00663C62" w14:paraId="11E22EC8" w14:textId="77777777" w:rsidTr="00663C62">
        <w:tc>
          <w:tcPr>
            <w:tcW w:w="9610" w:type="dxa"/>
            <w:gridSpan w:val="3"/>
            <w:shd w:val="clear" w:color="auto" w:fill="F3F3F3"/>
          </w:tcPr>
          <w:p w14:paraId="582B582A" w14:textId="77777777" w:rsidR="00663C62" w:rsidRDefault="00663C62" w:rsidP="00663C62">
            <w:pPr>
              <w:jc w:val="center"/>
              <w:rPr>
                <w:color w:val="FF0000"/>
                <w:lang w:val="es-MX"/>
              </w:rPr>
            </w:pPr>
            <w:r>
              <w:rPr>
                <w:b/>
                <w:lang w:val="es-MX"/>
              </w:rPr>
              <w:t>Flujo básico</w:t>
            </w:r>
          </w:p>
        </w:tc>
      </w:tr>
      <w:tr w:rsidR="00663C62" w14:paraId="084844F2" w14:textId="77777777" w:rsidTr="00663C62">
        <w:tc>
          <w:tcPr>
            <w:tcW w:w="4750" w:type="dxa"/>
            <w:gridSpan w:val="2"/>
            <w:shd w:val="clear" w:color="auto" w:fill="F3F3F3"/>
          </w:tcPr>
          <w:p w14:paraId="2D297B3C"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2B6978B3" w14:textId="77777777" w:rsidR="00663C62" w:rsidRPr="00487F77" w:rsidRDefault="00663C62" w:rsidP="00663C62">
            <w:pPr>
              <w:jc w:val="center"/>
              <w:rPr>
                <w:b/>
                <w:lang w:val="es-MX"/>
              </w:rPr>
            </w:pPr>
            <w:r w:rsidRPr="00487F77">
              <w:rPr>
                <w:b/>
                <w:lang w:val="es-MX"/>
              </w:rPr>
              <w:t>Sistema</w:t>
            </w:r>
          </w:p>
        </w:tc>
      </w:tr>
      <w:tr w:rsidR="00663C62" w14:paraId="23AA5424" w14:textId="77777777" w:rsidTr="00663C62">
        <w:tc>
          <w:tcPr>
            <w:tcW w:w="4750" w:type="dxa"/>
            <w:gridSpan w:val="2"/>
            <w:shd w:val="clear" w:color="auto" w:fill="auto"/>
          </w:tcPr>
          <w:p w14:paraId="5789AA31" w14:textId="77777777"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14:paraId="5752EF11" w14:textId="77777777" w:rsidR="00663C62" w:rsidRPr="004A3462" w:rsidRDefault="00663C62" w:rsidP="00663C62">
            <w:pPr>
              <w:rPr>
                <w:lang w:val="es-MX"/>
              </w:rPr>
            </w:pPr>
          </w:p>
        </w:tc>
      </w:tr>
      <w:tr w:rsidR="00663C62" w14:paraId="5D40E214" w14:textId="77777777" w:rsidTr="00663C62">
        <w:tc>
          <w:tcPr>
            <w:tcW w:w="4750" w:type="dxa"/>
            <w:gridSpan w:val="2"/>
            <w:shd w:val="clear" w:color="auto" w:fill="auto"/>
          </w:tcPr>
          <w:p w14:paraId="586AB14F" w14:textId="77777777" w:rsidR="00663C62" w:rsidRPr="00425D04" w:rsidRDefault="00663C62" w:rsidP="00663C62">
            <w:pPr>
              <w:rPr>
                <w:lang w:val="es-MX"/>
              </w:rPr>
            </w:pPr>
          </w:p>
        </w:tc>
        <w:tc>
          <w:tcPr>
            <w:tcW w:w="4860" w:type="dxa"/>
            <w:shd w:val="clear" w:color="auto" w:fill="auto"/>
          </w:tcPr>
          <w:p w14:paraId="10210170" w14:textId="77777777"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14:paraId="5031918D" w14:textId="77777777" w:rsidTr="00663C62">
        <w:tc>
          <w:tcPr>
            <w:tcW w:w="4750" w:type="dxa"/>
            <w:gridSpan w:val="2"/>
            <w:shd w:val="clear" w:color="auto" w:fill="auto"/>
          </w:tcPr>
          <w:p w14:paraId="1D2E028B" w14:textId="77777777" w:rsidR="00663C62" w:rsidRPr="00425D04" w:rsidRDefault="00663C62" w:rsidP="00663C62">
            <w:pPr>
              <w:rPr>
                <w:lang w:val="es-MX"/>
              </w:rPr>
            </w:pPr>
            <w:bookmarkStart w:id="144" w:name="_Hlk531446961"/>
          </w:p>
        </w:tc>
        <w:tc>
          <w:tcPr>
            <w:tcW w:w="4860" w:type="dxa"/>
            <w:shd w:val="clear" w:color="auto" w:fill="auto"/>
          </w:tcPr>
          <w:p w14:paraId="092449D8" w14:textId="77777777" w:rsidR="00663C62" w:rsidRPr="00425D04" w:rsidRDefault="001A04D0" w:rsidP="001A04D0">
            <w:pPr>
              <w:rPr>
                <w:lang w:val="es-MX"/>
              </w:rPr>
            </w:pPr>
            <w:r>
              <w:rPr>
                <w:lang w:val="es-MX"/>
              </w:rPr>
              <w:t>3.</w:t>
            </w:r>
            <w:r w:rsidR="00A60D87">
              <w:rPr>
                <w:lang w:val="es-MX"/>
              </w:rPr>
              <w:t>Se cambia el valor del atributo estado de ‘no borrado’ a ‘borrado’</w:t>
            </w:r>
            <w:r w:rsidR="00663C62">
              <w:rPr>
                <w:lang w:val="es-MX"/>
              </w:rPr>
              <w:t xml:space="preserve"> </w:t>
            </w:r>
            <w:r w:rsidR="00A60D87">
              <w:rPr>
                <w:lang w:val="es-MX"/>
              </w:rPr>
              <w:t xml:space="preserve">en </w:t>
            </w:r>
            <w:r w:rsidR="00663C62">
              <w:rPr>
                <w:lang w:val="es-MX"/>
              </w:rPr>
              <w:t>el registro</w:t>
            </w:r>
            <w:r w:rsidR="00A60D87">
              <w:rPr>
                <w:lang w:val="es-MX"/>
              </w:rPr>
              <w:t xml:space="preserve"> adecuado</w:t>
            </w:r>
            <w:r w:rsidR="00663C62">
              <w:rPr>
                <w:lang w:val="es-MX"/>
              </w:rPr>
              <w:t xml:space="preserve"> de</w:t>
            </w:r>
            <w:r w:rsidR="00A60D87">
              <w:rPr>
                <w:lang w:val="es-MX"/>
              </w:rPr>
              <w:t xml:space="preserve"> la tabla</w:t>
            </w:r>
            <w:r w:rsidR="00663C62" w:rsidRPr="00425D04">
              <w:rPr>
                <w:lang w:val="es-MX"/>
              </w:rPr>
              <w:t xml:space="preserve"> </w:t>
            </w:r>
            <w:r>
              <w:rPr>
                <w:lang w:val="es-MX"/>
              </w:rPr>
              <w:t>Producto</w:t>
            </w:r>
          </w:p>
        </w:tc>
      </w:tr>
      <w:bookmarkEnd w:id="144"/>
      <w:tr w:rsidR="00663C62" w14:paraId="7911AFB9" w14:textId="77777777" w:rsidTr="00663C62">
        <w:tc>
          <w:tcPr>
            <w:tcW w:w="4750" w:type="dxa"/>
            <w:gridSpan w:val="2"/>
            <w:shd w:val="clear" w:color="auto" w:fill="auto"/>
          </w:tcPr>
          <w:p w14:paraId="18A99CE6" w14:textId="77777777" w:rsidR="00663C62" w:rsidRPr="00425D04" w:rsidRDefault="00663C62" w:rsidP="00663C62">
            <w:pPr>
              <w:rPr>
                <w:lang w:val="es-MX"/>
              </w:rPr>
            </w:pPr>
          </w:p>
        </w:tc>
        <w:tc>
          <w:tcPr>
            <w:tcW w:w="4860" w:type="dxa"/>
            <w:shd w:val="clear" w:color="auto" w:fill="auto"/>
          </w:tcPr>
          <w:p w14:paraId="3DF4F2C1" w14:textId="77777777"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14:paraId="71363AA0" w14:textId="77777777" w:rsidTr="00663C62">
        <w:tc>
          <w:tcPr>
            <w:tcW w:w="4750" w:type="dxa"/>
            <w:gridSpan w:val="2"/>
            <w:shd w:val="clear" w:color="auto" w:fill="auto"/>
          </w:tcPr>
          <w:p w14:paraId="368F55B4" w14:textId="77777777" w:rsidR="00663C62" w:rsidRPr="00425D04" w:rsidRDefault="00663C62" w:rsidP="00663C62">
            <w:pPr>
              <w:rPr>
                <w:lang w:val="es-MX"/>
              </w:rPr>
            </w:pPr>
          </w:p>
        </w:tc>
        <w:tc>
          <w:tcPr>
            <w:tcW w:w="4860" w:type="dxa"/>
            <w:shd w:val="clear" w:color="auto" w:fill="auto"/>
          </w:tcPr>
          <w:p w14:paraId="33D799DB" w14:textId="77777777"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14:paraId="4CACEDD9" w14:textId="77777777" w:rsidTr="00663C62">
        <w:tc>
          <w:tcPr>
            <w:tcW w:w="2622" w:type="dxa"/>
            <w:tcBorders>
              <w:bottom w:val="single" w:sz="4" w:space="0" w:color="auto"/>
            </w:tcBorders>
            <w:shd w:val="clear" w:color="auto" w:fill="F3F3F3"/>
          </w:tcPr>
          <w:p w14:paraId="487404AF" w14:textId="77777777" w:rsidR="00663C62" w:rsidRDefault="00663C62" w:rsidP="00663C62">
            <w:pPr>
              <w:rPr>
                <w:b/>
                <w:lang w:val="es-MX"/>
              </w:rPr>
            </w:pPr>
            <w:r>
              <w:rPr>
                <w:b/>
                <w:lang w:val="es-MX"/>
              </w:rPr>
              <w:t>Camino alternativo 1</w:t>
            </w:r>
          </w:p>
        </w:tc>
        <w:tc>
          <w:tcPr>
            <w:tcW w:w="6988" w:type="dxa"/>
            <w:gridSpan w:val="2"/>
          </w:tcPr>
          <w:p w14:paraId="25E49175"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0CD33DB0" w14:textId="77777777" w:rsidTr="00663C62">
        <w:tc>
          <w:tcPr>
            <w:tcW w:w="2622" w:type="dxa"/>
            <w:shd w:val="clear" w:color="auto" w:fill="F3F3F3"/>
          </w:tcPr>
          <w:p w14:paraId="212D8E74"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6BBEABD7" w14:textId="77777777"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14:paraId="1EF22FAE" w14:textId="77777777" w:rsidR="00663C62" w:rsidRDefault="00663C62" w:rsidP="00663C62"/>
    <w:p w14:paraId="4C1BD62A" w14:textId="77777777" w:rsidR="00663C62" w:rsidRDefault="00663C62" w:rsidP="00663C62">
      <w:pPr>
        <w:pStyle w:val="Ttulo5"/>
      </w:pPr>
      <w:r>
        <w:t xml:space="preserve">Flujo de Sucesos Caso de Uso: </w:t>
      </w:r>
      <w:r w:rsidRPr="00425D04">
        <w:t xml:space="preserve">Verificar </w:t>
      </w:r>
      <w:r w:rsidR="001A04D0">
        <w:t>Producto</w:t>
      </w:r>
    </w:p>
    <w:p w14:paraId="62F3ECB0" w14:textId="77777777" w:rsidR="00663C62" w:rsidRDefault="00663C62" w:rsidP="00663C62">
      <w:pPr>
        <w:rPr>
          <w:b/>
          <w:bCs/>
        </w:rPr>
      </w:pPr>
    </w:p>
    <w:p w14:paraId="42CBF733" w14:textId="77777777" w:rsidR="00663C62" w:rsidRDefault="00663C62" w:rsidP="00663C62">
      <w:r>
        <w:t xml:space="preserve">Este caso de uso verifica si el </w:t>
      </w:r>
      <w:r w:rsidR="001A04D0">
        <w:t>Producto</w:t>
      </w:r>
      <w:r>
        <w:t xml:space="preserve"> existe en el sistema, si existe retorna verdadero.</w:t>
      </w:r>
    </w:p>
    <w:p w14:paraId="25D74282" w14:textId="77777777" w:rsidR="00663C62" w:rsidRDefault="00663C62" w:rsidP="00663C62"/>
    <w:p w14:paraId="4E1F4D0B" w14:textId="77777777" w:rsidR="00663C62" w:rsidRDefault="00663C62" w:rsidP="00663C62">
      <w:pPr>
        <w:pStyle w:val="Ttulo5"/>
      </w:pPr>
      <w:r>
        <w:t xml:space="preserve">Flujo de Sucesos Caso de Uso: </w:t>
      </w:r>
      <w:r w:rsidRPr="00425D04">
        <w:t xml:space="preserve">Registrar </w:t>
      </w:r>
      <w:r w:rsidR="00542710">
        <w:t>Rubro</w:t>
      </w:r>
    </w:p>
    <w:p w14:paraId="21DB7457"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505CFBB0" w14:textId="77777777" w:rsidTr="00663C62">
        <w:tc>
          <w:tcPr>
            <w:tcW w:w="2622" w:type="dxa"/>
            <w:shd w:val="clear" w:color="auto" w:fill="F3F3F3"/>
          </w:tcPr>
          <w:p w14:paraId="7B0B032C" w14:textId="77777777" w:rsidR="00663C62" w:rsidRPr="00425D04" w:rsidRDefault="00663C62" w:rsidP="00663C62">
            <w:pPr>
              <w:rPr>
                <w:b/>
                <w:lang w:val="es-MX"/>
              </w:rPr>
            </w:pPr>
            <w:r w:rsidRPr="00425D04">
              <w:rPr>
                <w:b/>
                <w:lang w:val="es-MX"/>
              </w:rPr>
              <w:t>Iniciador</w:t>
            </w:r>
          </w:p>
        </w:tc>
        <w:tc>
          <w:tcPr>
            <w:tcW w:w="6988" w:type="dxa"/>
            <w:gridSpan w:val="2"/>
          </w:tcPr>
          <w:p w14:paraId="70859974" w14:textId="77777777" w:rsidR="00663C62" w:rsidRPr="00425D04" w:rsidRDefault="00542710" w:rsidP="00663C62">
            <w:pPr>
              <w:rPr>
                <w:lang w:val="es-MX"/>
              </w:rPr>
            </w:pPr>
            <w:r>
              <w:rPr>
                <w:lang w:val="es-MX"/>
              </w:rPr>
              <w:t>Administrador</w:t>
            </w:r>
          </w:p>
        </w:tc>
      </w:tr>
      <w:tr w:rsidR="00663C62" w14:paraId="345365F9" w14:textId="77777777" w:rsidTr="00663C62">
        <w:tc>
          <w:tcPr>
            <w:tcW w:w="2622" w:type="dxa"/>
            <w:shd w:val="clear" w:color="auto" w:fill="F3F3F3"/>
          </w:tcPr>
          <w:p w14:paraId="1A307538" w14:textId="77777777" w:rsidR="00663C62" w:rsidRPr="00425D04" w:rsidRDefault="00663C62" w:rsidP="00663C62">
            <w:pPr>
              <w:rPr>
                <w:b/>
                <w:lang w:val="es-MX"/>
              </w:rPr>
            </w:pPr>
            <w:r w:rsidRPr="00425D04">
              <w:rPr>
                <w:b/>
                <w:lang w:val="es-MX"/>
              </w:rPr>
              <w:t>Precondición</w:t>
            </w:r>
          </w:p>
        </w:tc>
        <w:tc>
          <w:tcPr>
            <w:tcW w:w="6988" w:type="dxa"/>
            <w:gridSpan w:val="2"/>
          </w:tcPr>
          <w:p w14:paraId="500D967F" w14:textId="77777777" w:rsidR="00663C62" w:rsidRPr="00425D04" w:rsidRDefault="00663C62" w:rsidP="00663C62">
            <w:pPr>
              <w:rPr>
                <w:lang w:val="es-MX"/>
              </w:rPr>
            </w:pPr>
            <w:r w:rsidRPr="00425D04">
              <w:rPr>
                <w:lang w:val="es-MX"/>
              </w:rPr>
              <w:t>Ninguna</w:t>
            </w:r>
          </w:p>
        </w:tc>
      </w:tr>
      <w:tr w:rsidR="00663C62" w14:paraId="6CAD916A" w14:textId="77777777" w:rsidTr="00663C62">
        <w:tc>
          <w:tcPr>
            <w:tcW w:w="9610" w:type="dxa"/>
            <w:gridSpan w:val="3"/>
            <w:shd w:val="clear" w:color="auto" w:fill="F3F3F3"/>
          </w:tcPr>
          <w:p w14:paraId="7E7BC125" w14:textId="77777777" w:rsidR="00663C62" w:rsidRPr="00425D04" w:rsidRDefault="00663C62" w:rsidP="00663C62">
            <w:pPr>
              <w:jc w:val="center"/>
              <w:rPr>
                <w:lang w:val="es-MX"/>
              </w:rPr>
            </w:pPr>
            <w:r w:rsidRPr="00425D04">
              <w:rPr>
                <w:b/>
                <w:lang w:val="es-MX"/>
              </w:rPr>
              <w:t>Flujo básico</w:t>
            </w:r>
          </w:p>
        </w:tc>
      </w:tr>
      <w:tr w:rsidR="00663C62" w14:paraId="4D3199BA" w14:textId="77777777" w:rsidTr="00663C62">
        <w:tc>
          <w:tcPr>
            <w:tcW w:w="4750" w:type="dxa"/>
            <w:gridSpan w:val="2"/>
            <w:shd w:val="clear" w:color="auto" w:fill="F3F3F3"/>
          </w:tcPr>
          <w:p w14:paraId="59B07BC7" w14:textId="77777777" w:rsidR="00663C62" w:rsidRPr="00425D04" w:rsidRDefault="00663C62" w:rsidP="00663C62">
            <w:pPr>
              <w:jc w:val="center"/>
              <w:rPr>
                <w:b/>
                <w:lang w:val="es-MX"/>
              </w:rPr>
            </w:pPr>
            <w:r w:rsidRPr="00425D04">
              <w:rPr>
                <w:b/>
                <w:lang w:val="es-MX"/>
              </w:rPr>
              <w:lastRenderedPageBreak/>
              <w:t>Actor</w:t>
            </w:r>
          </w:p>
        </w:tc>
        <w:tc>
          <w:tcPr>
            <w:tcW w:w="4860" w:type="dxa"/>
            <w:shd w:val="clear" w:color="auto" w:fill="F3F3F3"/>
          </w:tcPr>
          <w:p w14:paraId="62896D43" w14:textId="77777777" w:rsidR="00663C62" w:rsidRPr="00425D04" w:rsidRDefault="00663C62" w:rsidP="00663C62">
            <w:pPr>
              <w:jc w:val="center"/>
              <w:rPr>
                <w:b/>
                <w:lang w:val="es-MX"/>
              </w:rPr>
            </w:pPr>
            <w:r w:rsidRPr="00425D04">
              <w:rPr>
                <w:b/>
                <w:lang w:val="es-MX"/>
              </w:rPr>
              <w:t>Sistema</w:t>
            </w:r>
          </w:p>
        </w:tc>
      </w:tr>
      <w:tr w:rsidR="00663C62" w14:paraId="3F6DFAC1" w14:textId="77777777" w:rsidTr="00663C62">
        <w:tc>
          <w:tcPr>
            <w:tcW w:w="4750" w:type="dxa"/>
            <w:gridSpan w:val="2"/>
            <w:shd w:val="clear" w:color="auto" w:fill="auto"/>
          </w:tcPr>
          <w:p w14:paraId="02E34E1D" w14:textId="77777777"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14:paraId="65386455" w14:textId="77777777" w:rsidR="00663C62" w:rsidRPr="00425D04" w:rsidRDefault="00663C62" w:rsidP="00663C62">
            <w:pPr>
              <w:rPr>
                <w:lang w:val="es-MX"/>
              </w:rPr>
            </w:pPr>
          </w:p>
        </w:tc>
      </w:tr>
      <w:tr w:rsidR="00663C62" w14:paraId="0896992C" w14:textId="77777777" w:rsidTr="00663C62">
        <w:tc>
          <w:tcPr>
            <w:tcW w:w="4750" w:type="dxa"/>
            <w:gridSpan w:val="2"/>
            <w:shd w:val="clear" w:color="auto" w:fill="auto"/>
          </w:tcPr>
          <w:p w14:paraId="7939A1D7" w14:textId="77777777" w:rsidR="00663C62" w:rsidRPr="00425D04" w:rsidRDefault="00663C62" w:rsidP="00663C62">
            <w:pPr>
              <w:rPr>
                <w:lang w:val="es-MX"/>
              </w:rPr>
            </w:pPr>
          </w:p>
        </w:tc>
        <w:tc>
          <w:tcPr>
            <w:tcW w:w="4860" w:type="dxa"/>
            <w:shd w:val="clear" w:color="auto" w:fill="auto"/>
          </w:tcPr>
          <w:p w14:paraId="3302AC3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7A6FF1F3" w14:textId="77777777" w:rsidTr="00663C62">
        <w:tc>
          <w:tcPr>
            <w:tcW w:w="4750" w:type="dxa"/>
            <w:gridSpan w:val="2"/>
            <w:shd w:val="clear" w:color="auto" w:fill="auto"/>
          </w:tcPr>
          <w:p w14:paraId="147EEDE0" w14:textId="77777777" w:rsidR="00663C62" w:rsidRPr="00425D04" w:rsidRDefault="00663C62" w:rsidP="00663C62">
            <w:pPr>
              <w:rPr>
                <w:lang w:val="es-MX"/>
              </w:rPr>
            </w:pPr>
          </w:p>
        </w:tc>
        <w:tc>
          <w:tcPr>
            <w:tcW w:w="4860" w:type="dxa"/>
            <w:shd w:val="clear" w:color="auto" w:fill="auto"/>
          </w:tcPr>
          <w:p w14:paraId="64786963" w14:textId="77777777"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14:paraId="2960125F" w14:textId="77777777" w:rsidTr="00663C62">
        <w:tc>
          <w:tcPr>
            <w:tcW w:w="4750" w:type="dxa"/>
            <w:gridSpan w:val="2"/>
            <w:shd w:val="clear" w:color="auto" w:fill="auto"/>
          </w:tcPr>
          <w:p w14:paraId="33A1E233" w14:textId="77777777" w:rsidR="00663C62" w:rsidRPr="00425D04" w:rsidRDefault="00663C62" w:rsidP="00663C62">
            <w:pPr>
              <w:rPr>
                <w:lang w:val="es-MX"/>
              </w:rPr>
            </w:pPr>
          </w:p>
        </w:tc>
        <w:tc>
          <w:tcPr>
            <w:tcW w:w="4860" w:type="dxa"/>
            <w:shd w:val="clear" w:color="auto" w:fill="auto"/>
          </w:tcPr>
          <w:p w14:paraId="646FA028"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14:paraId="41D503D1" w14:textId="77777777" w:rsidTr="00663C62">
        <w:tc>
          <w:tcPr>
            <w:tcW w:w="4750" w:type="dxa"/>
            <w:gridSpan w:val="2"/>
            <w:shd w:val="clear" w:color="auto" w:fill="auto"/>
          </w:tcPr>
          <w:p w14:paraId="65AD994E" w14:textId="77777777" w:rsidR="00663C62" w:rsidRPr="00425D04" w:rsidRDefault="00663C62" w:rsidP="00663C62">
            <w:pPr>
              <w:rPr>
                <w:lang w:val="es-MX"/>
              </w:rPr>
            </w:pPr>
          </w:p>
        </w:tc>
        <w:tc>
          <w:tcPr>
            <w:tcW w:w="4860" w:type="dxa"/>
            <w:shd w:val="clear" w:color="auto" w:fill="auto"/>
          </w:tcPr>
          <w:p w14:paraId="4FDF3A86"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427AEF1F" w14:textId="77777777" w:rsidTr="00663C62">
        <w:tc>
          <w:tcPr>
            <w:tcW w:w="2622" w:type="dxa"/>
            <w:tcBorders>
              <w:bottom w:val="single" w:sz="4" w:space="0" w:color="auto"/>
            </w:tcBorders>
            <w:shd w:val="clear" w:color="auto" w:fill="F3F3F3"/>
          </w:tcPr>
          <w:p w14:paraId="24003A4D" w14:textId="77777777" w:rsidR="00663C62" w:rsidRPr="00425D04" w:rsidRDefault="00663C62" w:rsidP="00663C62">
            <w:pPr>
              <w:rPr>
                <w:b/>
                <w:lang w:val="es-MX"/>
              </w:rPr>
            </w:pPr>
            <w:r w:rsidRPr="00425D04">
              <w:rPr>
                <w:b/>
                <w:lang w:val="es-MX"/>
              </w:rPr>
              <w:t>Camino alternativo 1</w:t>
            </w:r>
          </w:p>
        </w:tc>
        <w:tc>
          <w:tcPr>
            <w:tcW w:w="6988" w:type="dxa"/>
            <w:gridSpan w:val="2"/>
          </w:tcPr>
          <w:p w14:paraId="37C9597D"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14:paraId="12B62C09" w14:textId="77777777" w:rsidTr="00663C62">
        <w:tc>
          <w:tcPr>
            <w:tcW w:w="2622" w:type="dxa"/>
            <w:shd w:val="clear" w:color="auto" w:fill="F3F3F3"/>
          </w:tcPr>
          <w:p w14:paraId="01344285"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CE89C04" w14:textId="77777777"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14:paraId="71C40765" w14:textId="77777777" w:rsidR="00663C62" w:rsidRDefault="00663C62" w:rsidP="00663C62">
      <w:pPr>
        <w:rPr>
          <w:b/>
          <w:bCs/>
        </w:rPr>
      </w:pPr>
    </w:p>
    <w:p w14:paraId="085C9B64" w14:textId="77777777" w:rsidR="00663C62" w:rsidRDefault="00663C62" w:rsidP="00663C62">
      <w:pPr>
        <w:rPr>
          <w:b/>
          <w:bCs/>
        </w:rPr>
      </w:pPr>
    </w:p>
    <w:p w14:paraId="63C1FBCE" w14:textId="77777777" w:rsidR="00663C62" w:rsidRDefault="00663C62" w:rsidP="00663C62">
      <w:pPr>
        <w:rPr>
          <w:b/>
          <w:bCs/>
        </w:rPr>
      </w:pPr>
    </w:p>
    <w:p w14:paraId="23E5FBAF" w14:textId="77777777" w:rsidR="00663C62" w:rsidRDefault="00663C62" w:rsidP="00663C62">
      <w:pPr>
        <w:rPr>
          <w:b/>
          <w:bCs/>
        </w:rPr>
      </w:pPr>
    </w:p>
    <w:p w14:paraId="48F526FD" w14:textId="77777777" w:rsidR="00663C62" w:rsidRDefault="00663C62" w:rsidP="00663C62">
      <w:pPr>
        <w:rPr>
          <w:b/>
          <w:bCs/>
        </w:rPr>
      </w:pPr>
    </w:p>
    <w:p w14:paraId="7FE59D82" w14:textId="77777777" w:rsidR="00663C62" w:rsidRDefault="00663C62" w:rsidP="00663C62">
      <w:pPr>
        <w:pStyle w:val="Ttulo5"/>
      </w:pPr>
      <w:r>
        <w:t xml:space="preserve">Flujo de Sucesos Caso de Uso: </w:t>
      </w:r>
      <w:r w:rsidRPr="00425D04">
        <w:t xml:space="preserve">Modificar datos </w:t>
      </w:r>
      <w:r w:rsidR="00542710">
        <w:t>Rubro</w:t>
      </w:r>
      <w:r>
        <w:t xml:space="preserve"> </w:t>
      </w:r>
    </w:p>
    <w:p w14:paraId="26D8901F"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7F4F0B44" w14:textId="77777777" w:rsidTr="00663C62">
        <w:tc>
          <w:tcPr>
            <w:tcW w:w="2622" w:type="dxa"/>
            <w:shd w:val="clear" w:color="auto" w:fill="F3F3F3"/>
          </w:tcPr>
          <w:p w14:paraId="5D1DAD88" w14:textId="77777777" w:rsidR="00663C62" w:rsidRPr="004A3462" w:rsidRDefault="00663C62" w:rsidP="00663C62">
            <w:pPr>
              <w:rPr>
                <w:b/>
                <w:lang w:val="es-MX"/>
              </w:rPr>
            </w:pPr>
            <w:r w:rsidRPr="004A3462">
              <w:rPr>
                <w:b/>
                <w:lang w:val="es-MX"/>
              </w:rPr>
              <w:t>Iniciador</w:t>
            </w:r>
          </w:p>
        </w:tc>
        <w:tc>
          <w:tcPr>
            <w:tcW w:w="6988" w:type="dxa"/>
            <w:gridSpan w:val="2"/>
          </w:tcPr>
          <w:p w14:paraId="5697240E" w14:textId="77777777" w:rsidR="00663C62" w:rsidRPr="004A3462" w:rsidRDefault="00542710" w:rsidP="00663C62">
            <w:pPr>
              <w:rPr>
                <w:lang w:val="es-MX"/>
              </w:rPr>
            </w:pPr>
            <w:r>
              <w:rPr>
                <w:lang w:val="es-MX"/>
              </w:rPr>
              <w:t>Administrador</w:t>
            </w:r>
          </w:p>
        </w:tc>
      </w:tr>
      <w:tr w:rsidR="00663C62" w14:paraId="20C2B1FE" w14:textId="77777777" w:rsidTr="00663C62">
        <w:tc>
          <w:tcPr>
            <w:tcW w:w="2622" w:type="dxa"/>
            <w:shd w:val="clear" w:color="auto" w:fill="F3F3F3"/>
          </w:tcPr>
          <w:p w14:paraId="16703C45" w14:textId="77777777" w:rsidR="00663C62" w:rsidRPr="004A3462" w:rsidRDefault="00663C62" w:rsidP="00663C62">
            <w:pPr>
              <w:rPr>
                <w:b/>
                <w:lang w:val="es-MX"/>
              </w:rPr>
            </w:pPr>
            <w:r w:rsidRPr="004A3462">
              <w:rPr>
                <w:b/>
                <w:lang w:val="es-MX"/>
              </w:rPr>
              <w:t>Precondición</w:t>
            </w:r>
          </w:p>
        </w:tc>
        <w:tc>
          <w:tcPr>
            <w:tcW w:w="6988" w:type="dxa"/>
            <w:gridSpan w:val="2"/>
          </w:tcPr>
          <w:p w14:paraId="6AC4F39D" w14:textId="77777777" w:rsidR="00663C62" w:rsidRPr="004A3462" w:rsidRDefault="00663C62" w:rsidP="00663C62">
            <w:pPr>
              <w:rPr>
                <w:lang w:val="es-MX"/>
              </w:rPr>
            </w:pPr>
            <w:r>
              <w:rPr>
                <w:lang w:val="es-MX"/>
              </w:rPr>
              <w:t>Ninguna</w:t>
            </w:r>
          </w:p>
        </w:tc>
      </w:tr>
      <w:tr w:rsidR="00663C62" w14:paraId="0BE252BC" w14:textId="77777777" w:rsidTr="00663C62">
        <w:tc>
          <w:tcPr>
            <w:tcW w:w="9610" w:type="dxa"/>
            <w:gridSpan w:val="3"/>
            <w:shd w:val="clear" w:color="auto" w:fill="F3F3F3"/>
          </w:tcPr>
          <w:p w14:paraId="68331CBC" w14:textId="77777777" w:rsidR="00663C62" w:rsidRPr="004A3462" w:rsidRDefault="00663C62" w:rsidP="00663C62">
            <w:pPr>
              <w:jc w:val="center"/>
              <w:rPr>
                <w:lang w:val="es-MX"/>
              </w:rPr>
            </w:pPr>
            <w:r w:rsidRPr="004A3462">
              <w:rPr>
                <w:b/>
                <w:lang w:val="es-MX"/>
              </w:rPr>
              <w:t>Flujo básico</w:t>
            </w:r>
          </w:p>
        </w:tc>
      </w:tr>
      <w:tr w:rsidR="00663C62" w14:paraId="5A48D67C" w14:textId="77777777" w:rsidTr="00663C62">
        <w:tc>
          <w:tcPr>
            <w:tcW w:w="4750" w:type="dxa"/>
            <w:gridSpan w:val="2"/>
            <w:shd w:val="clear" w:color="auto" w:fill="F3F3F3"/>
          </w:tcPr>
          <w:p w14:paraId="048CA222"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234AFCB" w14:textId="77777777" w:rsidR="00663C62" w:rsidRPr="004A3462" w:rsidRDefault="00663C62" w:rsidP="00663C62">
            <w:pPr>
              <w:jc w:val="center"/>
              <w:rPr>
                <w:b/>
                <w:lang w:val="es-MX"/>
              </w:rPr>
            </w:pPr>
            <w:r w:rsidRPr="004A3462">
              <w:rPr>
                <w:b/>
                <w:lang w:val="es-MX"/>
              </w:rPr>
              <w:t>Sistema</w:t>
            </w:r>
          </w:p>
        </w:tc>
      </w:tr>
      <w:tr w:rsidR="00663C62" w14:paraId="3217E0DB" w14:textId="77777777" w:rsidTr="00663C62">
        <w:tc>
          <w:tcPr>
            <w:tcW w:w="4750" w:type="dxa"/>
            <w:gridSpan w:val="2"/>
            <w:shd w:val="clear" w:color="auto" w:fill="auto"/>
          </w:tcPr>
          <w:p w14:paraId="375947C9" w14:textId="77777777"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14:paraId="7723C3B5" w14:textId="77777777" w:rsidR="00663C62" w:rsidRPr="004A3462" w:rsidRDefault="00663C62" w:rsidP="00663C62">
            <w:pPr>
              <w:rPr>
                <w:lang w:val="es-MX"/>
              </w:rPr>
            </w:pPr>
          </w:p>
        </w:tc>
      </w:tr>
      <w:tr w:rsidR="00663C62" w14:paraId="44930A92" w14:textId="77777777" w:rsidTr="00663C62">
        <w:tc>
          <w:tcPr>
            <w:tcW w:w="4750" w:type="dxa"/>
            <w:gridSpan w:val="2"/>
            <w:shd w:val="clear" w:color="auto" w:fill="auto"/>
          </w:tcPr>
          <w:p w14:paraId="5919ECD3" w14:textId="77777777" w:rsidR="00663C62" w:rsidRPr="00425D04" w:rsidRDefault="00663C62" w:rsidP="00663C62">
            <w:pPr>
              <w:rPr>
                <w:lang w:val="es-MX"/>
              </w:rPr>
            </w:pPr>
          </w:p>
        </w:tc>
        <w:tc>
          <w:tcPr>
            <w:tcW w:w="4860" w:type="dxa"/>
            <w:shd w:val="clear" w:color="auto" w:fill="auto"/>
          </w:tcPr>
          <w:p w14:paraId="529F4E7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3D30C89B" w14:textId="77777777" w:rsidTr="00663C62">
        <w:tc>
          <w:tcPr>
            <w:tcW w:w="4750" w:type="dxa"/>
            <w:gridSpan w:val="2"/>
            <w:shd w:val="clear" w:color="auto" w:fill="auto"/>
          </w:tcPr>
          <w:p w14:paraId="580951DD" w14:textId="77777777" w:rsidR="00663C62" w:rsidRPr="00425D04" w:rsidRDefault="00663C62" w:rsidP="00663C62">
            <w:pPr>
              <w:rPr>
                <w:lang w:val="es-MX"/>
              </w:rPr>
            </w:pPr>
          </w:p>
        </w:tc>
        <w:tc>
          <w:tcPr>
            <w:tcW w:w="4860" w:type="dxa"/>
            <w:shd w:val="clear" w:color="auto" w:fill="auto"/>
          </w:tcPr>
          <w:p w14:paraId="7896686B" w14:textId="77777777"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14:paraId="49FE95D7" w14:textId="77777777" w:rsidTr="00663C62">
        <w:tc>
          <w:tcPr>
            <w:tcW w:w="4750" w:type="dxa"/>
            <w:gridSpan w:val="2"/>
            <w:shd w:val="clear" w:color="auto" w:fill="auto"/>
          </w:tcPr>
          <w:p w14:paraId="138CC657" w14:textId="77777777" w:rsidR="00663C62" w:rsidRPr="00425D04" w:rsidRDefault="00663C62" w:rsidP="00663C62">
            <w:pPr>
              <w:rPr>
                <w:lang w:val="es-MX"/>
              </w:rPr>
            </w:pPr>
          </w:p>
        </w:tc>
        <w:tc>
          <w:tcPr>
            <w:tcW w:w="4860" w:type="dxa"/>
            <w:shd w:val="clear" w:color="auto" w:fill="auto"/>
          </w:tcPr>
          <w:p w14:paraId="1AA1BDE4"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14:paraId="4EF99776" w14:textId="77777777" w:rsidTr="00663C62">
        <w:tc>
          <w:tcPr>
            <w:tcW w:w="4750" w:type="dxa"/>
            <w:gridSpan w:val="2"/>
            <w:shd w:val="clear" w:color="auto" w:fill="auto"/>
          </w:tcPr>
          <w:p w14:paraId="46C733EB" w14:textId="77777777" w:rsidR="00663C62" w:rsidRPr="00425D04" w:rsidRDefault="00663C62" w:rsidP="00663C62">
            <w:pPr>
              <w:rPr>
                <w:lang w:val="es-MX"/>
              </w:rPr>
            </w:pPr>
          </w:p>
        </w:tc>
        <w:tc>
          <w:tcPr>
            <w:tcW w:w="4860" w:type="dxa"/>
            <w:shd w:val="clear" w:color="auto" w:fill="auto"/>
          </w:tcPr>
          <w:p w14:paraId="631F9DE7"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6CDD3CD3" w14:textId="77777777" w:rsidTr="00663C62">
        <w:tc>
          <w:tcPr>
            <w:tcW w:w="2622" w:type="dxa"/>
            <w:tcBorders>
              <w:bottom w:val="single" w:sz="4" w:space="0" w:color="auto"/>
            </w:tcBorders>
            <w:shd w:val="clear" w:color="auto" w:fill="F3F3F3"/>
          </w:tcPr>
          <w:p w14:paraId="58345CF6" w14:textId="77777777" w:rsidR="00663C62" w:rsidRPr="004A3462" w:rsidRDefault="00663C62" w:rsidP="00663C62">
            <w:pPr>
              <w:rPr>
                <w:b/>
                <w:lang w:val="es-MX"/>
              </w:rPr>
            </w:pPr>
            <w:r w:rsidRPr="004A3462">
              <w:rPr>
                <w:b/>
                <w:lang w:val="es-MX"/>
              </w:rPr>
              <w:t>Camino alternativo 1</w:t>
            </w:r>
          </w:p>
        </w:tc>
        <w:tc>
          <w:tcPr>
            <w:tcW w:w="6988" w:type="dxa"/>
            <w:gridSpan w:val="2"/>
          </w:tcPr>
          <w:p w14:paraId="6BDF3410"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14:paraId="3370F3D4" w14:textId="77777777" w:rsidTr="00663C62">
        <w:tc>
          <w:tcPr>
            <w:tcW w:w="2622" w:type="dxa"/>
            <w:shd w:val="clear" w:color="auto" w:fill="F3F3F3"/>
          </w:tcPr>
          <w:p w14:paraId="7E7363F5"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BCEB134" w14:textId="77777777"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14:paraId="0F46E0FD" w14:textId="77777777" w:rsidR="00663C62" w:rsidRDefault="00663C62" w:rsidP="00663C62"/>
    <w:p w14:paraId="2D31FCA3" w14:textId="77777777" w:rsidR="00663C62" w:rsidRDefault="00663C62" w:rsidP="00663C62">
      <w:pPr>
        <w:pStyle w:val="Ttulo5"/>
      </w:pPr>
      <w:r>
        <w:t xml:space="preserve">Flujo de Sucesos Caso de Uso: </w:t>
      </w:r>
      <w:r w:rsidRPr="00425D04">
        <w:t xml:space="preserve">Dar Baja </w:t>
      </w:r>
      <w:r w:rsidR="00542710">
        <w:t>Rubro</w:t>
      </w:r>
    </w:p>
    <w:p w14:paraId="71B5D1E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6B177B5" w14:textId="77777777" w:rsidTr="00663C62">
        <w:tc>
          <w:tcPr>
            <w:tcW w:w="2622" w:type="dxa"/>
            <w:shd w:val="clear" w:color="auto" w:fill="F3F3F3"/>
          </w:tcPr>
          <w:p w14:paraId="674373B2" w14:textId="77777777" w:rsidR="00663C62" w:rsidRPr="004A3462" w:rsidRDefault="00663C62" w:rsidP="00663C62">
            <w:pPr>
              <w:rPr>
                <w:b/>
                <w:lang w:val="es-MX"/>
              </w:rPr>
            </w:pPr>
            <w:r w:rsidRPr="004A3462">
              <w:rPr>
                <w:b/>
                <w:lang w:val="es-MX"/>
              </w:rPr>
              <w:t>Iniciador</w:t>
            </w:r>
          </w:p>
        </w:tc>
        <w:tc>
          <w:tcPr>
            <w:tcW w:w="6988" w:type="dxa"/>
            <w:gridSpan w:val="2"/>
          </w:tcPr>
          <w:p w14:paraId="21BA6495" w14:textId="77777777" w:rsidR="00663C62" w:rsidRPr="004A3462" w:rsidRDefault="00663C62" w:rsidP="00663C62">
            <w:pPr>
              <w:rPr>
                <w:lang w:val="es-MX"/>
              </w:rPr>
            </w:pPr>
            <w:r w:rsidRPr="004A3462">
              <w:rPr>
                <w:lang w:val="es-MX"/>
              </w:rPr>
              <w:t>Administrador</w:t>
            </w:r>
          </w:p>
        </w:tc>
      </w:tr>
      <w:tr w:rsidR="00663C62" w14:paraId="20BF99AB" w14:textId="77777777" w:rsidTr="00663C62">
        <w:tc>
          <w:tcPr>
            <w:tcW w:w="2622" w:type="dxa"/>
            <w:shd w:val="clear" w:color="auto" w:fill="F3F3F3"/>
          </w:tcPr>
          <w:p w14:paraId="614A0A7B" w14:textId="77777777" w:rsidR="00663C62" w:rsidRPr="004A3462" w:rsidRDefault="00663C62" w:rsidP="00663C62">
            <w:pPr>
              <w:rPr>
                <w:b/>
                <w:lang w:val="es-MX"/>
              </w:rPr>
            </w:pPr>
            <w:r w:rsidRPr="004A3462">
              <w:rPr>
                <w:b/>
                <w:lang w:val="es-MX"/>
              </w:rPr>
              <w:t>Precondición</w:t>
            </w:r>
          </w:p>
        </w:tc>
        <w:tc>
          <w:tcPr>
            <w:tcW w:w="6988" w:type="dxa"/>
            <w:gridSpan w:val="2"/>
          </w:tcPr>
          <w:p w14:paraId="70810592" w14:textId="77777777" w:rsidR="00663C62" w:rsidRPr="004A3462" w:rsidRDefault="00663C62" w:rsidP="00663C62">
            <w:pPr>
              <w:rPr>
                <w:lang w:val="es-MX"/>
              </w:rPr>
            </w:pPr>
            <w:r w:rsidRPr="004A3462">
              <w:rPr>
                <w:lang w:val="es-MX"/>
              </w:rPr>
              <w:t>Ninguna</w:t>
            </w:r>
          </w:p>
        </w:tc>
      </w:tr>
      <w:tr w:rsidR="00663C62" w14:paraId="7AFC7949" w14:textId="77777777" w:rsidTr="00663C62">
        <w:tc>
          <w:tcPr>
            <w:tcW w:w="9610" w:type="dxa"/>
            <w:gridSpan w:val="3"/>
            <w:shd w:val="clear" w:color="auto" w:fill="F3F3F3"/>
          </w:tcPr>
          <w:p w14:paraId="7176F0B0" w14:textId="77777777" w:rsidR="00663C62" w:rsidRDefault="00663C62" w:rsidP="00663C62">
            <w:pPr>
              <w:jc w:val="center"/>
              <w:rPr>
                <w:color w:val="FF0000"/>
                <w:lang w:val="es-MX"/>
              </w:rPr>
            </w:pPr>
            <w:r>
              <w:rPr>
                <w:b/>
                <w:lang w:val="es-MX"/>
              </w:rPr>
              <w:t>Flujo básico</w:t>
            </w:r>
          </w:p>
        </w:tc>
      </w:tr>
      <w:tr w:rsidR="00663C62" w14:paraId="7A08521C" w14:textId="77777777" w:rsidTr="00663C62">
        <w:tc>
          <w:tcPr>
            <w:tcW w:w="4750" w:type="dxa"/>
            <w:gridSpan w:val="2"/>
            <w:shd w:val="clear" w:color="auto" w:fill="F3F3F3"/>
          </w:tcPr>
          <w:p w14:paraId="42C5CE58"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3989E44E" w14:textId="77777777" w:rsidR="00663C62" w:rsidRPr="00487F77" w:rsidRDefault="00663C62" w:rsidP="00663C62">
            <w:pPr>
              <w:jc w:val="center"/>
              <w:rPr>
                <w:b/>
                <w:lang w:val="es-MX"/>
              </w:rPr>
            </w:pPr>
            <w:r w:rsidRPr="00487F77">
              <w:rPr>
                <w:b/>
                <w:lang w:val="es-MX"/>
              </w:rPr>
              <w:t>Sistema</w:t>
            </w:r>
          </w:p>
        </w:tc>
      </w:tr>
      <w:tr w:rsidR="00663C62" w14:paraId="6A05A9B4" w14:textId="77777777" w:rsidTr="00663C62">
        <w:tc>
          <w:tcPr>
            <w:tcW w:w="4750" w:type="dxa"/>
            <w:gridSpan w:val="2"/>
            <w:shd w:val="clear" w:color="auto" w:fill="auto"/>
          </w:tcPr>
          <w:p w14:paraId="2C42EAD8" w14:textId="77777777"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14:paraId="1E381EE3" w14:textId="77777777" w:rsidR="00663C62" w:rsidRPr="004A3462" w:rsidRDefault="00663C62" w:rsidP="00663C62">
            <w:pPr>
              <w:rPr>
                <w:lang w:val="es-MX"/>
              </w:rPr>
            </w:pPr>
          </w:p>
        </w:tc>
      </w:tr>
      <w:tr w:rsidR="00663C62" w14:paraId="4B1DC94A" w14:textId="77777777" w:rsidTr="00663C62">
        <w:tc>
          <w:tcPr>
            <w:tcW w:w="4750" w:type="dxa"/>
            <w:gridSpan w:val="2"/>
            <w:shd w:val="clear" w:color="auto" w:fill="auto"/>
          </w:tcPr>
          <w:p w14:paraId="764C43EA" w14:textId="77777777" w:rsidR="00663C62" w:rsidRPr="00425D04" w:rsidRDefault="00663C62" w:rsidP="00663C62">
            <w:pPr>
              <w:rPr>
                <w:lang w:val="es-MX"/>
              </w:rPr>
            </w:pPr>
          </w:p>
        </w:tc>
        <w:tc>
          <w:tcPr>
            <w:tcW w:w="4860" w:type="dxa"/>
            <w:shd w:val="clear" w:color="auto" w:fill="auto"/>
          </w:tcPr>
          <w:p w14:paraId="66D66CEE" w14:textId="77777777"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A60D87" w:rsidRPr="00425D04" w14:paraId="333ABD70" w14:textId="77777777" w:rsidTr="00B965CC">
        <w:tc>
          <w:tcPr>
            <w:tcW w:w="4750" w:type="dxa"/>
            <w:gridSpan w:val="2"/>
            <w:shd w:val="clear" w:color="auto" w:fill="auto"/>
          </w:tcPr>
          <w:p w14:paraId="50C00C20" w14:textId="77777777" w:rsidR="00A60D87" w:rsidRPr="00425D04" w:rsidRDefault="00A60D87" w:rsidP="00B965CC">
            <w:pPr>
              <w:rPr>
                <w:lang w:val="es-MX"/>
              </w:rPr>
            </w:pPr>
          </w:p>
        </w:tc>
        <w:tc>
          <w:tcPr>
            <w:tcW w:w="4860" w:type="dxa"/>
            <w:shd w:val="clear" w:color="auto" w:fill="auto"/>
          </w:tcPr>
          <w:p w14:paraId="729E0535" w14:textId="77777777" w:rsidR="00A60D87" w:rsidRPr="00425D04" w:rsidRDefault="00A60D87" w:rsidP="00B965CC">
            <w:pPr>
              <w:rPr>
                <w:lang w:val="es-MX"/>
              </w:rPr>
            </w:pPr>
            <w:r>
              <w:rPr>
                <w:lang w:val="es-MX"/>
              </w:rPr>
              <w:t>3.Se cambia el valor del atributo estado de ‘no borrado’ a ‘borrado’ en el registro adecuado de la tabla</w:t>
            </w:r>
            <w:r w:rsidRPr="00425D04">
              <w:rPr>
                <w:lang w:val="es-MX"/>
              </w:rPr>
              <w:t xml:space="preserve"> </w:t>
            </w:r>
            <w:r>
              <w:rPr>
                <w:lang w:val="es-MX"/>
              </w:rPr>
              <w:t>Rubro</w:t>
            </w:r>
          </w:p>
        </w:tc>
      </w:tr>
      <w:tr w:rsidR="00663C62" w14:paraId="23B47274" w14:textId="77777777" w:rsidTr="00663C62">
        <w:tc>
          <w:tcPr>
            <w:tcW w:w="4750" w:type="dxa"/>
            <w:gridSpan w:val="2"/>
            <w:shd w:val="clear" w:color="auto" w:fill="auto"/>
          </w:tcPr>
          <w:p w14:paraId="6F823CD7" w14:textId="77777777" w:rsidR="00663C62" w:rsidRPr="00425D04" w:rsidRDefault="00663C62" w:rsidP="00663C62">
            <w:pPr>
              <w:rPr>
                <w:lang w:val="es-MX"/>
              </w:rPr>
            </w:pPr>
          </w:p>
        </w:tc>
        <w:tc>
          <w:tcPr>
            <w:tcW w:w="4860" w:type="dxa"/>
            <w:shd w:val="clear" w:color="auto" w:fill="auto"/>
          </w:tcPr>
          <w:p w14:paraId="7264E50F" w14:textId="77777777"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14:paraId="6BC8D59E" w14:textId="77777777" w:rsidTr="00663C62">
        <w:tc>
          <w:tcPr>
            <w:tcW w:w="4750" w:type="dxa"/>
            <w:gridSpan w:val="2"/>
            <w:shd w:val="clear" w:color="auto" w:fill="auto"/>
          </w:tcPr>
          <w:p w14:paraId="5C97854F" w14:textId="77777777" w:rsidR="00663C62" w:rsidRPr="00425D04" w:rsidRDefault="00663C62" w:rsidP="00663C62">
            <w:pPr>
              <w:rPr>
                <w:lang w:val="es-MX"/>
              </w:rPr>
            </w:pPr>
          </w:p>
        </w:tc>
        <w:tc>
          <w:tcPr>
            <w:tcW w:w="4860" w:type="dxa"/>
            <w:shd w:val="clear" w:color="auto" w:fill="auto"/>
          </w:tcPr>
          <w:p w14:paraId="3BE2183E" w14:textId="77777777"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14:paraId="3114FF2B" w14:textId="77777777" w:rsidTr="00663C62">
        <w:tc>
          <w:tcPr>
            <w:tcW w:w="2622" w:type="dxa"/>
            <w:tcBorders>
              <w:bottom w:val="single" w:sz="4" w:space="0" w:color="auto"/>
            </w:tcBorders>
            <w:shd w:val="clear" w:color="auto" w:fill="F3F3F3"/>
          </w:tcPr>
          <w:p w14:paraId="12B7F919" w14:textId="77777777" w:rsidR="00663C62" w:rsidRDefault="00663C62" w:rsidP="00663C62">
            <w:pPr>
              <w:rPr>
                <w:b/>
                <w:lang w:val="es-MX"/>
              </w:rPr>
            </w:pPr>
            <w:r>
              <w:rPr>
                <w:b/>
                <w:lang w:val="es-MX"/>
              </w:rPr>
              <w:t>Camino alternativo 1</w:t>
            </w:r>
          </w:p>
        </w:tc>
        <w:tc>
          <w:tcPr>
            <w:tcW w:w="6988" w:type="dxa"/>
            <w:gridSpan w:val="2"/>
          </w:tcPr>
          <w:p w14:paraId="36DC00BC"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14:paraId="38818F6D" w14:textId="77777777" w:rsidTr="00663C62">
        <w:tc>
          <w:tcPr>
            <w:tcW w:w="2622" w:type="dxa"/>
            <w:shd w:val="clear" w:color="auto" w:fill="F3F3F3"/>
          </w:tcPr>
          <w:p w14:paraId="0D8DEA6B"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1866BD86" w14:textId="77777777"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14:paraId="5D6828F4" w14:textId="77777777" w:rsidR="00663C62" w:rsidRDefault="00663C62" w:rsidP="00663C62"/>
    <w:p w14:paraId="7FF8091B" w14:textId="77777777" w:rsidR="00663C62" w:rsidRDefault="00663C62" w:rsidP="00663C62">
      <w:pPr>
        <w:pStyle w:val="Ttulo5"/>
      </w:pPr>
      <w:r>
        <w:lastRenderedPageBreak/>
        <w:t xml:space="preserve">Flujo de Sucesos Caso de Uso: </w:t>
      </w:r>
      <w:r w:rsidRPr="00425D04">
        <w:t>Verificar Cliente</w:t>
      </w:r>
      <w:r>
        <w:t xml:space="preserve"> </w:t>
      </w:r>
    </w:p>
    <w:p w14:paraId="6982434C" w14:textId="77777777" w:rsidR="00663C62" w:rsidRDefault="00663C62" w:rsidP="00663C62">
      <w:pPr>
        <w:rPr>
          <w:b/>
          <w:bCs/>
        </w:rPr>
      </w:pPr>
    </w:p>
    <w:p w14:paraId="455CA96E" w14:textId="77777777" w:rsidR="00663C62" w:rsidRDefault="00663C62" w:rsidP="00663C62">
      <w:r>
        <w:t xml:space="preserve">Este caso de uso verifica si el </w:t>
      </w:r>
      <w:r w:rsidR="005B087A">
        <w:t>Rubro</w:t>
      </w:r>
      <w:r>
        <w:t xml:space="preserve"> existe en el sistema, si existe retorna verdadero.</w:t>
      </w:r>
    </w:p>
    <w:p w14:paraId="0EDCAD3E" w14:textId="77777777" w:rsidR="00321A24" w:rsidRDefault="00321A24" w:rsidP="00663C62"/>
    <w:p w14:paraId="42EED38D" w14:textId="77777777" w:rsidR="00321A24" w:rsidRDefault="00321A24" w:rsidP="00321A24">
      <w:pPr>
        <w:pStyle w:val="Ttulo4"/>
        <w:rPr>
          <w:b w:val="0"/>
        </w:rPr>
      </w:pPr>
      <w:r>
        <w:t xml:space="preserve">Diagrama de Caso de Uso. </w:t>
      </w:r>
      <w:r w:rsidRPr="00904758">
        <w:rPr>
          <w:b w:val="0"/>
        </w:rPr>
        <w:t>Gestionar Estadísticas.</w:t>
      </w:r>
    </w:p>
    <w:p w14:paraId="5F36B29F" w14:textId="1B1DC527" w:rsidR="00321A24" w:rsidRDefault="00D56F2A" w:rsidP="00321A24">
      <w:pPr>
        <w:rPr>
          <w:b/>
          <w:bCs/>
          <w:szCs w:val="28"/>
        </w:rPr>
      </w:pPr>
      <w:r>
        <w:rPr>
          <w:noProof/>
          <w:lang w:eastAsia="es-AR"/>
        </w:rPr>
        <w:drawing>
          <wp:inline distT="0" distB="0" distL="0" distR="0" wp14:anchorId="57FC0407" wp14:editId="6E750A6C">
            <wp:extent cx="4686300" cy="5036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5036820"/>
                    </a:xfrm>
                    <a:prstGeom prst="rect">
                      <a:avLst/>
                    </a:prstGeom>
                    <a:noFill/>
                    <a:ln>
                      <a:noFill/>
                    </a:ln>
                  </pic:spPr>
                </pic:pic>
              </a:graphicData>
            </a:graphic>
          </wp:inline>
        </w:drawing>
      </w:r>
    </w:p>
    <w:p w14:paraId="5A190546" w14:textId="77777777" w:rsidR="00321A24" w:rsidRDefault="00321A24" w:rsidP="00321A24">
      <w:pPr>
        <w:pStyle w:val="Ttulo5"/>
        <w:rPr>
          <w:b w:val="0"/>
        </w:rPr>
      </w:pPr>
      <w:r>
        <w:t xml:space="preserve">Flujo de Sucesos Caso de Uso: </w:t>
      </w:r>
      <w:r w:rsidR="009862B7">
        <w:rPr>
          <w:b w:val="0"/>
        </w:rPr>
        <w:t xml:space="preserve">Generar </w:t>
      </w:r>
      <w:proofErr w:type="gramStart"/>
      <w:r w:rsidR="009862B7">
        <w:rPr>
          <w:b w:val="0"/>
        </w:rPr>
        <w:t>estadística rubro</w:t>
      </w:r>
      <w:proofErr w:type="gramEnd"/>
      <w:r>
        <w:rPr>
          <w:b w:val="0"/>
        </w:rPr>
        <w:t>.</w:t>
      </w:r>
    </w:p>
    <w:p w14:paraId="0CEC22BA" w14:textId="77777777"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0F0FBDF2" w14:textId="77777777" w:rsidTr="00837EDC">
        <w:tc>
          <w:tcPr>
            <w:tcW w:w="2622" w:type="dxa"/>
            <w:shd w:val="clear" w:color="auto" w:fill="F3F3F3"/>
          </w:tcPr>
          <w:p w14:paraId="59FCFA4F" w14:textId="77777777" w:rsidR="00321A24" w:rsidRDefault="00321A24" w:rsidP="00837EDC">
            <w:pPr>
              <w:rPr>
                <w:b/>
                <w:lang w:val="es-MX"/>
              </w:rPr>
            </w:pPr>
            <w:r>
              <w:rPr>
                <w:b/>
                <w:lang w:val="es-MX"/>
              </w:rPr>
              <w:t>Iniciador</w:t>
            </w:r>
          </w:p>
        </w:tc>
        <w:tc>
          <w:tcPr>
            <w:tcW w:w="6988" w:type="dxa"/>
            <w:gridSpan w:val="2"/>
          </w:tcPr>
          <w:p w14:paraId="591B8024" w14:textId="77777777" w:rsidR="00321A24" w:rsidRPr="0091348B" w:rsidRDefault="009862B7" w:rsidP="00837EDC">
            <w:pPr>
              <w:rPr>
                <w:lang w:val="es-MX"/>
              </w:rPr>
            </w:pPr>
            <w:r>
              <w:rPr>
                <w:lang w:val="es-MX"/>
              </w:rPr>
              <w:t>Gerente</w:t>
            </w:r>
          </w:p>
        </w:tc>
      </w:tr>
      <w:tr w:rsidR="00321A24" w:rsidRPr="001F4D5B" w14:paraId="23747B8E" w14:textId="77777777" w:rsidTr="00837EDC">
        <w:tc>
          <w:tcPr>
            <w:tcW w:w="2622" w:type="dxa"/>
            <w:shd w:val="clear" w:color="auto" w:fill="F3F3F3"/>
          </w:tcPr>
          <w:p w14:paraId="69F6B0B9" w14:textId="77777777" w:rsidR="00321A24" w:rsidRDefault="00321A24" w:rsidP="00837EDC">
            <w:pPr>
              <w:rPr>
                <w:b/>
                <w:lang w:val="es-MX"/>
              </w:rPr>
            </w:pPr>
            <w:r>
              <w:rPr>
                <w:b/>
                <w:lang w:val="es-MX"/>
              </w:rPr>
              <w:t>Precondición</w:t>
            </w:r>
          </w:p>
        </w:tc>
        <w:tc>
          <w:tcPr>
            <w:tcW w:w="6988" w:type="dxa"/>
            <w:gridSpan w:val="2"/>
          </w:tcPr>
          <w:p w14:paraId="37E691CF"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14:paraId="20ACE2C8" w14:textId="77777777" w:rsidTr="00837EDC">
        <w:tc>
          <w:tcPr>
            <w:tcW w:w="9610" w:type="dxa"/>
            <w:gridSpan w:val="3"/>
            <w:shd w:val="clear" w:color="auto" w:fill="F3F3F3"/>
          </w:tcPr>
          <w:p w14:paraId="46B4C9C2" w14:textId="77777777" w:rsidR="00321A24" w:rsidRDefault="00321A24" w:rsidP="00837EDC">
            <w:pPr>
              <w:jc w:val="center"/>
              <w:rPr>
                <w:color w:val="FF0000"/>
                <w:lang w:val="es-MX"/>
              </w:rPr>
            </w:pPr>
            <w:r>
              <w:rPr>
                <w:b/>
                <w:lang w:val="es-MX"/>
              </w:rPr>
              <w:t>Camino básico</w:t>
            </w:r>
          </w:p>
        </w:tc>
      </w:tr>
      <w:tr w:rsidR="00321A24" w:rsidRPr="00487F77" w14:paraId="480372D8" w14:textId="77777777" w:rsidTr="00837EDC">
        <w:tc>
          <w:tcPr>
            <w:tcW w:w="4750" w:type="dxa"/>
            <w:gridSpan w:val="2"/>
            <w:shd w:val="clear" w:color="auto" w:fill="F3F3F3"/>
          </w:tcPr>
          <w:p w14:paraId="2384DB30"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AD993AF" w14:textId="77777777" w:rsidR="00321A24" w:rsidRPr="00487F77" w:rsidRDefault="00321A24" w:rsidP="00837EDC">
            <w:pPr>
              <w:jc w:val="center"/>
              <w:rPr>
                <w:b/>
                <w:lang w:val="es-MX"/>
              </w:rPr>
            </w:pPr>
            <w:r w:rsidRPr="00487F77">
              <w:rPr>
                <w:b/>
                <w:lang w:val="es-MX"/>
              </w:rPr>
              <w:t>Sistema</w:t>
            </w:r>
          </w:p>
        </w:tc>
      </w:tr>
      <w:tr w:rsidR="00321A24" w:rsidRPr="00466884" w14:paraId="0623CB32" w14:textId="77777777" w:rsidTr="00837EDC">
        <w:tc>
          <w:tcPr>
            <w:tcW w:w="4750" w:type="dxa"/>
            <w:gridSpan w:val="2"/>
            <w:shd w:val="clear" w:color="auto" w:fill="auto"/>
          </w:tcPr>
          <w:p w14:paraId="4759B33E" w14:textId="77777777"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14:paraId="573E2524" w14:textId="77777777" w:rsidR="00321A24" w:rsidRPr="00466884" w:rsidRDefault="00321A24" w:rsidP="00837EDC">
            <w:pPr>
              <w:rPr>
                <w:lang w:val="es-MX"/>
              </w:rPr>
            </w:pPr>
          </w:p>
        </w:tc>
      </w:tr>
      <w:tr w:rsidR="00321A24" w:rsidRPr="00466884" w14:paraId="09824D00" w14:textId="77777777" w:rsidTr="00837EDC">
        <w:tc>
          <w:tcPr>
            <w:tcW w:w="4750" w:type="dxa"/>
            <w:gridSpan w:val="2"/>
            <w:shd w:val="clear" w:color="auto" w:fill="auto"/>
          </w:tcPr>
          <w:p w14:paraId="2636ECF8" w14:textId="77777777" w:rsidR="00321A24" w:rsidRPr="00466884" w:rsidRDefault="00321A24" w:rsidP="00837EDC">
            <w:pPr>
              <w:rPr>
                <w:lang w:val="es-MX"/>
              </w:rPr>
            </w:pPr>
          </w:p>
        </w:tc>
        <w:tc>
          <w:tcPr>
            <w:tcW w:w="4860" w:type="dxa"/>
            <w:shd w:val="clear" w:color="auto" w:fill="auto"/>
          </w:tcPr>
          <w:p w14:paraId="242DBB97" w14:textId="01A5C9F2" w:rsidR="00321A24" w:rsidRPr="004E27A4" w:rsidRDefault="00B965CC" w:rsidP="00B965CC">
            <w:pPr>
              <w:pStyle w:val="Prrafodelista"/>
              <w:numPr>
                <w:ilvl w:val="0"/>
                <w:numId w:val="11"/>
              </w:numPr>
              <w:rPr>
                <w:rFonts w:cs="Arial"/>
                <w:szCs w:val="22"/>
              </w:rPr>
            </w:pPr>
            <w:r w:rsidRPr="004E27A4">
              <w:rPr>
                <w:rFonts w:cs="Arial"/>
                <w:szCs w:val="22"/>
              </w:rPr>
              <w:t>Buscar ventas realizadas en VENTA</w:t>
            </w:r>
          </w:p>
        </w:tc>
      </w:tr>
      <w:tr w:rsidR="004E27A4" w:rsidRPr="00466884" w14:paraId="11A4F4C8" w14:textId="77777777" w:rsidTr="00837EDC">
        <w:tc>
          <w:tcPr>
            <w:tcW w:w="4750" w:type="dxa"/>
            <w:gridSpan w:val="2"/>
            <w:shd w:val="clear" w:color="auto" w:fill="auto"/>
          </w:tcPr>
          <w:p w14:paraId="073EC0DE" w14:textId="77777777" w:rsidR="004E27A4" w:rsidRPr="00466884" w:rsidRDefault="004E27A4" w:rsidP="00837EDC">
            <w:pPr>
              <w:rPr>
                <w:lang w:val="es-MX"/>
              </w:rPr>
            </w:pPr>
          </w:p>
        </w:tc>
        <w:tc>
          <w:tcPr>
            <w:tcW w:w="4860" w:type="dxa"/>
            <w:shd w:val="clear" w:color="auto" w:fill="auto"/>
          </w:tcPr>
          <w:p w14:paraId="0D79B86D" w14:textId="548873AE" w:rsidR="004E27A4" w:rsidRDefault="004E27A4" w:rsidP="00321A24">
            <w:pPr>
              <w:numPr>
                <w:ilvl w:val="0"/>
                <w:numId w:val="11"/>
              </w:numPr>
              <w:rPr>
                <w:lang w:val="es-MX"/>
              </w:rPr>
            </w:pPr>
            <w:r w:rsidRPr="004E27A4">
              <w:rPr>
                <w:rFonts w:cs="Arial"/>
                <w:szCs w:val="22"/>
              </w:rPr>
              <w:t>Agrupar productos</w:t>
            </w:r>
            <w:r w:rsidR="007343A2">
              <w:rPr>
                <w:rFonts w:cs="Arial"/>
                <w:szCs w:val="22"/>
              </w:rPr>
              <w:t xml:space="preserve"> buscando el rubro adecuado en Rubro </w:t>
            </w:r>
          </w:p>
        </w:tc>
      </w:tr>
      <w:tr w:rsidR="004E27A4" w:rsidRPr="00466884" w14:paraId="6E80BB84" w14:textId="77777777" w:rsidTr="00837EDC">
        <w:tc>
          <w:tcPr>
            <w:tcW w:w="4750" w:type="dxa"/>
            <w:gridSpan w:val="2"/>
            <w:shd w:val="clear" w:color="auto" w:fill="auto"/>
          </w:tcPr>
          <w:p w14:paraId="396B49C1" w14:textId="77777777" w:rsidR="004E27A4" w:rsidRPr="00466884" w:rsidRDefault="004E27A4" w:rsidP="00837EDC">
            <w:pPr>
              <w:rPr>
                <w:lang w:val="es-MX"/>
              </w:rPr>
            </w:pPr>
          </w:p>
        </w:tc>
        <w:tc>
          <w:tcPr>
            <w:tcW w:w="4860" w:type="dxa"/>
            <w:shd w:val="clear" w:color="auto" w:fill="auto"/>
          </w:tcPr>
          <w:p w14:paraId="63F9500C" w14:textId="1279E92C" w:rsidR="004E27A4" w:rsidRDefault="004E27A4" w:rsidP="00321A24">
            <w:pPr>
              <w:numPr>
                <w:ilvl w:val="0"/>
                <w:numId w:val="11"/>
              </w:numPr>
              <w:rPr>
                <w:lang w:val="es-MX"/>
              </w:rPr>
            </w:pPr>
            <w:r w:rsidRPr="004E27A4">
              <w:rPr>
                <w:rFonts w:cs="Arial"/>
                <w:szCs w:val="22"/>
              </w:rPr>
              <w:t>Calcular por cada producto la cant</w:t>
            </w:r>
            <w:r w:rsidR="00077B50">
              <w:rPr>
                <w:rFonts w:cs="Arial"/>
                <w:szCs w:val="22"/>
              </w:rPr>
              <w:t xml:space="preserve">idad </w:t>
            </w:r>
            <w:r w:rsidRPr="004E27A4">
              <w:rPr>
                <w:rFonts w:cs="Arial"/>
                <w:szCs w:val="22"/>
              </w:rPr>
              <w:t>vendida y el ingreso obtenido</w:t>
            </w:r>
            <w:r w:rsidR="007343A2">
              <w:rPr>
                <w:rFonts w:cs="Arial"/>
                <w:szCs w:val="22"/>
              </w:rPr>
              <w:t xml:space="preserve"> buscando de </w:t>
            </w:r>
            <w:r w:rsidR="007343A2">
              <w:rPr>
                <w:rFonts w:cs="Arial"/>
                <w:szCs w:val="22"/>
              </w:rPr>
              <w:lastRenderedPageBreak/>
              <w:t xml:space="preserve">antemano </w:t>
            </w:r>
            <w:r w:rsidR="00D56F2A">
              <w:rPr>
                <w:rFonts w:cs="Arial"/>
                <w:szCs w:val="22"/>
              </w:rPr>
              <w:t xml:space="preserve">los datos del producto </w:t>
            </w:r>
            <w:r w:rsidR="007343A2">
              <w:rPr>
                <w:rFonts w:cs="Arial"/>
                <w:szCs w:val="22"/>
              </w:rPr>
              <w:t>en Producto</w:t>
            </w:r>
          </w:p>
        </w:tc>
      </w:tr>
      <w:tr w:rsidR="00321A24" w:rsidRPr="00466884" w14:paraId="6ED65E6A" w14:textId="77777777" w:rsidTr="00837EDC">
        <w:tc>
          <w:tcPr>
            <w:tcW w:w="4750" w:type="dxa"/>
            <w:gridSpan w:val="2"/>
            <w:shd w:val="clear" w:color="auto" w:fill="auto"/>
          </w:tcPr>
          <w:p w14:paraId="66D0B4DE" w14:textId="77777777" w:rsidR="00321A24" w:rsidRPr="00466884" w:rsidRDefault="00321A24" w:rsidP="00837EDC">
            <w:pPr>
              <w:rPr>
                <w:lang w:val="es-MX"/>
              </w:rPr>
            </w:pPr>
          </w:p>
        </w:tc>
        <w:tc>
          <w:tcPr>
            <w:tcW w:w="4860" w:type="dxa"/>
            <w:shd w:val="clear" w:color="auto" w:fill="auto"/>
          </w:tcPr>
          <w:p w14:paraId="6FB78781" w14:textId="77777777" w:rsidR="00321A24" w:rsidRPr="00466884" w:rsidRDefault="00321A24" w:rsidP="00321A24">
            <w:pPr>
              <w:numPr>
                <w:ilvl w:val="0"/>
                <w:numId w:val="11"/>
              </w:numPr>
              <w:rPr>
                <w:lang w:val="es-MX"/>
              </w:rPr>
            </w:pPr>
            <w:r>
              <w:rPr>
                <w:lang w:val="es-MX"/>
              </w:rPr>
              <w:t>Se muestra la información.</w:t>
            </w:r>
          </w:p>
        </w:tc>
      </w:tr>
      <w:tr w:rsidR="00321A24" w:rsidRPr="00466884" w14:paraId="1B27C93C" w14:textId="77777777" w:rsidTr="00837EDC">
        <w:tc>
          <w:tcPr>
            <w:tcW w:w="4750" w:type="dxa"/>
            <w:gridSpan w:val="2"/>
            <w:shd w:val="clear" w:color="auto" w:fill="auto"/>
          </w:tcPr>
          <w:p w14:paraId="30F100C5" w14:textId="77777777" w:rsidR="00321A24" w:rsidRPr="00466884" w:rsidRDefault="00321A24" w:rsidP="00837EDC">
            <w:pPr>
              <w:rPr>
                <w:lang w:val="es-MX"/>
              </w:rPr>
            </w:pPr>
          </w:p>
        </w:tc>
        <w:tc>
          <w:tcPr>
            <w:tcW w:w="4860" w:type="dxa"/>
            <w:shd w:val="clear" w:color="auto" w:fill="auto"/>
          </w:tcPr>
          <w:p w14:paraId="28B74D93" w14:textId="77777777" w:rsidR="00321A24" w:rsidRPr="00466884" w:rsidRDefault="00321A24" w:rsidP="00321A24">
            <w:pPr>
              <w:numPr>
                <w:ilvl w:val="0"/>
                <w:numId w:val="11"/>
              </w:numPr>
              <w:rPr>
                <w:lang w:val="es-MX"/>
              </w:rPr>
            </w:pPr>
            <w:r>
              <w:rPr>
                <w:lang w:val="es-MX"/>
              </w:rPr>
              <w:t>Finaliza el caso de uso.</w:t>
            </w:r>
          </w:p>
        </w:tc>
      </w:tr>
      <w:tr w:rsidR="00321A24" w:rsidRPr="00466884" w14:paraId="5CE3D0C8" w14:textId="77777777" w:rsidTr="00837EDC">
        <w:tc>
          <w:tcPr>
            <w:tcW w:w="2622" w:type="dxa"/>
            <w:tcBorders>
              <w:bottom w:val="single" w:sz="4" w:space="0" w:color="auto"/>
            </w:tcBorders>
            <w:shd w:val="clear" w:color="auto" w:fill="F3F3F3"/>
          </w:tcPr>
          <w:p w14:paraId="605FCB8D" w14:textId="77777777" w:rsidR="00321A24" w:rsidRDefault="00321A24" w:rsidP="00837EDC">
            <w:pPr>
              <w:rPr>
                <w:b/>
                <w:lang w:val="es-MX"/>
              </w:rPr>
            </w:pPr>
            <w:r>
              <w:rPr>
                <w:b/>
                <w:lang w:val="es-MX"/>
              </w:rPr>
              <w:t>Camino alternativo 1</w:t>
            </w:r>
          </w:p>
        </w:tc>
        <w:tc>
          <w:tcPr>
            <w:tcW w:w="6988" w:type="dxa"/>
            <w:gridSpan w:val="2"/>
          </w:tcPr>
          <w:p w14:paraId="5610C85F" w14:textId="77777777" w:rsidR="00321A24" w:rsidRPr="00466884" w:rsidRDefault="00321A24" w:rsidP="00837EDC">
            <w:pPr>
              <w:rPr>
                <w:lang w:val="es-MX"/>
              </w:rPr>
            </w:pPr>
          </w:p>
        </w:tc>
      </w:tr>
      <w:tr w:rsidR="00321A24" w:rsidRPr="00466884" w14:paraId="5AD9553D" w14:textId="77777777" w:rsidTr="00837EDC">
        <w:tc>
          <w:tcPr>
            <w:tcW w:w="2622" w:type="dxa"/>
            <w:shd w:val="clear" w:color="auto" w:fill="F3F3F3"/>
          </w:tcPr>
          <w:p w14:paraId="2ACD748E"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26FD34A5" w14:textId="77777777"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14:paraId="5EA7E0F2" w14:textId="77777777" w:rsidR="00321A24" w:rsidRPr="00904758" w:rsidRDefault="00321A24" w:rsidP="00321A24">
      <w:pPr>
        <w:rPr>
          <w:lang w:val="es-MX"/>
        </w:rPr>
      </w:pPr>
    </w:p>
    <w:p w14:paraId="696D914F" w14:textId="77777777" w:rsidR="00321A24" w:rsidRDefault="00321A24" w:rsidP="00321A24"/>
    <w:p w14:paraId="2B6C6508" w14:textId="77777777" w:rsidR="00321A24" w:rsidRDefault="00321A24" w:rsidP="00321A24"/>
    <w:p w14:paraId="786CBBDE" w14:textId="26BD3388" w:rsidR="00321A24" w:rsidRDefault="00321A24" w:rsidP="00321A24">
      <w:pPr>
        <w:pStyle w:val="Ttulo5"/>
        <w:rPr>
          <w:b w:val="0"/>
        </w:rPr>
      </w:pPr>
      <w:r>
        <w:t xml:space="preserve">Flujo de Sucesos Caso de Uso: </w:t>
      </w:r>
      <w:r w:rsidR="009862B7">
        <w:rPr>
          <w:b w:val="0"/>
        </w:rPr>
        <w:t>Generar estadística</w:t>
      </w:r>
      <w:r w:rsidR="009862B7" w:rsidRPr="00307919">
        <w:rPr>
          <w:b w:val="0"/>
        </w:rPr>
        <w:t xml:space="preserve"> </w:t>
      </w:r>
      <w:r w:rsidR="00307919">
        <w:rPr>
          <w:b w:val="0"/>
        </w:rPr>
        <w:t xml:space="preserve">del </w:t>
      </w:r>
      <w:r w:rsidR="00307919" w:rsidRPr="00307919">
        <w:rPr>
          <w:rFonts w:cs="Arial"/>
          <w:b w:val="0"/>
        </w:rPr>
        <w:t>estado de los pedidos realizados a los proveedores</w:t>
      </w:r>
      <w:r w:rsidR="009862B7">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A863335" w14:textId="77777777" w:rsidTr="00837EDC">
        <w:tc>
          <w:tcPr>
            <w:tcW w:w="2622" w:type="dxa"/>
            <w:shd w:val="clear" w:color="auto" w:fill="F3F3F3"/>
          </w:tcPr>
          <w:p w14:paraId="7E703D4A" w14:textId="77777777" w:rsidR="00321A24" w:rsidRDefault="00321A24" w:rsidP="00837EDC">
            <w:pPr>
              <w:rPr>
                <w:b/>
                <w:lang w:val="es-MX"/>
              </w:rPr>
            </w:pPr>
            <w:r>
              <w:rPr>
                <w:b/>
                <w:lang w:val="es-MX"/>
              </w:rPr>
              <w:t>Iniciador</w:t>
            </w:r>
          </w:p>
        </w:tc>
        <w:tc>
          <w:tcPr>
            <w:tcW w:w="6988" w:type="dxa"/>
            <w:gridSpan w:val="2"/>
          </w:tcPr>
          <w:p w14:paraId="32EC33A6" w14:textId="77777777" w:rsidR="00321A24" w:rsidRPr="0091348B" w:rsidRDefault="009862B7" w:rsidP="00837EDC">
            <w:pPr>
              <w:rPr>
                <w:lang w:val="es-MX"/>
              </w:rPr>
            </w:pPr>
            <w:r>
              <w:rPr>
                <w:lang w:val="es-MX"/>
              </w:rPr>
              <w:t>Gerente</w:t>
            </w:r>
          </w:p>
        </w:tc>
      </w:tr>
      <w:tr w:rsidR="00321A24" w:rsidRPr="001F4D5B" w14:paraId="15BE23B0" w14:textId="77777777" w:rsidTr="00837EDC">
        <w:tc>
          <w:tcPr>
            <w:tcW w:w="2622" w:type="dxa"/>
            <w:shd w:val="clear" w:color="auto" w:fill="F3F3F3"/>
          </w:tcPr>
          <w:p w14:paraId="7967522A" w14:textId="77777777" w:rsidR="00321A24" w:rsidRDefault="00321A24" w:rsidP="00837EDC">
            <w:pPr>
              <w:rPr>
                <w:b/>
                <w:lang w:val="es-MX"/>
              </w:rPr>
            </w:pPr>
            <w:r>
              <w:rPr>
                <w:b/>
                <w:lang w:val="es-MX"/>
              </w:rPr>
              <w:t>Precondición</w:t>
            </w:r>
          </w:p>
        </w:tc>
        <w:tc>
          <w:tcPr>
            <w:tcW w:w="6988" w:type="dxa"/>
            <w:gridSpan w:val="2"/>
          </w:tcPr>
          <w:p w14:paraId="0BC81444"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14:paraId="539D3D8D" w14:textId="77777777" w:rsidTr="00837EDC">
        <w:tc>
          <w:tcPr>
            <w:tcW w:w="9610" w:type="dxa"/>
            <w:gridSpan w:val="3"/>
            <w:shd w:val="clear" w:color="auto" w:fill="F3F3F3"/>
          </w:tcPr>
          <w:p w14:paraId="3A6BC625" w14:textId="77777777" w:rsidR="00321A24" w:rsidRDefault="00321A24" w:rsidP="00837EDC">
            <w:pPr>
              <w:jc w:val="center"/>
              <w:rPr>
                <w:color w:val="FF0000"/>
                <w:lang w:val="es-MX"/>
              </w:rPr>
            </w:pPr>
            <w:r>
              <w:rPr>
                <w:b/>
                <w:lang w:val="es-MX"/>
              </w:rPr>
              <w:t>Camino básico</w:t>
            </w:r>
          </w:p>
        </w:tc>
      </w:tr>
      <w:tr w:rsidR="00321A24" w:rsidRPr="00487F77" w14:paraId="29354135" w14:textId="77777777" w:rsidTr="00837EDC">
        <w:tc>
          <w:tcPr>
            <w:tcW w:w="4750" w:type="dxa"/>
            <w:gridSpan w:val="2"/>
            <w:shd w:val="clear" w:color="auto" w:fill="F3F3F3"/>
          </w:tcPr>
          <w:p w14:paraId="524F2855"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41CB241D" w14:textId="77777777" w:rsidR="00321A24" w:rsidRPr="00487F77" w:rsidRDefault="00321A24" w:rsidP="00837EDC">
            <w:pPr>
              <w:jc w:val="center"/>
              <w:rPr>
                <w:b/>
                <w:lang w:val="es-MX"/>
              </w:rPr>
            </w:pPr>
            <w:r w:rsidRPr="00487F77">
              <w:rPr>
                <w:b/>
                <w:lang w:val="es-MX"/>
              </w:rPr>
              <w:t>Sistema</w:t>
            </w:r>
          </w:p>
        </w:tc>
      </w:tr>
      <w:tr w:rsidR="00321A24" w:rsidRPr="00466884" w14:paraId="60C0FD7C" w14:textId="77777777" w:rsidTr="00837EDC">
        <w:tc>
          <w:tcPr>
            <w:tcW w:w="4750" w:type="dxa"/>
            <w:gridSpan w:val="2"/>
            <w:shd w:val="clear" w:color="auto" w:fill="auto"/>
          </w:tcPr>
          <w:p w14:paraId="7B134B78" w14:textId="77777777"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2E4323CB" w14:textId="77777777" w:rsidR="00321A24" w:rsidRPr="00466884" w:rsidRDefault="00321A24" w:rsidP="00837EDC">
            <w:pPr>
              <w:rPr>
                <w:lang w:val="es-MX"/>
              </w:rPr>
            </w:pPr>
          </w:p>
        </w:tc>
      </w:tr>
      <w:tr w:rsidR="00321A24" w:rsidRPr="00466884" w14:paraId="5E7D1CF6" w14:textId="77777777" w:rsidTr="00837EDC">
        <w:tc>
          <w:tcPr>
            <w:tcW w:w="4750" w:type="dxa"/>
            <w:gridSpan w:val="2"/>
            <w:shd w:val="clear" w:color="auto" w:fill="auto"/>
          </w:tcPr>
          <w:p w14:paraId="66C9569C" w14:textId="77777777" w:rsidR="00321A24" w:rsidRPr="00466884" w:rsidRDefault="00321A24" w:rsidP="00837EDC">
            <w:pPr>
              <w:rPr>
                <w:lang w:val="es-MX"/>
              </w:rPr>
            </w:pPr>
          </w:p>
        </w:tc>
        <w:tc>
          <w:tcPr>
            <w:tcW w:w="4860" w:type="dxa"/>
            <w:shd w:val="clear" w:color="auto" w:fill="auto"/>
          </w:tcPr>
          <w:p w14:paraId="550C9356" w14:textId="6BE61300" w:rsidR="00321A24" w:rsidRPr="00115B91" w:rsidRDefault="00115B91" w:rsidP="00115B91">
            <w:pPr>
              <w:pStyle w:val="Prrafodelista"/>
              <w:numPr>
                <w:ilvl w:val="0"/>
                <w:numId w:val="12"/>
              </w:numPr>
              <w:rPr>
                <w:rFonts w:cs="Arial"/>
                <w:szCs w:val="22"/>
              </w:rPr>
            </w:pPr>
            <w:r w:rsidRPr="00115B91">
              <w:rPr>
                <w:rFonts w:cs="Arial"/>
                <w:szCs w:val="22"/>
              </w:rPr>
              <w:t xml:space="preserve">Buscar pedidos realizados en </w:t>
            </w:r>
            <w:r>
              <w:rPr>
                <w:rFonts w:cs="Arial"/>
                <w:szCs w:val="22"/>
              </w:rPr>
              <w:t>Compra</w:t>
            </w:r>
          </w:p>
        </w:tc>
      </w:tr>
      <w:tr w:rsidR="00115B91" w:rsidRPr="00466884" w14:paraId="0CABFB2E" w14:textId="77777777" w:rsidTr="00837EDC">
        <w:tc>
          <w:tcPr>
            <w:tcW w:w="4750" w:type="dxa"/>
            <w:gridSpan w:val="2"/>
            <w:shd w:val="clear" w:color="auto" w:fill="auto"/>
          </w:tcPr>
          <w:p w14:paraId="0129C822" w14:textId="77777777" w:rsidR="00115B91" w:rsidRPr="00466884" w:rsidRDefault="00115B91" w:rsidP="00837EDC">
            <w:pPr>
              <w:rPr>
                <w:lang w:val="es-MX"/>
              </w:rPr>
            </w:pPr>
          </w:p>
        </w:tc>
        <w:tc>
          <w:tcPr>
            <w:tcW w:w="4860" w:type="dxa"/>
            <w:shd w:val="clear" w:color="auto" w:fill="auto"/>
          </w:tcPr>
          <w:p w14:paraId="3AEF62BF" w14:textId="4F4F502D" w:rsidR="00115B91" w:rsidRPr="00115B91" w:rsidRDefault="00115B91" w:rsidP="00115B91">
            <w:pPr>
              <w:pStyle w:val="Prrafodelista"/>
              <w:numPr>
                <w:ilvl w:val="0"/>
                <w:numId w:val="12"/>
              </w:numPr>
              <w:rPr>
                <w:rFonts w:cs="Arial"/>
                <w:szCs w:val="22"/>
              </w:rPr>
            </w:pPr>
            <w:r w:rsidRPr="00115B91">
              <w:rPr>
                <w:rFonts w:cs="Arial"/>
                <w:szCs w:val="22"/>
              </w:rPr>
              <w:t xml:space="preserve">Agrupar pedidos por </w:t>
            </w:r>
            <w:r w:rsidR="00271AB2">
              <w:rPr>
                <w:rFonts w:cs="Arial"/>
                <w:szCs w:val="22"/>
              </w:rPr>
              <w:t xml:space="preserve">el atributo </w:t>
            </w:r>
            <w:proofErr w:type="spellStart"/>
            <w:r w:rsidRPr="00115B91">
              <w:rPr>
                <w:rFonts w:cs="Arial"/>
                <w:szCs w:val="22"/>
              </w:rPr>
              <w:t>estado</w:t>
            </w:r>
            <w:r w:rsidR="00271AB2">
              <w:rPr>
                <w:rFonts w:cs="Arial"/>
                <w:szCs w:val="22"/>
              </w:rPr>
              <w:t>Compra</w:t>
            </w:r>
            <w:proofErr w:type="spellEnd"/>
            <w:r w:rsidR="00271AB2">
              <w:rPr>
                <w:rFonts w:cs="Arial"/>
                <w:szCs w:val="22"/>
              </w:rPr>
              <w:t xml:space="preserve"> donde su valor esta en ‘pendiente’</w:t>
            </w:r>
          </w:p>
        </w:tc>
      </w:tr>
      <w:tr w:rsidR="00115B91" w:rsidRPr="00466884" w14:paraId="39BC8459" w14:textId="77777777" w:rsidTr="00837EDC">
        <w:tc>
          <w:tcPr>
            <w:tcW w:w="4750" w:type="dxa"/>
            <w:gridSpan w:val="2"/>
            <w:shd w:val="clear" w:color="auto" w:fill="auto"/>
          </w:tcPr>
          <w:p w14:paraId="55BBAA8E" w14:textId="77777777" w:rsidR="00115B91" w:rsidRPr="00466884" w:rsidRDefault="00115B91" w:rsidP="00837EDC">
            <w:pPr>
              <w:rPr>
                <w:lang w:val="es-MX"/>
              </w:rPr>
            </w:pPr>
          </w:p>
        </w:tc>
        <w:tc>
          <w:tcPr>
            <w:tcW w:w="4860" w:type="dxa"/>
            <w:shd w:val="clear" w:color="auto" w:fill="auto"/>
          </w:tcPr>
          <w:p w14:paraId="1B8ADFE8" w14:textId="13A393E1" w:rsidR="00115B91" w:rsidRPr="00115B91" w:rsidRDefault="00115B91" w:rsidP="00115B91">
            <w:pPr>
              <w:pStyle w:val="Prrafodelista"/>
              <w:numPr>
                <w:ilvl w:val="0"/>
                <w:numId w:val="12"/>
              </w:numPr>
              <w:rPr>
                <w:rFonts w:cs="Arial"/>
                <w:szCs w:val="22"/>
              </w:rPr>
            </w:pPr>
            <w:r w:rsidRPr="00115B91">
              <w:rPr>
                <w:lang w:val="es-MX"/>
              </w:rPr>
              <w:t xml:space="preserve">Buscar los </w:t>
            </w:r>
            <w:r w:rsidRPr="00115B91">
              <w:rPr>
                <w:rFonts w:cs="Arial"/>
                <w:szCs w:val="22"/>
              </w:rPr>
              <w:t>datos de</w:t>
            </w:r>
            <w:r>
              <w:rPr>
                <w:rFonts w:cs="Arial"/>
                <w:szCs w:val="22"/>
              </w:rPr>
              <w:t xml:space="preserve"> los proveedores en Proveedor</w:t>
            </w:r>
          </w:p>
        </w:tc>
      </w:tr>
      <w:tr w:rsidR="00321A24" w:rsidRPr="00466884" w14:paraId="72CC94BF" w14:textId="77777777" w:rsidTr="00837EDC">
        <w:tc>
          <w:tcPr>
            <w:tcW w:w="4750" w:type="dxa"/>
            <w:gridSpan w:val="2"/>
            <w:shd w:val="clear" w:color="auto" w:fill="auto"/>
          </w:tcPr>
          <w:p w14:paraId="00CCF797" w14:textId="77777777" w:rsidR="00321A24" w:rsidRPr="00466884" w:rsidRDefault="00321A24" w:rsidP="00837EDC">
            <w:pPr>
              <w:rPr>
                <w:lang w:val="es-MX"/>
              </w:rPr>
            </w:pPr>
          </w:p>
        </w:tc>
        <w:tc>
          <w:tcPr>
            <w:tcW w:w="4860" w:type="dxa"/>
            <w:shd w:val="clear" w:color="auto" w:fill="auto"/>
          </w:tcPr>
          <w:p w14:paraId="524316C0" w14:textId="77777777" w:rsidR="00321A24" w:rsidRPr="00466884" w:rsidRDefault="00321A24" w:rsidP="00321A24">
            <w:pPr>
              <w:numPr>
                <w:ilvl w:val="0"/>
                <w:numId w:val="12"/>
              </w:numPr>
              <w:rPr>
                <w:lang w:val="es-MX"/>
              </w:rPr>
            </w:pPr>
            <w:r>
              <w:rPr>
                <w:lang w:val="es-MX"/>
              </w:rPr>
              <w:t>Se muestran los resultados.</w:t>
            </w:r>
          </w:p>
        </w:tc>
      </w:tr>
      <w:tr w:rsidR="00321A24" w:rsidRPr="00466884" w14:paraId="49AA78C4" w14:textId="77777777" w:rsidTr="00837EDC">
        <w:tc>
          <w:tcPr>
            <w:tcW w:w="4750" w:type="dxa"/>
            <w:gridSpan w:val="2"/>
            <w:shd w:val="clear" w:color="auto" w:fill="auto"/>
          </w:tcPr>
          <w:p w14:paraId="2D735641" w14:textId="77777777" w:rsidR="00321A24" w:rsidRPr="00466884" w:rsidRDefault="00321A24" w:rsidP="00837EDC">
            <w:pPr>
              <w:rPr>
                <w:lang w:val="es-MX"/>
              </w:rPr>
            </w:pPr>
          </w:p>
        </w:tc>
        <w:tc>
          <w:tcPr>
            <w:tcW w:w="4860" w:type="dxa"/>
            <w:shd w:val="clear" w:color="auto" w:fill="auto"/>
          </w:tcPr>
          <w:p w14:paraId="3CC0C09F" w14:textId="77777777" w:rsidR="00321A24" w:rsidRPr="00466884" w:rsidRDefault="00321A24" w:rsidP="00321A24">
            <w:pPr>
              <w:numPr>
                <w:ilvl w:val="0"/>
                <w:numId w:val="12"/>
              </w:numPr>
              <w:rPr>
                <w:lang w:val="es-MX"/>
              </w:rPr>
            </w:pPr>
            <w:r>
              <w:rPr>
                <w:lang w:val="es-MX"/>
              </w:rPr>
              <w:t>El caso de uso finaliza.</w:t>
            </w:r>
          </w:p>
        </w:tc>
      </w:tr>
      <w:tr w:rsidR="00321A24" w:rsidRPr="00466884" w14:paraId="657A5DD1" w14:textId="77777777" w:rsidTr="00837EDC">
        <w:tc>
          <w:tcPr>
            <w:tcW w:w="2622" w:type="dxa"/>
            <w:tcBorders>
              <w:bottom w:val="single" w:sz="4" w:space="0" w:color="auto"/>
            </w:tcBorders>
            <w:shd w:val="clear" w:color="auto" w:fill="F3F3F3"/>
          </w:tcPr>
          <w:p w14:paraId="2BE7CB59" w14:textId="77777777" w:rsidR="00321A24" w:rsidRDefault="00321A24" w:rsidP="00837EDC">
            <w:pPr>
              <w:rPr>
                <w:b/>
                <w:lang w:val="es-MX"/>
              </w:rPr>
            </w:pPr>
            <w:r>
              <w:rPr>
                <w:b/>
                <w:lang w:val="es-MX"/>
              </w:rPr>
              <w:t>Camino alternativo 1</w:t>
            </w:r>
          </w:p>
        </w:tc>
        <w:tc>
          <w:tcPr>
            <w:tcW w:w="6988" w:type="dxa"/>
            <w:gridSpan w:val="2"/>
          </w:tcPr>
          <w:p w14:paraId="7670EE7E" w14:textId="77777777" w:rsidR="00321A24" w:rsidRPr="00466884" w:rsidRDefault="00321A24" w:rsidP="00837EDC">
            <w:pPr>
              <w:rPr>
                <w:lang w:val="es-MX"/>
              </w:rPr>
            </w:pPr>
          </w:p>
        </w:tc>
      </w:tr>
      <w:tr w:rsidR="00321A24" w:rsidRPr="00466884" w14:paraId="10E11D31" w14:textId="77777777" w:rsidTr="00837EDC">
        <w:tc>
          <w:tcPr>
            <w:tcW w:w="2622" w:type="dxa"/>
            <w:shd w:val="clear" w:color="auto" w:fill="F3F3F3"/>
          </w:tcPr>
          <w:p w14:paraId="226E197B"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74D45581" w14:textId="77777777"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14:paraId="2729A6DC" w14:textId="77777777" w:rsidR="00321A24" w:rsidRPr="002D6775" w:rsidRDefault="00321A24" w:rsidP="00321A24">
      <w:pPr>
        <w:rPr>
          <w:lang w:val="es-MX"/>
        </w:rPr>
      </w:pPr>
    </w:p>
    <w:p w14:paraId="03F31965" w14:textId="77777777"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141F912D" w14:textId="77777777" w:rsidTr="00837EDC">
        <w:tc>
          <w:tcPr>
            <w:tcW w:w="2622" w:type="dxa"/>
            <w:shd w:val="clear" w:color="auto" w:fill="F3F3F3"/>
          </w:tcPr>
          <w:p w14:paraId="2021F882" w14:textId="77777777" w:rsidR="00321A24" w:rsidRDefault="00321A24" w:rsidP="00837EDC">
            <w:pPr>
              <w:rPr>
                <w:b/>
                <w:lang w:val="es-MX"/>
              </w:rPr>
            </w:pPr>
            <w:r>
              <w:rPr>
                <w:b/>
                <w:lang w:val="es-MX"/>
              </w:rPr>
              <w:t>Iniciador</w:t>
            </w:r>
          </w:p>
        </w:tc>
        <w:tc>
          <w:tcPr>
            <w:tcW w:w="6988" w:type="dxa"/>
            <w:gridSpan w:val="2"/>
          </w:tcPr>
          <w:p w14:paraId="52474B46" w14:textId="77777777" w:rsidR="00321A24" w:rsidRPr="0091348B" w:rsidRDefault="00041BF2" w:rsidP="00837EDC">
            <w:pPr>
              <w:rPr>
                <w:lang w:val="es-MX"/>
              </w:rPr>
            </w:pPr>
            <w:r>
              <w:rPr>
                <w:lang w:val="es-MX"/>
              </w:rPr>
              <w:t>Gerente</w:t>
            </w:r>
          </w:p>
        </w:tc>
      </w:tr>
      <w:tr w:rsidR="00321A24" w:rsidRPr="001F4D5B" w14:paraId="1ECAC529" w14:textId="77777777" w:rsidTr="00837EDC">
        <w:tc>
          <w:tcPr>
            <w:tcW w:w="2622" w:type="dxa"/>
            <w:shd w:val="clear" w:color="auto" w:fill="F3F3F3"/>
          </w:tcPr>
          <w:p w14:paraId="1A112F89" w14:textId="77777777" w:rsidR="00321A24" w:rsidRDefault="00321A24" w:rsidP="00837EDC">
            <w:pPr>
              <w:rPr>
                <w:b/>
                <w:lang w:val="es-MX"/>
              </w:rPr>
            </w:pPr>
            <w:r>
              <w:rPr>
                <w:b/>
                <w:lang w:val="es-MX"/>
              </w:rPr>
              <w:t>Precondición</w:t>
            </w:r>
          </w:p>
        </w:tc>
        <w:tc>
          <w:tcPr>
            <w:tcW w:w="6988" w:type="dxa"/>
            <w:gridSpan w:val="2"/>
          </w:tcPr>
          <w:p w14:paraId="2059597D" w14:textId="77777777"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14:paraId="1DB0F93F" w14:textId="77777777" w:rsidTr="00837EDC">
        <w:tc>
          <w:tcPr>
            <w:tcW w:w="9610" w:type="dxa"/>
            <w:gridSpan w:val="3"/>
            <w:shd w:val="clear" w:color="auto" w:fill="F3F3F3"/>
          </w:tcPr>
          <w:p w14:paraId="63FA8AF0" w14:textId="77777777" w:rsidR="00321A24" w:rsidRDefault="00321A24" w:rsidP="00837EDC">
            <w:pPr>
              <w:jc w:val="center"/>
              <w:rPr>
                <w:color w:val="FF0000"/>
                <w:lang w:val="es-MX"/>
              </w:rPr>
            </w:pPr>
            <w:r>
              <w:rPr>
                <w:b/>
                <w:lang w:val="es-MX"/>
              </w:rPr>
              <w:t>Camino básico</w:t>
            </w:r>
          </w:p>
        </w:tc>
      </w:tr>
      <w:tr w:rsidR="00321A24" w:rsidRPr="00487F77" w14:paraId="5D027391" w14:textId="77777777" w:rsidTr="00837EDC">
        <w:tc>
          <w:tcPr>
            <w:tcW w:w="4750" w:type="dxa"/>
            <w:gridSpan w:val="2"/>
            <w:shd w:val="clear" w:color="auto" w:fill="F3F3F3"/>
          </w:tcPr>
          <w:p w14:paraId="2956BA7C"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7F3CDD4B" w14:textId="77777777" w:rsidR="00321A24" w:rsidRPr="00487F77" w:rsidRDefault="00321A24" w:rsidP="00837EDC">
            <w:pPr>
              <w:jc w:val="center"/>
              <w:rPr>
                <w:b/>
                <w:lang w:val="es-MX"/>
              </w:rPr>
            </w:pPr>
            <w:r w:rsidRPr="00487F77">
              <w:rPr>
                <w:b/>
                <w:lang w:val="es-MX"/>
              </w:rPr>
              <w:t>Sistema</w:t>
            </w:r>
          </w:p>
        </w:tc>
      </w:tr>
      <w:tr w:rsidR="00321A24" w:rsidRPr="00466884" w14:paraId="04342AA5" w14:textId="77777777" w:rsidTr="00837EDC">
        <w:tc>
          <w:tcPr>
            <w:tcW w:w="4750" w:type="dxa"/>
            <w:gridSpan w:val="2"/>
            <w:shd w:val="clear" w:color="auto" w:fill="auto"/>
          </w:tcPr>
          <w:p w14:paraId="42185C1D" w14:textId="77777777"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3B92A797" w14:textId="77777777" w:rsidR="00321A24" w:rsidRPr="00466884" w:rsidRDefault="00321A24" w:rsidP="00837EDC">
            <w:pPr>
              <w:rPr>
                <w:lang w:val="es-MX"/>
              </w:rPr>
            </w:pPr>
          </w:p>
        </w:tc>
      </w:tr>
      <w:tr w:rsidR="00321A24" w:rsidRPr="00466884" w14:paraId="6C07B575" w14:textId="77777777" w:rsidTr="00837EDC">
        <w:tc>
          <w:tcPr>
            <w:tcW w:w="4750" w:type="dxa"/>
            <w:gridSpan w:val="2"/>
            <w:shd w:val="clear" w:color="auto" w:fill="auto"/>
          </w:tcPr>
          <w:p w14:paraId="6054A6CC" w14:textId="77777777" w:rsidR="00321A24" w:rsidRPr="00466884" w:rsidRDefault="00321A24" w:rsidP="00837EDC">
            <w:pPr>
              <w:rPr>
                <w:lang w:val="es-MX"/>
              </w:rPr>
            </w:pPr>
          </w:p>
        </w:tc>
        <w:tc>
          <w:tcPr>
            <w:tcW w:w="4860" w:type="dxa"/>
            <w:shd w:val="clear" w:color="auto" w:fill="auto"/>
          </w:tcPr>
          <w:p w14:paraId="2A8FDC6B" w14:textId="45A7C757" w:rsidR="00321A24" w:rsidRPr="00271AB2" w:rsidRDefault="00271AB2" w:rsidP="00271AB2">
            <w:pPr>
              <w:pStyle w:val="Prrafodelista"/>
              <w:numPr>
                <w:ilvl w:val="0"/>
                <w:numId w:val="13"/>
              </w:numPr>
              <w:rPr>
                <w:rFonts w:cs="Arial"/>
                <w:szCs w:val="22"/>
              </w:rPr>
            </w:pPr>
            <w:r w:rsidRPr="00271AB2">
              <w:rPr>
                <w:rFonts w:cs="Arial"/>
                <w:szCs w:val="22"/>
              </w:rPr>
              <w:t>Buscar productos en punto de reposición</w:t>
            </w:r>
            <w:r>
              <w:rPr>
                <w:rFonts w:cs="Arial"/>
                <w:szCs w:val="22"/>
              </w:rPr>
              <w:t xml:space="preserve"> mínimo</w:t>
            </w:r>
            <w:r w:rsidRPr="00271AB2">
              <w:rPr>
                <w:rFonts w:cs="Arial"/>
                <w:szCs w:val="22"/>
              </w:rPr>
              <w:t xml:space="preserve"> en PRODUCTO</w:t>
            </w:r>
          </w:p>
        </w:tc>
      </w:tr>
      <w:tr w:rsidR="00115B91" w:rsidRPr="00466884" w14:paraId="4CE5C0BB" w14:textId="77777777" w:rsidTr="00837EDC">
        <w:tc>
          <w:tcPr>
            <w:tcW w:w="4750" w:type="dxa"/>
            <w:gridSpan w:val="2"/>
            <w:shd w:val="clear" w:color="auto" w:fill="auto"/>
          </w:tcPr>
          <w:p w14:paraId="7CA08431" w14:textId="77777777" w:rsidR="00115B91" w:rsidRPr="00466884" w:rsidRDefault="00115B91" w:rsidP="00837EDC">
            <w:pPr>
              <w:rPr>
                <w:lang w:val="es-MX"/>
              </w:rPr>
            </w:pPr>
          </w:p>
        </w:tc>
        <w:tc>
          <w:tcPr>
            <w:tcW w:w="4860" w:type="dxa"/>
            <w:shd w:val="clear" w:color="auto" w:fill="auto"/>
          </w:tcPr>
          <w:p w14:paraId="34FC44BC" w14:textId="59C8F5A5" w:rsidR="00115B91" w:rsidRPr="00271AB2" w:rsidRDefault="00271AB2" w:rsidP="00271AB2">
            <w:pPr>
              <w:pStyle w:val="Prrafodelista"/>
              <w:numPr>
                <w:ilvl w:val="0"/>
                <w:numId w:val="13"/>
              </w:numPr>
              <w:rPr>
                <w:rFonts w:cs="Arial"/>
                <w:szCs w:val="22"/>
              </w:rPr>
            </w:pPr>
            <w:r w:rsidRPr="00271AB2">
              <w:rPr>
                <w:rFonts w:cs="Arial"/>
                <w:szCs w:val="22"/>
              </w:rPr>
              <w:t>Agrupar productos por stock</w:t>
            </w:r>
          </w:p>
        </w:tc>
      </w:tr>
      <w:tr w:rsidR="00271AB2" w:rsidRPr="00466884" w14:paraId="150F7CA3" w14:textId="77777777" w:rsidTr="00837EDC">
        <w:tc>
          <w:tcPr>
            <w:tcW w:w="4750" w:type="dxa"/>
            <w:gridSpan w:val="2"/>
            <w:shd w:val="clear" w:color="auto" w:fill="auto"/>
          </w:tcPr>
          <w:p w14:paraId="061571EE" w14:textId="77777777" w:rsidR="00271AB2" w:rsidRPr="00466884" w:rsidRDefault="00271AB2" w:rsidP="00837EDC">
            <w:pPr>
              <w:rPr>
                <w:lang w:val="es-MX"/>
              </w:rPr>
            </w:pPr>
          </w:p>
        </w:tc>
        <w:tc>
          <w:tcPr>
            <w:tcW w:w="4860" w:type="dxa"/>
            <w:shd w:val="clear" w:color="auto" w:fill="auto"/>
          </w:tcPr>
          <w:p w14:paraId="7FC0732D" w14:textId="50BB60BC" w:rsidR="00271AB2" w:rsidRPr="00271AB2" w:rsidRDefault="00271AB2" w:rsidP="00271AB2">
            <w:pPr>
              <w:pStyle w:val="Prrafodelista"/>
              <w:numPr>
                <w:ilvl w:val="0"/>
                <w:numId w:val="13"/>
              </w:numPr>
              <w:rPr>
                <w:rFonts w:cs="Arial"/>
                <w:szCs w:val="22"/>
              </w:rPr>
            </w:pPr>
            <w:r w:rsidRPr="00271AB2">
              <w:rPr>
                <w:rFonts w:cs="Arial"/>
                <w:szCs w:val="22"/>
              </w:rPr>
              <w:t>Calcular la cantidad de productos en punto de reposición</w:t>
            </w:r>
            <w:r>
              <w:rPr>
                <w:rFonts w:cs="Arial"/>
                <w:szCs w:val="22"/>
              </w:rPr>
              <w:t xml:space="preserve"> mínimo </w:t>
            </w:r>
          </w:p>
        </w:tc>
      </w:tr>
      <w:tr w:rsidR="00271AB2" w:rsidRPr="00466884" w14:paraId="2E1DEA8C" w14:textId="77777777" w:rsidTr="00837EDC">
        <w:tc>
          <w:tcPr>
            <w:tcW w:w="4750" w:type="dxa"/>
            <w:gridSpan w:val="2"/>
            <w:shd w:val="clear" w:color="auto" w:fill="auto"/>
          </w:tcPr>
          <w:p w14:paraId="068EB73B" w14:textId="77777777" w:rsidR="00271AB2" w:rsidRPr="00466884" w:rsidRDefault="00271AB2" w:rsidP="00837EDC">
            <w:pPr>
              <w:rPr>
                <w:lang w:val="es-MX"/>
              </w:rPr>
            </w:pPr>
          </w:p>
        </w:tc>
        <w:tc>
          <w:tcPr>
            <w:tcW w:w="4860" w:type="dxa"/>
            <w:shd w:val="clear" w:color="auto" w:fill="auto"/>
          </w:tcPr>
          <w:p w14:paraId="2C17F4FA" w14:textId="271E0D8A" w:rsidR="00271AB2" w:rsidRDefault="00271AB2" w:rsidP="00321A24">
            <w:pPr>
              <w:numPr>
                <w:ilvl w:val="0"/>
                <w:numId w:val="13"/>
              </w:numPr>
              <w:rPr>
                <w:lang w:val="es-MX"/>
              </w:rPr>
            </w:pPr>
            <w:r>
              <w:rPr>
                <w:lang w:val="es-MX"/>
              </w:rPr>
              <w:t>Obtener datos en Producto y Rubro</w:t>
            </w:r>
          </w:p>
        </w:tc>
      </w:tr>
      <w:tr w:rsidR="00321A24" w:rsidRPr="00466884" w14:paraId="1C61C0C5" w14:textId="77777777" w:rsidTr="00837EDC">
        <w:tc>
          <w:tcPr>
            <w:tcW w:w="4750" w:type="dxa"/>
            <w:gridSpan w:val="2"/>
            <w:shd w:val="clear" w:color="auto" w:fill="auto"/>
          </w:tcPr>
          <w:p w14:paraId="7EC9395E" w14:textId="77777777" w:rsidR="00321A24" w:rsidRPr="00466884" w:rsidRDefault="00321A24" w:rsidP="00837EDC">
            <w:pPr>
              <w:rPr>
                <w:lang w:val="es-MX"/>
              </w:rPr>
            </w:pPr>
          </w:p>
        </w:tc>
        <w:tc>
          <w:tcPr>
            <w:tcW w:w="4860" w:type="dxa"/>
            <w:shd w:val="clear" w:color="auto" w:fill="auto"/>
          </w:tcPr>
          <w:p w14:paraId="08AAD2B3" w14:textId="77777777" w:rsidR="00321A24" w:rsidRPr="00466884" w:rsidRDefault="00321A24" w:rsidP="00321A24">
            <w:pPr>
              <w:numPr>
                <w:ilvl w:val="0"/>
                <w:numId w:val="13"/>
              </w:numPr>
              <w:rPr>
                <w:lang w:val="es-MX"/>
              </w:rPr>
            </w:pPr>
            <w:r>
              <w:rPr>
                <w:lang w:val="es-MX"/>
              </w:rPr>
              <w:t>Se muestra la información.</w:t>
            </w:r>
          </w:p>
        </w:tc>
      </w:tr>
      <w:tr w:rsidR="00321A24" w:rsidRPr="00466884" w14:paraId="00B44B9E" w14:textId="77777777" w:rsidTr="00837EDC">
        <w:tc>
          <w:tcPr>
            <w:tcW w:w="4750" w:type="dxa"/>
            <w:gridSpan w:val="2"/>
            <w:shd w:val="clear" w:color="auto" w:fill="auto"/>
          </w:tcPr>
          <w:p w14:paraId="6D2D11B1" w14:textId="77777777" w:rsidR="00321A24" w:rsidRPr="00466884" w:rsidRDefault="00321A24" w:rsidP="00837EDC">
            <w:pPr>
              <w:rPr>
                <w:lang w:val="es-MX"/>
              </w:rPr>
            </w:pPr>
          </w:p>
        </w:tc>
        <w:tc>
          <w:tcPr>
            <w:tcW w:w="4860" w:type="dxa"/>
            <w:shd w:val="clear" w:color="auto" w:fill="auto"/>
          </w:tcPr>
          <w:p w14:paraId="750CA21E" w14:textId="77777777" w:rsidR="00321A24" w:rsidRPr="00466884" w:rsidRDefault="00321A24" w:rsidP="00321A24">
            <w:pPr>
              <w:numPr>
                <w:ilvl w:val="0"/>
                <w:numId w:val="13"/>
              </w:numPr>
              <w:rPr>
                <w:lang w:val="es-MX"/>
              </w:rPr>
            </w:pPr>
            <w:r>
              <w:rPr>
                <w:lang w:val="es-MX"/>
              </w:rPr>
              <w:t>El caso de uso finaliza.</w:t>
            </w:r>
          </w:p>
        </w:tc>
      </w:tr>
      <w:tr w:rsidR="00321A24" w:rsidRPr="00466884" w14:paraId="045B5A02" w14:textId="77777777" w:rsidTr="00837EDC">
        <w:tc>
          <w:tcPr>
            <w:tcW w:w="2622" w:type="dxa"/>
            <w:tcBorders>
              <w:bottom w:val="single" w:sz="4" w:space="0" w:color="auto"/>
            </w:tcBorders>
            <w:shd w:val="clear" w:color="auto" w:fill="F3F3F3"/>
          </w:tcPr>
          <w:p w14:paraId="1FC5A379" w14:textId="77777777" w:rsidR="00321A24" w:rsidRDefault="00321A24" w:rsidP="00837EDC">
            <w:pPr>
              <w:rPr>
                <w:b/>
                <w:lang w:val="es-MX"/>
              </w:rPr>
            </w:pPr>
            <w:r>
              <w:rPr>
                <w:b/>
                <w:lang w:val="es-MX"/>
              </w:rPr>
              <w:t>Camino alternativo 1</w:t>
            </w:r>
          </w:p>
        </w:tc>
        <w:tc>
          <w:tcPr>
            <w:tcW w:w="6988" w:type="dxa"/>
            <w:gridSpan w:val="2"/>
          </w:tcPr>
          <w:p w14:paraId="7C1D1FD6" w14:textId="77777777" w:rsidR="00321A24" w:rsidRPr="00466884" w:rsidRDefault="00321A24" w:rsidP="00837EDC">
            <w:pPr>
              <w:rPr>
                <w:lang w:val="es-MX"/>
              </w:rPr>
            </w:pPr>
          </w:p>
        </w:tc>
      </w:tr>
      <w:tr w:rsidR="00321A24" w:rsidRPr="00466884" w14:paraId="65D1B8D9" w14:textId="77777777" w:rsidTr="00837EDC">
        <w:tc>
          <w:tcPr>
            <w:tcW w:w="2622" w:type="dxa"/>
            <w:shd w:val="clear" w:color="auto" w:fill="F3F3F3"/>
          </w:tcPr>
          <w:p w14:paraId="3F98A0F8"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D64244E" w14:textId="77777777"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14:paraId="39AD47FB" w14:textId="77777777" w:rsidR="00321A24" w:rsidRPr="00C130AA" w:rsidRDefault="00321A24" w:rsidP="00C130AA">
      <w:pPr>
        <w:pStyle w:val="Ttulo5"/>
        <w:rPr>
          <w:lang w:val="es-MX"/>
        </w:rPr>
      </w:pPr>
    </w:p>
    <w:p w14:paraId="47AF3848" w14:textId="21FC0517" w:rsidR="00321A24" w:rsidRDefault="00321A24" w:rsidP="00321A24">
      <w:pPr>
        <w:pStyle w:val="Ttulo5"/>
        <w:rPr>
          <w:b w:val="0"/>
        </w:rPr>
      </w:pPr>
      <w:r>
        <w:t xml:space="preserve">Flujo de Sucesos Caso de Uso: </w:t>
      </w:r>
      <w:r w:rsidR="00D56F2A" w:rsidRPr="00D56F2A">
        <w:rPr>
          <w:b w:val="0"/>
        </w:rPr>
        <w:t>Generar informe mensual de ventas realizadas</w:t>
      </w:r>
      <w:r w:rsidR="00D56F2A">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E5F7B5C" w14:textId="77777777" w:rsidTr="00837EDC">
        <w:tc>
          <w:tcPr>
            <w:tcW w:w="2622" w:type="dxa"/>
            <w:shd w:val="clear" w:color="auto" w:fill="F3F3F3"/>
          </w:tcPr>
          <w:p w14:paraId="280F02AA" w14:textId="77777777" w:rsidR="00321A24" w:rsidRDefault="00321A24" w:rsidP="00837EDC">
            <w:pPr>
              <w:rPr>
                <w:b/>
                <w:lang w:val="es-MX"/>
              </w:rPr>
            </w:pPr>
            <w:r>
              <w:rPr>
                <w:b/>
                <w:lang w:val="es-MX"/>
              </w:rPr>
              <w:lastRenderedPageBreak/>
              <w:t>Iniciador</w:t>
            </w:r>
          </w:p>
        </w:tc>
        <w:tc>
          <w:tcPr>
            <w:tcW w:w="6988" w:type="dxa"/>
            <w:gridSpan w:val="2"/>
          </w:tcPr>
          <w:p w14:paraId="62E60BCC" w14:textId="77777777" w:rsidR="00321A24" w:rsidRPr="0091348B" w:rsidRDefault="00321A24" w:rsidP="00837EDC">
            <w:pPr>
              <w:rPr>
                <w:lang w:val="es-MX"/>
              </w:rPr>
            </w:pPr>
            <w:r>
              <w:rPr>
                <w:lang w:val="es-MX"/>
              </w:rPr>
              <w:t>Tiempo</w:t>
            </w:r>
          </w:p>
        </w:tc>
      </w:tr>
      <w:tr w:rsidR="00321A24" w:rsidRPr="001F4D5B" w14:paraId="2629C6C1" w14:textId="77777777" w:rsidTr="00837EDC">
        <w:tc>
          <w:tcPr>
            <w:tcW w:w="2622" w:type="dxa"/>
            <w:shd w:val="clear" w:color="auto" w:fill="F3F3F3"/>
          </w:tcPr>
          <w:p w14:paraId="200C41A1" w14:textId="77777777" w:rsidR="00321A24" w:rsidRDefault="00321A24" w:rsidP="00837EDC">
            <w:pPr>
              <w:rPr>
                <w:b/>
                <w:lang w:val="es-MX"/>
              </w:rPr>
            </w:pPr>
            <w:r>
              <w:rPr>
                <w:b/>
                <w:lang w:val="es-MX"/>
              </w:rPr>
              <w:t>Precondición</w:t>
            </w:r>
          </w:p>
        </w:tc>
        <w:tc>
          <w:tcPr>
            <w:tcW w:w="6988" w:type="dxa"/>
            <w:gridSpan w:val="2"/>
          </w:tcPr>
          <w:p w14:paraId="113E82BA" w14:textId="77777777"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14:paraId="31E1A87B" w14:textId="77777777" w:rsidTr="00837EDC">
        <w:tc>
          <w:tcPr>
            <w:tcW w:w="9610" w:type="dxa"/>
            <w:gridSpan w:val="3"/>
            <w:shd w:val="clear" w:color="auto" w:fill="F3F3F3"/>
          </w:tcPr>
          <w:p w14:paraId="2BBAA1E5" w14:textId="77777777" w:rsidR="00321A24" w:rsidRDefault="00321A24" w:rsidP="00837EDC">
            <w:pPr>
              <w:jc w:val="center"/>
              <w:rPr>
                <w:color w:val="FF0000"/>
                <w:lang w:val="es-MX"/>
              </w:rPr>
            </w:pPr>
            <w:r>
              <w:rPr>
                <w:b/>
                <w:lang w:val="es-MX"/>
              </w:rPr>
              <w:t>Camino básico</w:t>
            </w:r>
          </w:p>
        </w:tc>
      </w:tr>
      <w:tr w:rsidR="00321A24" w:rsidRPr="00487F77" w14:paraId="0D3DA4FA" w14:textId="77777777" w:rsidTr="00837EDC">
        <w:tc>
          <w:tcPr>
            <w:tcW w:w="4750" w:type="dxa"/>
            <w:gridSpan w:val="2"/>
            <w:shd w:val="clear" w:color="auto" w:fill="F3F3F3"/>
          </w:tcPr>
          <w:p w14:paraId="39094BCE"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4ADDE80" w14:textId="77777777" w:rsidR="00321A24" w:rsidRPr="00487F77" w:rsidRDefault="00321A24" w:rsidP="00837EDC">
            <w:pPr>
              <w:jc w:val="center"/>
              <w:rPr>
                <w:b/>
                <w:lang w:val="es-MX"/>
              </w:rPr>
            </w:pPr>
            <w:r w:rsidRPr="00487F77">
              <w:rPr>
                <w:b/>
                <w:lang w:val="es-MX"/>
              </w:rPr>
              <w:t>Sistema</w:t>
            </w:r>
          </w:p>
        </w:tc>
      </w:tr>
      <w:tr w:rsidR="00321A24" w:rsidRPr="00466884" w14:paraId="720771F3" w14:textId="77777777" w:rsidTr="00837EDC">
        <w:tc>
          <w:tcPr>
            <w:tcW w:w="4750" w:type="dxa"/>
            <w:gridSpan w:val="2"/>
            <w:shd w:val="clear" w:color="auto" w:fill="auto"/>
          </w:tcPr>
          <w:p w14:paraId="10EEC172" w14:textId="77777777"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14:paraId="327FF5DA" w14:textId="77777777" w:rsidR="00321A24" w:rsidRPr="00466884" w:rsidRDefault="00321A24" w:rsidP="00837EDC">
            <w:pPr>
              <w:rPr>
                <w:lang w:val="es-MX"/>
              </w:rPr>
            </w:pPr>
          </w:p>
        </w:tc>
      </w:tr>
      <w:tr w:rsidR="00B378DD" w:rsidRPr="00466884" w14:paraId="6296AB2D" w14:textId="77777777" w:rsidTr="00837EDC">
        <w:tc>
          <w:tcPr>
            <w:tcW w:w="4750" w:type="dxa"/>
            <w:gridSpan w:val="2"/>
            <w:shd w:val="clear" w:color="auto" w:fill="auto"/>
          </w:tcPr>
          <w:p w14:paraId="22AB7B9A" w14:textId="77777777" w:rsidR="00B378DD" w:rsidRPr="00466884" w:rsidRDefault="00B378DD" w:rsidP="00B378DD">
            <w:pPr>
              <w:rPr>
                <w:lang w:val="es-MX"/>
              </w:rPr>
            </w:pPr>
          </w:p>
        </w:tc>
        <w:tc>
          <w:tcPr>
            <w:tcW w:w="4860" w:type="dxa"/>
            <w:shd w:val="clear" w:color="auto" w:fill="auto"/>
          </w:tcPr>
          <w:p w14:paraId="27B19465" w14:textId="4AB989C1" w:rsidR="00B378DD" w:rsidRPr="00B378DD" w:rsidRDefault="00B378DD" w:rsidP="00B378DD">
            <w:pPr>
              <w:pStyle w:val="Prrafodelista"/>
              <w:numPr>
                <w:ilvl w:val="0"/>
                <w:numId w:val="15"/>
              </w:numPr>
              <w:rPr>
                <w:rFonts w:cs="Arial"/>
                <w:szCs w:val="22"/>
              </w:rPr>
            </w:pPr>
            <w:r w:rsidRPr="00B378DD">
              <w:rPr>
                <w:rFonts w:cs="Arial"/>
                <w:szCs w:val="22"/>
              </w:rPr>
              <w:t>Se busca cada venta en VENTA</w:t>
            </w:r>
          </w:p>
        </w:tc>
      </w:tr>
      <w:tr w:rsidR="00B378DD" w:rsidRPr="00466884" w14:paraId="35CC62AA" w14:textId="77777777" w:rsidTr="00837EDC">
        <w:tc>
          <w:tcPr>
            <w:tcW w:w="4750" w:type="dxa"/>
            <w:gridSpan w:val="2"/>
            <w:shd w:val="clear" w:color="auto" w:fill="auto"/>
          </w:tcPr>
          <w:p w14:paraId="709393EE" w14:textId="77777777" w:rsidR="00B378DD" w:rsidRPr="00466884" w:rsidRDefault="00B378DD" w:rsidP="00B378DD">
            <w:pPr>
              <w:rPr>
                <w:lang w:val="es-MX"/>
              </w:rPr>
            </w:pPr>
          </w:p>
        </w:tc>
        <w:tc>
          <w:tcPr>
            <w:tcW w:w="4860" w:type="dxa"/>
            <w:shd w:val="clear" w:color="auto" w:fill="auto"/>
          </w:tcPr>
          <w:p w14:paraId="689EF93C" w14:textId="683C8880" w:rsidR="00B378DD" w:rsidRPr="00B378DD" w:rsidRDefault="00B378DD" w:rsidP="00B378DD">
            <w:pPr>
              <w:pStyle w:val="Prrafodelista"/>
              <w:numPr>
                <w:ilvl w:val="0"/>
                <w:numId w:val="15"/>
              </w:numPr>
              <w:rPr>
                <w:rFonts w:cs="Arial"/>
                <w:szCs w:val="22"/>
              </w:rPr>
            </w:pPr>
            <w:r w:rsidRPr="00B378DD">
              <w:rPr>
                <w:rFonts w:cs="Arial"/>
                <w:szCs w:val="22"/>
              </w:rPr>
              <w:t>Se buscan los datos de cada cliente en CLIENTE</w:t>
            </w:r>
          </w:p>
        </w:tc>
      </w:tr>
      <w:tr w:rsidR="00B378DD" w:rsidRPr="00466884" w14:paraId="4147DC4B" w14:textId="77777777" w:rsidTr="00837EDC">
        <w:tc>
          <w:tcPr>
            <w:tcW w:w="4750" w:type="dxa"/>
            <w:gridSpan w:val="2"/>
            <w:shd w:val="clear" w:color="auto" w:fill="auto"/>
          </w:tcPr>
          <w:p w14:paraId="17072E7A" w14:textId="77777777" w:rsidR="00B378DD" w:rsidRPr="00466884" w:rsidRDefault="00B378DD" w:rsidP="00B378DD">
            <w:pPr>
              <w:rPr>
                <w:lang w:val="es-MX"/>
              </w:rPr>
            </w:pPr>
          </w:p>
        </w:tc>
        <w:tc>
          <w:tcPr>
            <w:tcW w:w="4860" w:type="dxa"/>
            <w:shd w:val="clear" w:color="auto" w:fill="auto"/>
          </w:tcPr>
          <w:p w14:paraId="098EAB22" w14:textId="646D99EF" w:rsidR="00B378DD" w:rsidRDefault="00B378DD" w:rsidP="00B378DD">
            <w:pPr>
              <w:numPr>
                <w:ilvl w:val="0"/>
                <w:numId w:val="15"/>
              </w:numPr>
              <w:rPr>
                <w:lang w:val="es-MX"/>
              </w:rPr>
            </w:pPr>
            <w:r>
              <w:rPr>
                <w:lang w:val="es-MX"/>
              </w:rPr>
              <w:t>Se buscan</w:t>
            </w:r>
            <w:r w:rsidR="00D56F2A">
              <w:rPr>
                <w:lang w:val="es-MX"/>
              </w:rPr>
              <w:t xml:space="preserve"> los datos de</w:t>
            </w:r>
            <w:r>
              <w:rPr>
                <w:lang w:val="es-MX"/>
              </w:rPr>
              <w:t xml:space="preserve"> los productos </w:t>
            </w:r>
            <w:r w:rsidR="00D56F2A">
              <w:rPr>
                <w:lang w:val="es-MX"/>
              </w:rPr>
              <w:t>en Producto</w:t>
            </w:r>
          </w:p>
        </w:tc>
      </w:tr>
      <w:tr w:rsidR="00B378DD" w:rsidRPr="00466884" w14:paraId="6DABF477" w14:textId="77777777" w:rsidTr="00837EDC">
        <w:tc>
          <w:tcPr>
            <w:tcW w:w="4750" w:type="dxa"/>
            <w:gridSpan w:val="2"/>
            <w:shd w:val="clear" w:color="auto" w:fill="auto"/>
          </w:tcPr>
          <w:p w14:paraId="4931B7F0" w14:textId="77777777" w:rsidR="00B378DD" w:rsidRPr="00466884" w:rsidRDefault="00B378DD" w:rsidP="00B378DD">
            <w:pPr>
              <w:rPr>
                <w:lang w:val="es-MX"/>
              </w:rPr>
            </w:pPr>
          </w:p>
        </w:tc>
        <w:tc>
          <w:tcPr>
            <w:tcW w:w="4860" w:type="dxa"/>
            <w:shd w:val="clear" w:color="auto" w:fill="auto"/>
          </w:tcPr>
          <w:p w14:paraId="136A3CD2" w14:textId="77777777" w:rsidR="00B378DD" w:rsidRPr="00466884" w:rsidRDefault="00B378DD" w:rsidP="00B378DD">
            <w:pPr>
              <w:numPr>
                <w:ilvl w:val="0"/>
                <w:numId w:val="15"/>
              </w:numPr>
              <w:rPr>
                <w:lang w:val="es-MX"/>
              </w:rPr>
            </w:pPr>
            <w:r>
              <w:rPr>
                <w:lang w:val="es-MX"/>
              </w:rPr>
              <w:t>Se muestra el informe.</w:t>
            </w:r>
          </w:p>
        </w:tc>
      </w:tr>
      <w:tr w:rsidR="00B378DD" w:rsidRPr="00466884" w14:paraId="298E2953" w14:textId="77777777" w:rsidTr="00837EDC">
        <w:tc>
          <w:tcPr>
            <w:tcW w:w="4750" w:type="dxa"/>
            <w:gridSpan w:val="2"/>
            <w:shd w:val="clear" w:color="auto" w:fill="auto"/>
          </w:tcPr>
          <w:p w14:paraId="78CE7190" w14:textId="77777777" w:rsidR="00B378DD" w:rsidRPr="00466884" w:rsidRDefault="00B378DD" w:rsidP="00B378DD">
            <w:pPr>
              <w:rPr>
                <w:lang w:val="es-MX"/>
              </w:rPr>
            </w:pPr>
          </w:p>
        </w:tc>
        <w:tc>
          <w:tcPr>
            <w:tcW w:w="4860" w:type="dxa"/>
            <w:shd w:val="clear" w:color="auto" w:fill="auto"/>
          </w:tcPr>
          <w:p w14:paraId="22E796BA" w14:textId="77777777" w:rsidR="00B378DD" w:rsidRPr="00466884" w:rsidRDefault="00B378DD" w:rsidP="00B378DD">
            <w:pPr>
              <w:numPr>
                <w:ilvl w:val="0"/>
                <w:numId w:val="15"/>
              </w:numPr>
              <w:rPr>
                <w:lang w:val="es-MX"/>
              </w:rPr>
            </w:pPr>
            <w:r>
              <w:rPr>
                <w:lang w:val="es-MX"/>
              </w:rPr>
              <w:t>El caso de uso finaliza.</w:t>
            </w:r>
          </w:p>
        </w:tc>
      </w:tr>
      <w:tr w:rsidR="00B378DD" w:rsidRPr="00466884" w14:paraId="6CBE7287" w14:textId="77777777" w:rsidTr="00837EDC">
        <w:tc>
          <w:tcPr>
            <w:tcW w:w="2622" w:type="dxa"/>
            <w:tcBorders>
              <w:bottom w:val="single" w:sz="4" w:space="0" w:color="auto"/>
            </w:tcBorders>
            <w:shd w:val="clear" w:color="auto" w:fill="F3F3F3"/>
          </w:tcPr>
          <w:p w14:paraId="4DD42121" w14:textId="77777777" w:rsidR="00B378DD" w:rsidRDefault="00B378DD" w:rsidP="00B378DD">
            <w:pPr>
              <w:rPr>
                <w:b/>
                <w:lang w:val="es-MX"/>
              </w:rPr>
            </w:pPr>
            <w:r>
              <w:rPr>
                <w:b/>
                <w:lang w:val="es-MX"/>
              </w:rPr>
              <w:t>Camino alternativo 1</w:t>
            </w:r>
          </w:p>
        </w:tc>
        <w:tc>
          <w:tcPr>
            <w:tcW w:w="6988" w:type="dxa"/>
            <w:gridSpan w:val="2"/>
          </w:tcPr>
          <w:p w14:paraId="5E07CFDE" w14:textId="77777777" w:rsidR="00B378DD" w:rsidRPr="00466884" w:rsidRDefault="00B378DD" w:rsidP="00B378DD">
            <w:pPr>
              <w:rPr>
                <w:lang w:val="es-MX"/>
              </w:rPr>
            </w:pPr>
          </w:p>
        </w:tc>
      </w:tr>
      <w:tr w:rsidR="00B378DD" w:rsidRPr="00466884" w14:paraId="5A0E8455" w14:textId="77777777" w:rsidTr="00837EDC">
        <w:tc>
          <w:tcPr>
            <w:tcW w:w="2622" w:type="dxa"/>
            <w:shd w:val="clear" w:color="auto" w:fill="F3F3F3"/>
          </w:tcPr>
          <w:p w14:paraId="613CA10C" w14:textId="77777777" w:rsidR="00B378DD" w:rsidRDefault="00B378DD" w:rsidP="00B378DD">
            <w:pPr>
              <w:rPr>
                <w:b/>
                <w:lang w:val="es-MX"/>
              </w:rPr>
            </w:pPr>
            <w:proofErr w:type="spellStart"/>
            <w:r>
              <w:rPr>
                <w:b/>
                <w:lang w:val="es-MX"/>
              </w:rPr>
              <w:t>Poscondición</w:t>
            </w:r>
            <w:proofErr w:type="spellEnd"/>
            <w:r>
              <w:rPr>
                <w:b/>
                <w:lang w:val="es-MX"/>
              </w:rPr>
              <w:t xml:space="preserve"> </w:t>
            </w:r>
          </w:p>
        </w:tc>
        <w:tc>
          <w:tcPr>
            <w:tcW w:w="6988" w:type="dxa"/>
            <w:gridSpan w:val="2"/>
          </w:tcPr>
          <w:p w14:paraId="6DFB3AE0" w14:textId="77777777" w:rsidR="00B378DD" w:rsidRPr="00466884" w:rsidRDefault="00B378DD" w:rsidP="00B378DD">
            <w:pPr>
              <w:rPr>
                <w:lang w:val="es-MX"/>
              </w:rPr>
            </w:pPr>
            <w:r>
              <w:rPr>
                <w:lang w:val="es-MX"/>
              </w:rPr>
              <w:t xml:space="preserve">Se muestra un informe </w:t>
            </w:r>
            <w:r w:rsidRPr="00AD1702">
              <w:rPr>
                <w:rFonts w:cs="Arial"/>
              </w:rPr>
              <w:t>con el detalle de las ventas realizadas a los clientes, en donde aparece por producto la cantidad vendida, el monto ganado, la forma de pago</w:t>
            </w:r>
            <w:r>
              <w:rPr>
                <w:rFonts w:cs="Arial"/>
              </w:rPr>
              <w:t>.</w:t>
            </w:r>
          </w:p>
        </w:tc>
      </w:tr>
    </w:tbl>
    <w:p w14:paraId="79F78C83" w14:textId="77777777" w:rsidR="00321A24" w:rsidRDefault="00321A24" w:rsidP="00663C62"/>
    <w:p w14:paraId="28D6836A" w14:textId="77777777" w:rsidR="004A3462" w:rsidRDefault="004A3462" w:rsidP="00425D04"/>
    <w:p w14:paraId="487C3CDE" w14:textId="77777777" w:rsidR="00425D04" w:rsidRPr="00425D04" w:rsidRDefault="00425D04" w:rsidP="00425D04">
      <w:pPr>
        <w:pStyle w:val="Ttulo4"/>
      </w:pPr>
      <w:r>
        <w:t xml:space="preserve">Diagrama de Caso de Uso </w:t>
      </w:r>
      <w:r w:rsidRPr="00425D04">
        <w:t xml:space="preserve">Gestionar </w:t>
      </w:r>
      <w:r>
        <w:t>Proveedor</w:t>
      </w:r>
    </w:p>
    <w:p w14:paraId="6137F5CD" w14:textId="77777777" w:rsidR="00425D04" w:rsidRDefault="00425D04" w:rsidP="00425D04"/>
    <w:p w14:paraId="3ADD9B8E" w14:textId="77777777" w:rsidR="00425D04" w:rsidRDefault="00425D04" w:rsidP="00425D04">
      <w:pPr>
        <w:jc w:val="center"/>
      </w:pPr>
      <w:r>
        <w:rPr>
          <w:noProof/>
          <w:lang w:eastAsia="es-AR"/>
        </w:rPr>
        <w:drawing>
          <wp:inline distT="0" distB="0" distL="0" distR="0" wp14:anchorId="74685D6B" wp14:editId="62D4BD8B">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14:paraId="62A56782" w14:textId="77777777" w:rsidR="00425D04" w:rsidRDefault="00425D04" w:rsidP="00425D04"/>
    <w:p w14:paraId="7E80C6A8" w14:textId="77777777" w:rsidR="00425D04" w:rsidRDefault="00425D04" w:rsidP="00425D04">
      <w:pPr>
        <w:pStyle w:val="Ttulo5"/>
      </w:pPr>
      <w:r>
        <w:lastRenderedPageBreak/>
        <w:t xml:space="preserve">Flujo de Sucesos Caso de Uso: </w:t>
      </w:r>
      <w:r w:rsidRPr="00425D04">
        <w:t xml:space="preserve">Registrar </w:t>
      </w:r>
      <w:r>
        <w:t>Proveedor</w:t>
      </w:r>
    </w:p>
    <w:p w14:paraId="2D521278" w14:textId="77777777"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14:paraId="7B2ECFD4" w14:textId="77777777" w:rsidTr="00663C62">
        <w:tc>
          <w:tcPr>
            <w:tcW w:w="2622" w:type="dxa"/>
            <w:shd w:val="clear" w:color="auto" w:fill="F3F3F3"/>
          </w:tcPr>
          <w:p w14:paraId="409B4DC0" w14:textId="77777777" w:rsidR="00425D04" w:rsidRPr="00425D04" w:rsidRDefault="00425D04" w:rsidP="00663C62">
            <w:pPr>
              <w:rPr>
                <w:b/>
                <w:lang w:val="es-MX"/>
              </w:rPr>
            </w:pPr>
            <w:r w:rsidRPr="00425D04">
              <w:rPr>
                <w:b/>
                <w:lang w:val="es-MX"/>
              </w:rPr>
              <w:t>Iniciador</w:t>
            </w:r>
          </w:p>
        </w:tc>
        <w:tc>
          <w:tcPr>
            <w:tcW w:w="6988" w:type="dxa"/>
            <w:gridSpan w:val="2"/>
          </w:tcPr>
          <w:p w14:paraId="21029585" w14:textId="77777777" w:rsidR="00425D04" w:rsidRPr="00425D04" w:rsidRDefault="00425D04" w:rsidP="00663C62">
            <w:pPr>
              <w:rPr>
                <w:lang w:val="es-MX"/>
              </w:rPr>
            </w:pPr>
            <w:r>
              <w:rPr>
                <w:lang w:val="es-MX"/>
              </w:rPr>
              <w:t>Proveedor</w:t>
            </w:r>
          </w:p>
        </w:tc>
      </w:tr>
      <w:tr w:rsidR="00425D04" w:rsidRPr="00425D04" w14:paraId="157524D9" w14:textId="77777777" w:rsidTr="00663C62">
        <w:tc>
          <w:tcPr>
            <w:tcW w:w="2622" w:type="dxa"/>
            <w:shd w:val="clear" w:color="auto" w:fill="F3F3F3"/>
          </w:tcPr>
          <w:p w14:paraId="4DE7E0EA" w14:textId="77777777" w:rsidR="00425D04" w:rsidRPr="00425D04" w:rsidRDefault="00425D04" w:rsidP="00663C62">
            <w:pPr>
              <w:rPr>
                <w:b/>
                <w:lang w:val="es-MX"/>
              </w:rPr>
            </w:pPr>
            <w:r w:rsidRPr="00425D04">
              <w:rPr>
                <w:b/>
                <w:lang w:val="es-MX"/>
              </w:rPr>
              <w:t>Precondición</w:t>
            </w:r>
          </w:p>
        </w:tc>
        <w:tc>
          <w:tcPr>
            <w:tcW w:w="6988" w:type="dxa"/>
            <w:gridSpan w:val="2"/>
          </w:tcPr>
          <w:p w14:paraId="53AC563C" w14:textId="77777777" w:rsidR="00425D04" w:rsidRPr="00425D04" w:rsidRDefault="00425D04" w:rsidP="00663C62">
            <w:pPr>
              <w:rPr>
                <w:lang w:val="es-MX"/>
              </w:rPr>
            </w:pPr>
            <w:r w:rsidRPr="00425D04">
              <w:rPr>
                <w:lang w:val="es-MX"/>
              </w:rPr>
              <w:t>Ninguna</w:t>
            </w:r>
          </w:p>
        </w:tc>
      </w:tr>
      <w:tr w:rsidR="00425D04" w:rsidRPr="00425D04" w14:paraId="652ED8A8" w14:textId="77777777" w:rsidTr="00663C62">
        <w:tc>
          <w:tcPr>
            <w:tcW w:w="9610" w:type="dxa"/>
            <w:gridSpan w:val="3"/>
            <w:shd w:val="clear" w:color="auto" w:fill="F3F3F3"/>
          </w:tcPr>
          <w:p w14:paraId="4A1365A2" w14:textId="77777777" w:rsidR="00425D04" w:rsidRPr="00425D04" w:rsidRDefault="00425D04" w:rsidP="00663C62">
            <w:pPr>
              <w:jc w:val="center"/>
              <w:rPr>
                <w:lang w:val="es-MX"/>
              </w:rPr>
            </w:pPr>
            <w:r w:rsidRPr="00425D04">
              <w:rPr>
                <w:b/>
                <w:lang w:val="es-MX"/>
              </w:rPr>
              <w:t>Flujo básico</w:t>
            </w:r>
          </w:p>
        </w:tc>
      </w:tr>
      <w:tr w:rsidR="00425D04" w:rsidRPr="00425D04" w14:paraId="3785BEEA" w14:textId="77777777" w:rsidTr="00663C62">
        <w:tc>
          <w:tcPr>
            <w:tcW w:w="4750" w:type="dxa"/>
            <w:gridSpan w:val="2"/>
            <w:shd w:val="clear" w:color="auto" w:fill="F3F3F3"/>
          </w:tcPr>
          <w:p w14:paraId="513A98F2" w14:textId="77777777" w:rsidR="00425D04" w:rsidRPr="00425D04" w:rsidRDefault="00425D04" w:rsidP="00663C62">
            <w:pPr>
              <w:jc w:val="center"/>
              <w:rPr>
                <w:b/>
                <w:lang w:val="es-MX"/>
              </w:rPr>
            </w:pPr>
            <w:r w:rsidRPr="00425D04">
              <w:rPr>
                <w:b/>
                <w:lang w:val="es-MX"/>
              </w:rPr>
              <w:t>Actor</w:t>
            </w:r>
          </w:p>
        </w:tc>
        <w:tc>
          <w:tcPr>
            <w:tcW w:w="4860" w:type="dxa"/>
            <w:shd w:val="clear" w:color="auto" w:fill="F3F3F3"/>
          </w:tcPr>
          <w:p w14:paraId="500A55AD" w14:textId="77777777" w:rsidR="00425D04" w:rsidRPr="00425D04" w:rsidRDefault="00425D04" w:rsidP="00663C62">
            <w:pPr>
              <w:jc w:val="center"/>
              <w:rPr>
                <w:b/>
                <w:lang w:val="es-MX"/>
              </w:rPr>
            </w:pPr>
            <w:r w:rsidRPr="00425D04">
              <w:rPr>
                <w:b/>
                <w:lang w:val="es-MX"/>
              </w:rPr>
              <w:t>Sistema</w:t>
            </w:r>
          </w:p>
        </w:tc>
      </w:tr>
      <w:tr w:rsidR="00425D04" w:rsidRPr="00425D04" w14:paraId="4B4420E5" w14:textId="77777777" w:rsidTr="00663C62">
        <w:tc>
          <w:tcPr>
            <w:tcW w:w="4750" w:type="dxa"/>
            <w:gridSpan w:val="2"/>
            <w:shd w:val="clear" w:color="auto" w:fill="auto"/>
          </w:tcPr>
          <w:p w14:paraId="20F9F485" w14:textId="77777777"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14:paraId="3026602B" w14:textId="77777777" w:rsidR="00425D04" w:rsidRPr="00425D04" w:rsidRDefault="00425D04" w:rsidP="00663C62">
            <w:pPr>
              <w:rPr>
                <w:lang w:val="es-MX"/>
              </w:rPr>
            </w:pPr>
          </w:p>
        </w:tc>
      </w:tr>
      <w:tr w:rsidR="00425D04" w:rsidRPr="00425D04" w14:paraId="19B01851" w14:textId="77777777" w:rsidTr="00663C62">
        <w:tc>
          <w:tcPr>
            <w:tcW w:w="4750" w:type="dxa"/>
            <w:gridSpan w:val="2"/>
            <w:shd w:val="clear" w:color="auto" w:fill="auto"/>
          </w:tcPr>
          <w:p w14:paraId="0FAED1C7" w14:textId="77777777" w:rsidR="00425D04" w:rsidRPr="00425D04" w:rsidRDefault="00425D04" w:rsidP="00663C62">
            <w:pPr>
              <w:rPr>
                <w:lang w:val="es-MX"/>
              </w:rPr>
            </w:pPr>
          </w:p>
        </w:tc>
        <w:tc>
          <w:tcPr>
            <w:tcW w:w="4860" w:type="dxa"/>
            <w:shd w:val="clear" w:color="auto" w:fill="auto"/>
          </w:tcPr>
          <w:p w14:paraId="40B277F0" w14:textId="77777777"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14:paraId="3AAB50FE" w14:textId="77777777" w:rsidTr="00663C62">
        <w:tc>
          <w:tcPr>
            <w:tcW w:w="4750" w:type="dxa"/>
            <w:gridSpan w:val="2"/>
            <w:shd w:val="clear" w:color="auto" w:fill="auto"/>
          </w:tcPr>
          <w:p w14:paraId="13A1A502" w14:textId="77777777" w:rsidR="00425D04" w:rsidRPr="00425D04" w:rsidRDefault="00425D04" w:rsidP="00663C62">
            <w:pPr>
              <w:rPr>
                <w:lang w:val="es-MX"/>
              </w:rPr>
            </w:pPr>
          </w:p>
        </w:tc>
        <w:tc>
          <w:tcPr>
            <w:tcW w:w="4860" w:type="dxa"/>
            <w:shd w:val="clear" w:color="auto" w:fill="auto"/>
          </w:tcPr>
          <w:p w14:paraId="3B43FF70" w14:textId="77777777"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14:paraId="64B7FE42" w14:textId="77777777" w:rsidTr="00663C62">
        <w:tc>
          <w:tcPr>
            <w:tcW w:w="4750" w:type="dxa"/>
            <w:gridSpan w:val="2"/>
            <w:shd w:val="clear" w:color="auto" w:fill="auto"/>
          </w:tcPr>
          <w:p w14:paraId="594EE9ED" w14:textId="77777777" w:rsidR="00425D04" w:rsidRPr="00425D04" w:rsidRDefault="00425D04" w:rsidP="00663C62">
            <w:pPr>
              <w:rPr>
                <w:lang w:val="es-MX"/>
              </w:rPr>
            </w:pPr>
          </w:p>
        </w:tc>
        <w:tc>
          <w:tcPr>
            <w:tcW w:w="4860" w:type="dxa"/>
            <w:shd w:val="clear" w:color="auto" w:fill="auto"/>
          </w:tcPr>
          <w:p w14:paraId="43711824" w14:textId="77777777"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14:paraId="51945A10" w14:textId="77777777" w:rsidTr="00663C62">
        <w:tc>
          <w:tcPr>
            <w:tcW w:w="4750" w:type="dxa"/>
            <w:gridSpan w:val="2"/>
            <w:shd w:val="clear" w:color="auto" w:fill="auto"/>
          </w:tcPr>
          <w:p w14:paraId="01A21A60" w14:textId="77777777" w:rsidR="00425D04" w:rsidRPr="00425D04" w:rsidRDefault="00425D04" w:rsidP="00663C62">
            <w:pPr>
              <w:rPr>
                <w:lang w:val="es-MX"/>
              </w:rPr>
            </w:pPr>
          </w:p>
        </w:tc>
        <w:tc>
          <w:tcPr>
            <w:tcW w:w="4860" w:type="dxa"/>
            <w:shd w:val="clear" w:color="auto" w:fill="auto"/>
          </w:tcPr>
          <w:p w14:paraId="42DA73AC" w14:textId="77777777"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14:paraId="0C86ED9B" w14:textId="77777777" w:rsidTr="00663C62">
        <w:tc>
          <w:tcPr>
            <w:tcW w:w="2622" w:type="dxa"/>
            <w:tcBorders>
              <w:bottom w:val="single" w:sz="4" w:space="0" w:color="auto"/>
            </w:tcBorders>
            <w:shd w:val="clear" w:color="auto" w:fill="F3F3F3"/>
          </w:tcPr>
          <w:p w14:paraId="434FEF2E" w14:textId="77777777" w:rsidR="00425D04" w:rsidRPr="00425D04" w:rsidRDefault="00425D04" w:rsidP="00663C62">
            <w:pPr>
              <w:rPr>
                <w:b/>
                <w:lang w:val="es-MX"/>
              </w:rPr>
            </w:pPr>
            <w:r w:rsidRPr="00425D04">
              <w:rPr>
                <w:b/>
                <w:lang w:val="es-MX"/>
              </w:rPr>
              <w:t>Camino alternativo 1</w:t>
            </w:r>
          </w:p>
        </w:tc>
        <w:tc>
          <w:tcPr>
            <w:tcW w:w="6988" w:type="dxa"/>
            <w:gridSpan w:val="2"/>
          </w:tcPr>
          <w:p w14:paraId="6C97899B" w14:textId="77777777"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14:paraId="3528B0B3" w14:textId="77777777" w:rsidTr="00663C62">
        <w:tc>
          <w:tcPr>
            <w:tcW w:w="2622" w:type="dxa"/>
            <w:shd w:val="clear" w:color="auto" w:fill="F3F3F3"/>
          </w:tcPr>
          <w:p w14:paraId="2F56152C" w14:textId="77777777" w:rsidR="00425D04" w:rsidRPr="00425D04" w:rsidRDefault="00425D04" w:rsidP="00663C62">
            <w:pPr>
              <w:rPr>
                <w:b/>
                <w:lang w:val="es-MX"/>
              </w:rPr>
            </w:pPr>
            <w:r w:rsidRPr="00425D04">
              <w:rPr>
                <w:b/>
                <w:lang w:val="es-MX"/>
              </w:rPr>
              <w:t xml:space="preserve">Poscondición </w:t>
            </w:r>
          </w:p>
        </w:tc>
        <w:tc>
          <w:tcPr>
            <w:tcW w:w="6988" w:type="dxa"/>
            <w:gridSpan w:val="2"/>
          </w:tcPr>
          <w:p w14:paraId="147705DD" w14:textId="77777777"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14:paraId="750F8C74" w14:textId="77777777" w:rsidR="00425D04" w:rsidRDefault="00425D04" w:rsidP="00425D04">
      <w:pPr>
        <w:rPr>
          <w:b/>
          <w:bCs/>
        </w:rPr>
      </w:pPr>
    </w:p>
    <w:p w14:paraId="708C3EA4" w14:textId="77777777" w:rsidR="00425D04" w:rsidRDefault="00425D04" w:rsidP="00425D04">
      <w:pPr>
        <w:rPr>
          <w:b/>
          <w:bCs/>
        </w:rPr>
      </w:pPr>
    </w:p>
    <w:p w14:paraId="4F4C0733" w14:textId="77777777" w:rsidR="00425D04" w:rsidRDefault="00425D04" w:rsidP="00425D04">
      <w:pPr>
        <w:rPr>
          <w:b/>
          <w:bCs/>
        </w:rPr>
      </w:pPr>
    </w:p>
    <w:p w14:paraId="32BCFF7A" w14:textId="77777777" w:rsidR="004A3462" w:rsidRDefault="004A3462" w:rsidP="00425D04">
      <w:pPr>
        <w:rPr>
          <w:b/>
          <w:bCs/>
        </w:rPr>
      </w:pPr>
    </w:p>
    <w:p w14:paraId="17A1BDE5" w14:textId="77777777" w:rsidR="004A3462" w:rsidRDefault="004A3462" w:rsidP="00425D04">
      <w:pPr>
        <w:rPr>
          <w:b/>
          <w:bCs/>
        </w:rPr>
      </w:pPr>
    </w:p>
    <w:p w14:paraId="32FEB41D" w14:textId="77777777" w:rsidR="004A3462" w:rsidRDefault="004A3462" w:rsidP="004A3462">
      <w:pPr>
        <w:pStyle w:val="Ttulo5"/>
      </w:pPr>
      <w:r>
        <w:t xml:space="preserve">Flujo de Sucesos Caso de Uso: </w:t>
      </w:r>
      <w:r w:rsidRPr="00425D04">
        <w:t xml:space="preserve">Modificar datos </w:t>
      </w:r>
      <w:r>
        <w:t xml:space="preserve">Proveedor </w:t>
      </w:r>
    </w:p>
    <w:p w14:paraId="70507FAB"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070B1DE9" w14:textId="77777777" w:rsidTr="00663C62">
        <w:tc>
          <w:tcPr>
            <w:tcW w:w="2622" w:type="dxa"/>
            <w:shd w:val="clear" w:color="auto" w:fill="F3F3F3"/>
          </w:tcPr>
          <w:p w14:paraId="5B3EB9BB" w14:textId="77777777" w:rsidR="004A3462" w:rsidRPr="004A3462" w:rsidRDefault="004A3462" w:rsidP="00663C62">
            <w:pPr>
              <w:rPr>
                <w:b/>
                <w:lang w:val="es-MX"/>
              </w:rPr>
            </w:pPr>
            <w:r w:rsidRPr="004A3462">
              <w:rPr>
                <w:b/>
                <w:lang w:val="es-MX"/>
              </w:rPr>
              <w:t>Iniciador</w:t>
            </w:r>
          </w:p>
        </w:tc>
        <w:tc>
          <w:tcPr>
            <w:tcW w:w="6988" w:type="dxa"/>
            <w:gridSpan w:val="2"/>
          </w:tcPr>
          <w:p w14:paraId="10682975" w14:textId="77777777" w:rsidR="004A3462" w:rsidRPr="004A3462" w:rsidRDefault="004A3462" w:rsidP="00663C62">
            <w:pPr>
              <w:rPr>
                <w:lang w:val="es-MX"/>
              </w:rPr>
            </w:pPr>
            <w:r>
              <w:rPr>
                <w:lang w:val="es-MX"/>
              </w:rPr>
              <w:t>Proveedor</w:t>
            </w:r>
          </w:p>
        </w:tc>
      </w:tr>
      <w:tr w:rsidR="004A3462" w14:paraId="16D12031" w14:textId="77777777" w:rsidTr="00663C62">
        <w:tc>
          <w:tcPr>
            <w:tcW w:w="2622" w:type="dxa"/>
            <w:shd w:val="clear" w:color="auto" w:fill="F3F3F3"/>
          </w:tcPr>
          <w:p w14:paraId="50873428" w14:textId="77777777" w:rsidR="004A3462" w:rsidRPr="004A3462" w:rsidRDefault="004A3462" w:rsidP="00663C62">
            <w:pPr>
              <w:rPr>
                <w:b/>
                <w:lang w:val="es-MX"/>
              </w:rPr>
            </w:pPr>
            <w:r w:rsidRPr="004A3462">
              <w:rPr>
                <w:b/>
                <w:lang w:val="es-MX"/>
              </w:rPr>
              <w:t>Precondición</w:t>
            </w:r>
          </w:p>
        </w:tc>
        <w:tc>
          <w:tcPr>
            <w:tcW w:w="6988" w:type="dxa"/>
            <w:gridSpan w:val="2"/>
          </w:tcPr>
          <w:p w14:paraId="6DE8CB6E" w14:textId="77777777" w:rsidR="004A3462" w:rsidRPr="004A3462" w:rsidRDefault="004A3462" w:rsidP="00663C62">
            <w:pPr>
              <w:rPr>
                <w:lang w:val="es-MX"/>
              </w:rPr>
            </w:pPr>
            <w:r>
              <w:rPr>
                <w:lang w:val="es-MX"/>
              </w:rPr>
              <w:t>Ninguna</w:t>
            </w:r>
          </w:p>
        </w:tc>
      </w:tr>
      <w:tr w:rsidR="004A3462" w14:paraId="1C1DFA16" w14:textId="77777777" w:rsidTr="00663C62">
        <w:tc>
          <w:tcPr>
            <w:tcW w:w="9610" w:type="dxa"/>
            <w:gridSpan w:val="3"/>
            <w:shd w:val="clear" w:color="auto" w:fill="F3F3F3"/>
          </w:tcPr>
          <w:p w14:paraId="6FCCBA8F" w14:textId="77777777" w:rsidR="004A3462" w:rsidRPr="004A3462" w:rsidRDefault="004A3462" w:rsidP="00663C62">
            <w:pPr>
              <w:jc w:val="center"/>
              <w:rPr>
                <w:lang w:val="es-MX"/>
              </w:rPr>
            </w:pPr>
            <w:r w:rsidRPr="004A3462">
              <w:rPr>
                <w:b/>
                <w:lang w:val="es-MX"/>
              </w:rPr>
              <w:t>Flujo básico</w:t>
            </w:r>
          </w:p>
        </w:tc>
      </w:tr>
      <w:tr w:rsidR="004A3462" w14:paraId="186E27B9" w14:textId="77777777" w:rsidTr="00663C62">
        <w:tc>
          <w:tcPr>
            <w:tcW w:w="4750" w:type="dxa"/>
            <w:gridSpan w:val="2"/>
            <w:shd w:val="clear" w:color="auto" w:fill="F3F3F3"/>
          </w:tcPr>
          <w:p w14:paraId="450FD477" w14:textId="77777777" w:rsidR="004A3462" w:rsidRPr="004A3462" w:rsidRDefault="004A3462" w:rsidP="00663C62">
            <w:pPr>
              <w:jc w:val="center"/>
              <w:rPr>
                <w:b/>
                <w:lang w:val="es-MX"/>
              </w:rPr>
            </w:pPr>
            <w:r w:rsidRPr="004A3462">
              <w:rPr>
                <w:b/>
                <w:lang w:val="es-MX"/>
              </w:rPr>
              <w:t>Actor</w:t>
            </w:r>
          </w:p>
        </w:tc>
        <w:tc>
          <w:tcPr>
            <w:tcW w:w="4860" w:type="dxa"/>
            <w:shd w:val="clear" w:color="auto" w:fill="F3F3F3"/>
          </w:tcPr>
          <w:p w14:paraId="0B56B519" w14:textId="77777777" w:rsidR="004A3462" w:rsidRPr="004A3462" w:rsidRDefault="004A3462" w:rsidP="00663C62">
            <w:pPr>
              <w:jc w:val="center"/>
              <w:rPr>
                <w:b/>
                <w:lang w:val="es-MX"/>
              </w:rPr>
            </w:pPr>
            <w:r w:rsidRPr="004A3462">
              <w:rPr>
                <w:b/>
                <w:lang w:val="es-MX"/>
              </w:rPr>
              <w:t>Sistema</w:t>
            </w:r>
          </w:p>
        </w:tc>
      </w:tr>
      <w:tr w:rsidR="004A3462" w14:paraId="125F755C" w14:textId="77777777" w:rsidTr="00663C62">
        <w:tc>
          <w:tcPr>
            <w:tcW w:w="4750" w:type="dxa"/>
            <w:gridSpan w:val="2"/>
            <w:shd w:val="clear" w:color="auto" w:fill="auto"/>
          </w:tcPr>
          <w:p w14:paraId="54F69B0E" w14:textId="77777777"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14:paraId="13A7406E" w14:textId="77777777" w:rsidR="004A3462" w:rsidRPr="004A3462" w:rsidRDefault="004A3462" w:rsidP="00663C62">
            <w:pPr>
              <w:rPr>
                <w:lang w:val="es-MX"/>
              </w:rPr>
            </w:pPr>
          </w:p>
        </w:tc>
      </w:tr>
      <w:tr w:rsidR="004A3462" w14:paraId="5EF6A8CE" w14:textId="77777777" w:rsidTr="00663C62">
        <w:tc>
          <w:tcPr>
            <w:tcW w:w="4750" w:type="dxa"/>
            <w:gridSpan w:val="2"/>
            <w:shd w:val="clear" w:color="auto" w:fill="auto"/>
          </w:tcPr>
          <w:p w14:paraId="73260324" w14:textId="77777777" w:rsidR="004A3462" w:rsidRPr="00425D04" w:rsidRDefault="004A3462" w:rsidP="00663C62">
            <w:pPr>
              <w:rPr>
                <w:lang w:val="es-MX"/>
              </w:rPr>
            </w:pPr>
          </w:p>
        </w:tc>
        <w:tc>
          <w:tcPr>
            <w:tcW w:w="4860" w:type="dxa"/>
            <w:shd w:val="clear" w:color="auto" w:fill="auto"/>
          </w:tcPr>
          <w:p w14:paraId="1453692D"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22473663" w14:textId="77777777" w:rsidTr="00663C62">
        <w:tc>
          <w:tcPr>
            <w:tcW w:w="4750" w:type="dxa"/>
            <w:gridSpan w:val="2"/>
            <w:shd w:val="clear" w:color="auto" w:fill="auto"/>
          </w:tcPr>
          <w:p w14:paraId="37B6CF49" w14:textId="77777777" w:rsidR="004A3462" w:rsidRPr="00425D04" w:rsidRDefault="004A3462" w:rsidP="00663C62">
            <w:pPr>
              <w:rPr>
                <w:lang w:val="es-MX"/>
              </w:rPr>
            </w:pPr>
          </w:p>
        </w:tc>
        <w:tc>
          <w:tcPr>
            <w:tcW w:w="4860" w:type="dxa"/>
            <w:shd w:val="clear" w:color="auto" w:fill="auto"/>
          </w:tcPr>
          <w:p w14:paraId="7B3B054C" w14:textId="77777777"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14:paraId="2F8657EC" w14:textId="77777777" w:rsidTr="00663C62">
        <w:tc>
          <w:tcPr>
            <w:tcW w:w="4750" w:type="dxa"/>
            <w:gridSpan w:val="2"/>
            <w:shd w:val="clear" w:color="auto" w:fill="auto"/>
          </w:tcPr>
          <w:p w14:paraId="20FE3E85" w14:textId="77777777" w:rsidR="004A3462" w:rsidRPr="00425D04" w:rsidRDefault="004A3462" w:rsidP="00663C62">
            <w:pPr>
              <w:rPr>
                <w:lang w:val="es-MX"/>
              </w:rPr>
            </w:pPr>
          </w:p>
        </w:tc>
        <w:tc>
          <w:tcPr>
            <w:tcW w:w="4860" w:type="dxa"/>
            <w:shd w:val="clear" w:color="auto" w:fill="auto"/>
          </w:tcPr>
          <w:p w14:paraId="54B143E4" w14:textId="77777777"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14:paraId="2873F3CE" w14:textId="77777777" w:rsidTr="00663C62">
        <w:tc>
          <w:tcPr>
            <w:tcW w:w="4750" w:type="dxa"/>
            <w:gridSpan w:val="2"/>
            <w:shd w:val="clear" w:color="auto" w:fill="auto"/>
          </w:tcPr>
          <w:p w14:paraId="4FE7C742" w14:textId="77777777" w:rsidR="004A3462" w:rsidRPr="00425D04" w:rsidRDefault="004A3462" w:rsidP="00663C62">
            <w:pPr>
              <w:rPr>
                <w:lang w:val="es-MX"/>
              </w:rPr>
            </w:pPr>
          </w:p>
        </w:tc>
        <w:tc>
          <w:tcPr>
            <w:tcW w:w="4860" w:type="dxa"/>
            <w:shd w:val="clear" w:color="auto" w:fill="auto"/>
          </w:tcPr>
          <w:p w14:paraId="09D4169B"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54366439" w14:textId="77777777" w:rsidTr="00663C62">
        <w:tc>
          <w:tcPr>
            <w:tcW w:w="2622" w:type="dxa"/>
            <w:tcBorders>
              <w:bottom w:val="single" w:sz="4" w:space="0" w:color="auto"/>
            </w:tcBorders>
            <w:shd w:val="clear" w:color="auto" w:fill="F3F3F3"/>
          </w:tcPr>
          <w:p w14:paraId="035CE1DC" w14:textId="77777777" w:rsidR="004A3462" w:rsidRPr="004A3462" w:rsidRDefault="004A3462" w:rsidP="00663C62">
            <w:pPr>
              <w:rPr>
                <w:b/>
                <w:lang w:val="es-MX"/>
              </w:rPr>
            </w:pPr>
            <w:r w:rsidRPr="004A3462">
              <w:rPr>
                <w:b/>
                <w:lang w:val="es-MX"/>
              </w:rPr>
              <w:t>Camino alternativo 1</w:t>
            </w:r>
          </w:p>
        </w:tc>
        <w:tc>
          <w:tcPr>
            <w:tcW w:w="6988" w:type="dxa"/>
            <w:gridSpan w:val="2"/>
          </w:tcPr>
          <w:p w14:paraId="1D5154FE" w14:textId="77777777"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14:paraId="6BD1AF66" w14:textId="77777777" w:rsidTr="00663C62">
        <w:tc>
          <w:tcPr>
            <w:tcW w:w="2622" w:type="dxa"/>
            <w:shd w:val="clear" w:color="auto" w:fill="F3F3F3"/>
          </w:tcPr>
          <w:p w14:paraId="45AFB147" w14:textId="77777777" w:rsidR="004A3462" w:rsidRPr="004A3462" w:rsidRDefault="004A3462" w:rsidP="00663C62">
            <w:pPr>
              <w:rPr>
                <w:b/>
                <w:lang w:val="es-MX"/>
              </w:rPr>
            </w:pPr>
            <w:r w:rsidRPr="004A3462">
              <w:rPr>
                <w:b/>
                <w:lang w:val="es-MX"/>
              </w:rPr>
              <w:t xml:space="preserve">Poscondición </w:t>
            </w:r>
          </w:p>
        </w:tc>
        <w:tc>
          <w:tcPr>
            <w:tcW w:w="6988" w:type="dxa"/>
            <w:gridSpan w:val="2"/>
          </w:tcPr>
          <w:p w14:paraId="0030D114" w14:textId="77777777"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14:paraId="6642D2AA" w14:textId="77777777" w:rsidR="004A3462" w:rsidRDefault="004A3462" w:rsidP="004A3462"/>
    <w:p w14:paraId="2C98C0AA" w14:textId="77777777" w:rsidR="004A3462" w:rsidRDefault="004A3462" w:rsidP="004A3462">
      <w:pPr>
        <w:pStyle w:val="Ttulo5"/>
      </w:pPr>
      <w:r>
        <w:t xml:space="preserve">Flujo de Sucesos Caso de Uso: </w:t>
      </w:r>
      <w:r w:rsidRPr="00425D04">
        <w:t xml:space="preserve">Dar Baja </w:t>
      </w:r>
      <w:r>
        <w:t xml:space="preserve">Proveedor </w:t>
      </w:r>
    </w:p>
    <w:p w14:paraId="7B240BBA"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6602202B" w14:textId="77777777" w:rsidTr="00663C62">
        <w:tc>
          <w:tcPr>
            <w:tcW w:w="2622" w:type="dxa"/>
            <w:shd w:val="clear" w:color="auto" w:fill="F3F3F3"/>
          </w:tcPr>
          <w:p w14:paraId="30E2D3D6" w14:textId="77777777" w:rsidR="004A3462" w:rsidRPr="004A3462" w:rsidRDefault="004A3462" w:rsidP="00663C62">
            <w:pPr>
              <w:rPr>
                <w:b/>
                <w:lang w:val="es-MX"/>
              </w:rPr>
            </w:pPr>
            <w:r w:rsidRPr="004A3462">
              <w:rPr>
                <w:b/>
                <w:lang w:val="es-MX"/>
              </w:rPr>
              <w:t>Iniciador</w:t>
            </w:r>
          </w:p>
        </w:tc>
        <w:tc>
          <w:tcPr>
            <w:tcW w:w="6988" w:type="dxa"/>
            <w:gridSpan w:val="2"/>
          </w:tcPr>
          <w:p w14:paraId="08E57690" w14:textId="77777777" w:rsidR="004A3462" w:rsidRPr="004A3462" w:rsidRDefault="004A3462" w:rsidP="00663C62">
            <w:pPr>
              <w:rPr>
                <w:lang w:val="es-MX"/>
              </w:rPr>
            </w:pPr>
            <w:r w:rsidRPr="004A3462">
              <w:rPr>
                <w:lang w:val="es-MX"/>
              </w:rPr>
              <w:t>Administrador</w:t>
            </w:r>
          </w:p>
        </w:tc>
      </w:tr>
      <w:tr w:rsidR="004A3462" w14:paraId="27E0497D" w14:textId="77777777" w:rsidTr="00663C62">
        <w:tc>
          <w:tcPr>
            <w:tcW w:w="2622" w:type="dxa"/>
            <w:shd w:val="clear" w:color="auto" w:fill="F3F3F3"/>
          </w:tcPr>
          <w:p w14:paraId="7A98F1C0" w14:textId="77777777" w:rsidR="004A3462" w:rsidRPr="004A3462" w:rsidRDefault="004A3462" w:rsidP="00663C62">
            <w:pPr>
              <w:rPr>
                <w:b/>
                <w:lang w:val="es-MX"/>
              </w:rPr>
            </w:pPr>
            <w:r w:rsidRPr="004A3462">
              <w:rPr>
                <w:b/>
                <w:lang w:val="es-MX"/>
              </w:rPr>
              <w:t>Precondición</w:t>
            </w:r>
          </w:p>
        </w:tc>
        <w:tc>
          <w:tcPr>
            <w:tcW w:w="6988" w:type="dxa"/>
            <w:gridSpan w:val="2"/>
          </w:tcPr>
          <w:p w14:paraId="587F54AD" w14:textId="77777777" w:rsidR="004A3462" w:rsidRPr="004A3462" w:rsidRDefault="004A3462" w:rsidP="00663C62">
            <w:pPr>
              <w:rPr>
                <w:lang w:val="es-MX"/>
              </w:rPr>
            </w:pPr>
            <w:r w:rsidRPr="004A3462">
              <w:rPr>
                <w:lang w:val="es-MX"/>
              </w:rPr>
              <w:t>Ninguna</w:t>
            </w:r>
          </w:p>
        </w:tc>
      </w:tr>
      <w:tr w:rsidR="004A3462" w14:paraId="00FC82D1" w14:textId="77777777" w:rsidTr="00663C62">
        <w:tc>
          <w:tcPr>
            <w:tcW w:w="9610" w:type="dxa"/>
            <w:gridSpan w:val="3"/>
            <w:shd w:val="clear" w:color="auto" w:fill="F3F3F3"/>
          </w:tcPr>
          <w:p w14:paraId="627015AD" w14:textId="77777777" w:rsidR="004A3462" w:rsidRDefault="004A3462" w:rsidP="00663C62">
            <w:pPr>
              <w:jc w:val="center"/>
              <w:rPr>
                <w:color w:val="FF0000"/>
                <w:lang w:val="es-MX"/>
              </w:rPr>
            </w:pPr>
            <w:r>
              <w:rPr>
                <w:b/>
                <w:lang w:val="es-MX"/>
              </w:rPr>
              <w:t>Flujo básico</w:t>
            </w:r>
          </w:p>
        </w:tc>
      </w:tr>
      <w:tr w:rsidR="004A3462" w14:paraId="6C16370D" w14:textId="77777777" w:rsidTr="00663C62">
        <w:tc>
          <w:tcPr>
            <w:tcW w:w="4750" w:type="dxa"/>
            <w:gridSpan w:val="2"/>
            <w:shd w:val="clear" w:color="auto" w:fill="F3F3F3"/>
          </w:tcPr>
          <w:p w14:paraId="72332DCA" w14:textId="77777777" w:rsidR="004A3462" w:rsidRPr="00487F77" w:rsidRDefault="004A3462" w:rsidP="00663C62">
            <w:pPr>
              <w:jc w:val="center"/>
              <w:rPr>
                <w:b/>
                <w:lang w:val="es-MX"/>
              </w:rPr>
            </w:pPr>
            <w:r w:rsidRPr="00487F77">
              <w:rPr>
                <w:b/>
                <w:lang w:val="es-MX"/>
              </w:rPr>
              <w:t>Actor</w:t>
            </w:r>
          </w:p>
        </w:tc>
        <w:tc>
          <w:tcPr>
            <w:tcW w:w="4860" w:type="dxa"/>
            <w:shd w:val="clear" w:color="auto" w:fill="F3F3F3"/>
          </w:tcPr>
          <w:p w14:paraId="3070A27C" w14:textId="77777777" w:rsidR="004A3462" w:rsidRPr="00487F77" w:rsidRDefault="004A3462" w:rsidP="00663C62">
            <w:pPr>
              <w:jc w:val="center"/>
              <w:rPr>
                <w:b/>
                <w:lang w:val="es-MX"/>
              </w:rPr>
            </w:pPr>
            <w:r w:rsidRPr="00487F77">
              <w:rPr>
                <w:b/>
                <w:lang w:val="es-MX"/>
              </w:rPr>
              <w:t>Sistema</w:t>
            </w:r>
          </w:p>
        </w:tc>
      </w:tr>
      <w:tr w:rsidR="004A3462" w14:paraId="01B46FC8" w14:textId="77777777" w:rsidTr="00663C62">
        <w:tc>
          <w:tcPr>
            <w:tcW w:w="4750" w:type="dxa"/>
            <w:gridSpan w:val="2"/>
            <w:shd w:val="clear" w:color="auto" w:fill="auto"/>
          </w:tcPr>
          <w:p w14:paraId="2B4ADCEB" w14:textId="77777777"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14:paraId="7209EC20" w14:textId="77777777" w:rsidR="004A3462" w:rsidRPr="004A3462" w:rsidRDefault="004A3462" w:rsidP="00663C62">
            <w:pPr>
              <w:rPr>
                <w:lang w:val="es-MX"/>
              </w:rPr>
            </w:pPr>
          </w:p>
        </w:tc>
      </w:tr>
      <w:tr w:rsidR="004A3462" w14:paraId="0669DC70" w14:textId="77777777" w:rsidTr="00663C62">
        <w:tc>
          <w:tcPr>
            <w:tcW w:w="4750" w:type="dxa"/>
            <w:gridSpan w:val="2"/>
            <w:shd w:val="clear" w:color="auto" w:fill="auto"/>
          </w:tcPr>
          <w:p w14:paraId="0230EB5B" w14:textId="77777777" w:rsidR="004A3462" w:rsidRPr="00425D04" w:rsidRDefault="004A3462" w:rsidP="00663C62">
            <w:pPr>
              <w:rPr>
                <w:lang w:val="es-MX"/>
              </w:rPr>
            </w:pPr>
          </w:p>
        </w:tc>
        <w:tc>
          <w:tcPr>
            <w:tcW w:w="4860" w:type="dxa"/>
            <w:shd w:val="clear" w:color="auto" w:fill="auto"/>
          </w:tcPr>
          <w:p w14:paraId="29C1AF2B"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395E5590" w14:textId="77777777" w:rsidTr="00663C62">
        <w:tc>
          <w:tcPr>
            <w:tcW w:w="4750" w:type="dxa"/>
            <w:gridSpan w:val="2"/>
            <w:shd w:val="clear" w:color="auto" w:fill="auto"/>
          </w:tcPr>
          <w:p w14:paraId="263A5C07" w14:textId="77777777" w:rsidR="004A3462" w:rsidRPr="00425D04" w:rsidRDefault="004A3462" w:rsidP="00663C62">
            <w:pPr>
              <w:rPr>
                <w:lang w:val="es-MX"/>
              </w:rPr>
            </w:pPr>
          </w:p>
        </w:tc>
        <w:tc>
          <w:tcPr>
            <w:tcW w:w="4860" w:type="dxa"/>
            <w:shd w:val="clear" w:color="auto" w:fill="auto"/>
          </w:tcPr>
          <w:p w14:paraId="27E939E2" w14:textId="120D8367" w:rsidR="004A3462" w:rsidRPr="00425D04" w:rsidRDefault="00C130AA" w:rsidP="00C130AA">
            <w:pPr>
              <w:rPr>
                <w:lang w:val="es-MX"/>
              </w:rPr>
            </w:pPr>
            <w:r>
              <w:rPr>
                <w:lang w:val="es-MX"/>
              </w:rPr>
              <w:t>3.</w:t>
            </w:r>
            <w:r w:rsidR="0004547D">
              <w:rPr>
                <w:lang w:val="es-MX"/>
              </w:rPr>
              <w:t xml:space="preserve"> Se cambia el valor del atributo estado de ‘no borrado’ a ‘borrado’ en el registro adecuado de la tabla</w:t>
            </w:r>
            <w:r w:rsidR="0004547D" w:rsidRPr="00425D04">
              <w:rPr>
                <w:lang w:val="es-MX"/>
              </w:rPr>
              <w:t xml:space="preserve"> </w:t>
            </w:r>
            <w:r w:rsidR="00093608">
              <w:rPr>
                <w:lang w:val="es-MX"/>
              </w:rPr>
              <w:t>Proveedor</w:t>
            </w:r>
          </w:p>
        </w:tc>
      </w:tr>
      <w:tr w:rsidR="004A3462" w14:paraId="4BC2E51E" w14:textId="77777777" w:rsidTr="00663C62">
        <w:tc>
          <w:tcPr>
            <w:tcW w:w="4750" w:type="dxa"/>
            <w:gridSpan w:val="2"/>
            <w:shd w:val="clear" w:color="auto" w:fill="auto"/>
          </w:tcPr>
          <w:p w14:paraId="73055392" w14:textId="77777777" w:rsidR="004A3462" w:rsidRPr="00425D04" w:rsidRDefault="004A3462" w:rsidP="00663C62">
            <w:pPr>
              <w:rPr>
                <w:lang w:val="es-MX"/>
              </w:rPr>
            </w:pPr>
          </w:p>
        </w:tc>
        <w:tc>
          <w:tcPr>
            <w:tcW w:w="4860" w:type="dxa"/>
            <w:shd w:val="clear" w:color="auto" w:fill="auto"/>
          </w:tcPr>
          <w:p w14:paraId="2E63F536" w14:textId="77777777"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14:paraId="25C69BCB" w14:textId="77777777" w:rsidTr="00663C62">
        <w:tc>
          <w:tcPr>
            <w:tcW w:w="4750" w:type="dxa"/>
            <w:gridSpan w:val="2"/>
            <w:shd w:val="clear" w:color="auto" w:fill="auto"/>
          </w:tcPr>
          <w:p w14:paraId="0EDC9B33" w14:textId="77777777" w:rsidR="004A3462" w:rsidRPr="00425D04" w:rsidRDefault="004A3462" w:rsidP="00663C62">
            <w:pPr>
              <w:rPr>
                <w:lang w:val="es-MX"/>
              </w:rPr>
            </w:pPr>
          </w:p>
        </w:tc>
        <w:tc>
          <w:tcPr>
            <w:tcW w:w="4860" w:type="dxa"/>
            <w:shd w:val="clear" w:color="auto" w:fill="auto"/>
          </w:tcPr>
          <w:p w14:paraId="403AAB33"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15372A2E" w14:textId="77777777" w:rsidTr="00663C62">
        <w:tc>
          <w:tcPr>
            <w:tcW w:w="2622" w:type="dxa"/>
            <w:tcBorders>
              <w:bottom w:val="single" w:sz="4" w:space="0" w:color="auto"/>
            </w:tcBorders>
            <w:shd w:val="clear" w:color="auto" w:fill="F3F3F3"/>
          </w:tcPr>
          <w:p w14:paraId="4F539389" w14:textId="77777777" w:rsidR="004A3462" w:rsidRDefault="004A3462" w:rsidP="00663C62">
            <w:pPr>
              <w:rPr>
                <w:b/>
                <w:lang w:val="es-MX"/>
              </w:rPr>
            </w:pPr>
            <w:r>
              <w:rPr>
                <w:b/>
                <w:lang w:val="es-MX"/>
              </w:rPr>
              <w:t>Camino alternativo 1</w:t>
            </w:r>
          </w:p>
        </w:tc>
        <w:tc>
          <w:tcPr>
            <w:tcW w:w="6988" w:type="dxa"/>
            <w:gridSpan w:val="2"/>
          </w:tcPr>
          <w:p w14:paraId="544FD1F9" w14:textId="77777777"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14:paraId="4D37032F" w14:textId="77777777" w:rsidTr="00663C62">
        <w:tc>
          <w:tcPr>
            <w:tcW w:w="2622" w:type="dxa"/>
            <w:shd w:val="clear" w:color="auto" w:fill="F3F3F3"/>
          </w:tcPr>
          <w:p w14:paraId="0059EFB2" w14:textId="77777777" w:rsidR="004A3462" w:rsidRDefault="004A3462" w:rsidP="00663C62">
            <w:pPr>
              <w:rPr>
                <w:b/>
                <w:lang w:val="es-MX"/>
              </w:rPr>
            </w:pPr>
            <w:r>
              <w:rPr>
                <w:b/>
                <w:lang w:val="es-MX"/>
              </w:rPr>
              <w:t xml:space="preserve">Poscondición </w:t>
            </w:r>
          </w:p>
        </w:tc>
        <w:tc>
          <w:tcPr>
            <w:tcW w:w="6988" w:type="dxa"/>
            <w:gridSpan w:val="2"/>
          </w:tcPr>
          <w:p w14:paraId="154D2FFF" w14:textId="77777777"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14:paraId="5281F719" w14:textId="77777777" w:rsidR="00425D04" w:rsidRDefault="00425D04" w:rsidP="00425D04">
      <w:pPr>
        <w:pStyle w:val="Ttulo5"/>
      </w:pPr>
      <w:r>
        <w:t xml:space="preserve">Flujo de Sucesos Caso de Uso: </w:t>
      </w:r>
      <w:r w:rsidRPr="00425D04">
        <w:t xml:space="preserve">Verificar </w:t>
      </w:r>
      <w:r>
        <w:t xml:space="preserve">Proveedor </w:t>
      </w:r>
    </w:p>
    <w:p w14:paraId="5EF16202" w14:textId="77777777" w:rsidR="00425D04" w:rsidRDefault="00425D04" w:rsidP="00425D04">
      <w:pPr>
        <w:rPr>
          <w:b/>
          <w:bCs/>
        </w:rPr>
      </w:pPr>
    </w:p>
    <w:p w14:paraId="6D49BE17" w14:textId="77777777" w:rsidR="00425D04" w:rsidRDefault="00425D04" w:rsidP="00425D04">
      <w:r>
        <w:t xml:space="preserve">Este caso de uso verifica si el Proveedor existe en el sistema, si existe retorna </w:t>
      </w:r>
      <w:r w:rsidR="004A3462">
        <w:t>verdadero</w:t>
      </w:r>
      <w:r>
        <w:t>.</w:t>
      </w:r>
    </w:p>
    <w:p w14:paraId="410E709E" w14:textId="77777777" w:rsidR="00837EDC" w:rsidRDefault="00837EDC" w:rsidP="00425D04"/>
    <w:p w14:paraId="62032567" w14:textId="77777777" w:rsidR="00623148" w:rsidRDefault="00623148" w:rsidP="00425D04"/>
    <w:p w14:paraId="2DBECF9D" w14:textId="77777777" w:rsidR="00623148" w:rsidRDefault="00623148" w:rsidP="00425D04"/>
    <w:p w14:paraId="0C2F82CB" w14:textId="77777777" w:rsidR="00623148" w:rsidRDefault="00623148" w:rsidP="00425D04"/>
    <w:p w14:paraId="15B96789" w14:textId="77777777" w:rsidR="00623148" w:rsidRDefault="00623148" w:rsidP="00425D04"/>
    <w:p w14:paraId="04C5B8AE" w14:textId="77777777" w:rsidR="00623148" w:rsidRDefault="00623148" w:rsidP="00425D04"/>
    <w:p w14:paraId="304AB0BF" w14:textId="77777777" w:rsidR="00623148" w:rsidRDefault="00623148" w:rsidP="00425D04"/>
    <w:p w14:paraId="3C6B5871" w14:textId="77777777" w:rsidR="00623148" w:rsidRDefault="00623148" w:rsidP="00425D04"/>
    <w:p w14:paraId="7D2CC4B5" w14:textId="77777777" w:rsidR="00623148" w:rsidRDefault="00623148" w:rsidP="00425D04"/>
    <w:p w14:paraId="398355E8" w14:textId="77777777" w:rsidR="00623148" w:rsidRDefault="00623148" w:rsidP="00425D04"/>
    <w:p w14:paraId="7E836C62" w14:textId="77777777" w:rsidR="00623148" w:rsidRDefault="00623148" w:rsidP="00425D04"/>
    <w:p w14:paraId="12E1FA45" w14:textId="77777777" w:rsidR="00623148" w:rsidRDefault="00623148" w:rsidP="00425D04"/>
    <w:p w14:paraId="024AD68D" w14:textId="77777777" w:rsidR="00623148" w:rsidRDefault="00623148" w:rsidP="00425D04"/>
    <w:p w14:paraId="0C159C84" w14:textId="77777777" w:rsidR="00623148" w:rsidRDefault="00623148" w:rsidP="00425D04"/>
    <w:p w14:paraId="34223DC3" w14:textId="77777777" w:rsidR="00837EDC" w:rsidRDefault="00837EDC" w:rsidP="00837EDC">
      <w:pPr>
        <w:pStyle w:val="Ttulo4"/>
      </w:pPr>
      <w:r>
        <w:t xml:space="preserve">Diagrama de Caso de Uso </w:t>
      </w:r>
      <w:r w:rsidRPr="00425D04">
        <w:t>Gestionar</w:t>
      </w:r>
      <w:r>
        <w:t xml:space="preserve"> Compra a</w:t>
      </w:r>
      <w:r w:rsidRPr="00425D04">
        <w:t xml:space="preserve"> </w:t>
      </w:r>
      <w:r>
        <w:t>Proveedor</w:t>
      </w:r>
    </w:p>
    <w:p w14:paraId="20A82917" w14:textId="77777777" w:rsidR="00623148" w:rsidRDefault="00623148" w:rsidP="00623148"/>
    <w:p w14:paraId="6E3D17FB" w14:textId="19E7016A" w:rsidR="00623148" w:rsidRDefault="00133949" w:rsidP="00623148">
      <w:r w:rsidRPr="00133949">
        <w:rPr>
          <w:noProof/>
          <w:lang w:eastAsia="es-AR"/>
        </w:rPr>
        <w:drawing>
          <wp:inline distT="0" distB="0" distL="0" distR="0" wp14:anchorId="788AA793" wp14:editId="0144D41D">
            <wp:extent cx="6120765" cy="4385434"/>
            <wp:effectExtent l="0" t="0" r="0" b="0"/>
            <wp:docPr id="45" name="Imagen 45" descr="C:\Users\Esteban\Documents\GitHub\Trabajo-Practico-N-2-Ingenieria-Software-1\Gestionar Compra a Proveedor\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ocuments\GitHub\Trabajo-Practico-N-2-Ingenieria-Software-1\Gestionar Compra a Proveedor\Princip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385434"/>
                    </a:xfrm>
                    <a:prstGeom prst="rect">
                      <a:avLst/>
                    </a:prstGeom>
                    <a:noFill/>
                    <a:ln>
                      <a:noFill/>
                    </a:ln>
                  </pic:spPr>
                </pic:pic>
              </a:graphicData>
            </a:graphic>
          </wp:inline>
        </w:drawing>
      </w:r>
    </w:p>
    <w:p w14:paraId="4BF1E6F6" w14:textId="77777777" w:rsidR="00893E82" w:rsidRPr="00623148" w:rsidRDefault="00893E82" w:rsidP="00623148"/>
    <w:p w14:paraId="1A364549" w14:textId="77777777" w:rsidR="00837EDC" w:rsidRDefault="00837EDC" w:rsidP="00837EDC">
      <w:pPr>
        <w:pStyle w:val="Ttulo5"/>
      </w:pPr>
      <w:r>
        <w:lastRenderedPageBreak/>
        <w:t xml:space="preserve">Flujo de Sucesos Caso de Uso: </w:t>
      </w:r>
      <w:r w:rsidR="00585FE0">
        <w:t>Realizar pedido Proveedor</w:t>
      </w:r>
      <w:r>
        <w:t xml:space="preserve"> </w:t>
      </w:r>
    </w:p>
    <w:p w14:paraId="2F0CB3CC" w14:textId="77777777"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14:paraId="1C3BF957" w14:textId="77777777" w:rsidTr="00837EDC">
        <w:tc>
          <w:tcPr>
            <w:tcW w:w="2622" w:type="dxa"/>
            <w:shd w:val="clear" w:color="auto" w:fill="F3F3F3"/>
          </w:tcPr>
          <w:p w14:paraId="155A6E61" w14:textId="77777777" w:rsidR="00837EDC" w:rsidRPr="004A3462" w:rsidRDefault="00837EDC" w:rsidP="00837EDC">
            <w:pPr>
              <w:rPr>
                <w:b/>
                <w:lang w:val="es-MX"/>
              </w:rPr>
            </w:pPr>
            <w:r w:rsidRPr="004A3462">
              <w:rPr>
                <w:b/>
                <w:lang w:val="es-MX"/>
              </w:rPr>
              <w:t>Iniciador</w:t>
            </w:r>
          </w:p>
        </w:tc>
        <w:tc>
          <w:tcPr>
            <w:tcW w:w="6988" w:type="dxa"/>
            <w:gridSpan w:val="2"/>
          </w:tcPr>
          <w:p w14:paraId="49494DD6" w14:textId="77777777" w:rsidR="00837EDC" w:rsidRPr="004A3462" w:rsidRDefault="00837EDC" w:rsidP="00837EDC">
            <w:pPr>
              <w:rPr>
                <w:lang w:val="es-MX"/>
              </w:rPr>
            </w:pPr>
            <w:r w:rsidRPr="004A3462">
              <w:rPr>
                <w:lang w:val="es-MX"/>
              </w:rPr>
              <w:t>Administrador</w:t>
            </w:r>
          </w:p>
        </w:tc>
      </w:tr>
      <w:tr w:rsidR="00837EDC" w14:paraId="224EE2AE" w14:textId="77777777" w:rsidTr="00837EDC">
        <w:tc>
          <w:tcPr>
            <w:tcW w:w="2622" w:type="dxa"/>
            <w:shd w:val="clear" w:color="auto" w:fill="F3F3F3"/>
          </w:tcPr>
          <w:p w14:paraId="43D935FA" w14:textId="77777777" w:rsidR="00837EDC" w:rsidRPr="004A3462" w:rsidRDefault="00837EDC" w:rsidP="00837EDC">
            <w:pPr>
              <w:rPr>
                <w:b/>
                <w:lang w:val="es-MX"/>
              </w:rPr>
            </w:pPr>
            <w:r w:rsidRPr="004A3462">
              <w:rPr>
                <w:b/>
                <w:lang w:val="es-MX"/>
              </w:rPr>
              <w:t>Precondición</w:t>
            </w:r>
          </w:p>
        </w:tc>
        <w:tc>
          <w:tcPr>
            <w:tcW w:w="6988" w:type="dxa"/>
            <w:gridSpan w:val="2"/>
          </w:tcPr>
          <w:p w14:paraId="7EF89A93" w14:textId="77777777" w:rsidR="00837EDC" w:rsidRPr="004A3462" w:rsidRDefault="00837EDC" w:rsidP="00837EDC">
            <w:pPr>
              <w:rPr>
                <w:lang w:val="es-MX"/>
              </w:rPr>
            </w:pPr>
            <w:r w:rsidRPr="004A3462">
              <w:rPr>
                <w:lang w:val="es-MX"/>
              </w:rPr>
              <w:t>Ninguna</w:t>
            </w:r>
          </w:p>
        </w:tc>
      </w:tr>
      <w:tr w:rsidR="00837EDC" w14:paraId="059B43E8" w14:textId="77777777" w:rsidTr="00837EDC">
        <w:tc>
          <w:tcPr>
            <w:tcW w:w="9610" w:type="dxa"/>
            <w:gridSpan w:val="3"/>
            <w:shd w:val="clear" w:color="auto" w:fill="F3F3F3"/>
          </w:tcPr>
          <w:p w14:paraId="475AE8A1" w14:textId="77777777" w:rsidR="00837EDC" w:rsidRDefault="00837EDC" w:rsidP="00837EDC">
            <w:pPr>
              <w:jc w:val="center"/>
              <w:rPr>
                <w:color w:val="FF0000"/>
                <w:lang w:val="es-MX"/>
              </w:rPr>
            </w:pPr>
            <w:r>
              <w:rPr>
                <w:b/>
                <w:lang w:val="es-MX"/>
              </w:rPr>
              <w:t>Flujo básico</w:t>
            </w:r>
          </w:p>
        </w:tc>
      </w:tr>
      <w:tr w:rsidR="00837EDC" w14:paraId="1E85BB80" w14:textId="77777777" w:rsidTr="00837EDC">
        <w:tc>
          <w:tcPr>
            <w:tcW w:w="4750" w:type="dxa"/>
            <w:gridSpan w:val="2"/>
            <w:shd w:val="clear" w:color="auto" w:fill="F3F3F3"/>
          </w:tcPr>
          <w:p w14:paraId="3088BF79" w14:textId="77777777" w:rsidR="00837EDC" w:rsidRPr="00487F77" w:rsidRDefault="00837EDC" w:rsidP="00837EDC">
            <w:pPr>
              <w:jc w:val="center"/>
              <w:rPr>
                <w:b/>
                <w:lang w:val="es-MX"/>
              </w:rPr>
            </w:pPr>
            <w:r w:rsidRPr="00487F77">
              <w:rPr>
                <w:b/>
                <w:lang w:val="es-MX"/>
              </w:rPr>
              <w:t>Actor</w:t>
            </w:r>
          </w:p>
        </w:tc>
        <w:tc>
          <w:tcPr>
            <w:tcW w:w="4860" w:type="dxa"/>
            <w:shd w:val="clear" w:color="auto" w:fill="F3F3F3"/>
          </w:tcPr>
          <w:p w14:paraId="09265489" w14:textId="77777777" w:rsidR="00837EDC" w:rsidRPr="00487F77" w:rsidRDefault="00837EDC" w:rsidP="00837EDC">
            <w:pPr>
              <w:jc w:val="center"/>
              <w:rPr>
                <w:b/>
                <w:lang w:val="es-MX"/>
              </w:rPr>
            </w:pPr>
            <w:r w:rsidRPr="00487F77">
              <w:rPr>
                <w:b/>
                <w:lang w:val="es-MX"/>
              </w:rPr>
              <w:t>Sistema</w:t>
            </w:r>
          </w:p>
        </w:tc>
      </w:tr>
      <w:tr w:rsidR="00837EDC" w14:paraId="5C3885B1" w14:textId="77777777" w:rsidTr="00837EDC">
        <w:tc>
          <w:tcPr>
            <w:tcW w:w="4750" w:type="dxa"/>
            <w:gridSpan w:val="2"/>
            <w:shd w:val="clear" w:color="auto" w:fill="auto"/>
          </w:tcPr>
          <w:p w14:paraId="0B76EC07" w14:textId="77777777"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14:paraId="6C4989CE" w14:textId="77777777" w:rsidR="00837EDC" w:rsidRPr="004A3462" w:rsidRDefault="00837EDC" w:rsidP="00837EDC">
            <w:pPr>
              <w:rPr>
                <w:lang w:val="es-MX"/>
              </w:rPr>
            </w:pPr>
          </w:p>
        </w:tc>
      </w:tr>
      <w:tr w:rsidR="00837EDC" w14:paraId="3480319B" w14:textId="77777777" w:rsidTr="00837EDC">
        <w:tc>
          <w:tcPr>
            <w:tcW w:w="4750" w:type="dxa"/>
            <w:gridSpan w:val="2"/>
            <w:shd w:val="clear" w:color="auto" w:fill="auto"/>
          </w:tcPr>
          <w:p w14:paraId="7F6DB9D4" w14:textId="77777777" w:rsidR="00837EDC" w:rsidRPr="00425D04" w:rsidRDefault="00837EDC" w:rsidP="00837EDC">
            <w:pPr>
              <w:rPr>
                <w:lang w:val="es-MX"/>
              </w:rPr>
            </w:pPr>
          </w:p>
        </w:tc>
        <w:tc>
          <w:tcPr>
            <w:tcW w:w="4860" w:type="dxa"/>
            <w:shd w:val="clear" w:color="auto" w:fill="auto"/>
          </w:tcPr>
          <w:p w14:paraId="2F7EF4C0" w14:textId="77777777"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14:paraId="436654E3" w14:textId="77777777" w:rsidTr="00837EDC">
        <w:tc>
          <w:tcPr>
            <w:tcW w:w="4750" w:type="dxa"/>
            <w:gridSpan w:val="2"/>
            <w:shd w:val="clear" w:color="auto" w:fill="auto"/>
          </w:tcPr>
          <w:p w14:paraId="34FBE891" w14:textId="77777777" w:rsidR="00837EDC" w:rsidRPr="00425D04" w:rsidRDefault="00837EDC" w:rsidP="00837EDC">
            <w:pPr>
              <w:rPr>
                <w:lang w:val="es-MX"/>
              </w:rPr>
            </w:pPr>
          </w:p>
        </w:tc>
        <w:tc>
          <w:tcPr>
            <w:tcW w:w="4860" w:type="dxa"/>
            <w:shd w:val="clear" w:color="auto" w:fill="auto"/>
          </w:tcPr>
          <w:p w14:paraId="3F15D3AC" w14:textId="77777777"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14:paraId="11432CED" w14:textId="77777777" w:rsidTr="00837EDC">
        <w:tc>
          <w:tcPr>
            <w:tcW w:w="4750" w:type="dxa"/>
            <w:gridSpan w:val="2"/>
            <w:shd w:val="clear" w:color="auto" w:fill="auto"/>
          </w:tcPr>
          <w:p w14:paraId="47D3556B" w14:textId="77777777" w:rsidR="00837EDC" w:rsidRPr="00425D04" w:rsidRDefault="00837EDC" w:rsidP="00837EDC">
            <w:pPr>
              <w:rPr>
                <w:lang w:val="es-MX"/>
              </w:rPr>
            </w:pPr>
          </w:p>
        </w:tc>
        <w:tc>
          <w:tcPr>
            <w:tcW w:w="4860" w:type="dxa"/>
            <w:shd w:val="clear" w:color="auto" w:fill="auto"/>
          </w:tcPr>
          <w:p w14:paraId="1180B241" w14:textId="77777777"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14:paraId="128E4B50" w14:textId="77777777" w:rsidTr="00837EDC">
        <w:tc>
          <w:tcPr>
            <w:tcW w:w="4750" w:type="dxa"/>
            <w:gridSpan w:val="2"/>
            <w:shd w:val="clear" w:color="auto" w:fill="auto"/>
          </w:tcPr>
          <w:p w14:paraId="591F343F" w14:textId="77777777" w:rsidR="00011E4B" w:rsidRPr="00425D04" w:rsidRDefault="00011E4B" w:rsidP="00837EDC">
            <w:pPr>
              <w:rPr>
                <w:lang w:val="es-MX"/>
              </w:rPr>
            </w:pPr>
          </w:p>
        </w:tc>
        <w:tc>
          <w:tcPr>
            <w:tcW w:w="4860" w:type="dxa"/>
            <w:shd w:val="clear" w:color="auto" w:fill="auto"/>
          </w:tcPr>
          <w:p w14:paraId="1D243EEA" w14:textId="77777777" w:rsidR="00011E4B" w:rsidRPr="00011E4B" w:rsidRDefault="00285D15" w:rsidP="00011E4B">
            <w:pPr>
              <w:rPr>
                <w:lang w:val="es-MX"/>
              </w:rPr>
            </w:pPr>
            <w:r>
              <w:rPr>
                <w:lang w:val="es-MX"/>
              </w:rPr>
              <w:t>5.R</w:t>
            </w:r>
            <w:r w:rsidR="00011E4B">
              <w:rPr>
                <w:lang w:val="es-MX"/>
              </w:rPr>
              <w:t>egistra los datos de la Compra</w:t>
            </w:r>
          </w:p>
        </w:tc>
      </w:tr>
      <w:tr w:rsidR="00837EDC" w14:paraId="35A10241" w14:textId="77777777" w:rsidTr="00837EDC">
        <w:tc>
          <w:tcPr>
            <w:tcW w:w="4750" w:type="dxa"/>
            <w:gridSpan w:val="2"/>
            <w:shd w:val="clear" w:color="auto" w:fill="auto"/>
          </w:tcPr>
          <w:p w14:paraId="77EBE74B" w14:textId="77777777" w:rsidR="00837EDC" w:rsidRPr="00425D04" w:rsidRDefault="00837EDC" w:rsidP="00837EDC">
            <w:pPr>
              <w:rPr>
                <w:lang w:val="es-MX"/>
              </w:rPr>
            </w:pPr>
          </w:p>
        </w:tc>
        <w:tc>
          <w:tcPr>
            <w:tcW w:w="4860" w:type="dxa"/>
            <w:shd w:val="clear" w:color="auto" w:fill="auto"/>
          </w:tcPr>
          <w:p w14:paraId="30152108" w14:textId="77777777" w:rsidR="00837EDC" w:rsidRPr="00C130AA" w:rsidRDefault="00011E4B" w:rsidP="00837EDC">
            <w:pPr>
              <w:jc w:val="left"/>
              <w:rPr>
                <w:lang w:val="es-MX"/>
              </w:rPr>
            </w:pPr>
            <w:r>
              <w:rPr>
                <w:lang w:val="es-MX"/>
              </w:rPr>
              <w:t>6</w:t>
            </w:r>
            <w:r w:rsidR="00837EDC" w:rsidRPr="00C130AA">
              <w:rPr>
                <w:lang w:val="es-MX"/>
              </w:rPr>
              <w:t>.El caso de uso finaliza</w:t>
            </w:r>
          </w:p>
        </w:tc>
      </w:tr>
      <w:tr w:rsidR="00837EDC" w14:paraId="648D5021" w14:textId="77777777" w:rsidTr="00837EDC">
        <w:tc>
          <w:tcPr>
            <w:tcW w:w="2622" w:type="dxa"/>
            <w:tcBorders>
              <w:bottom w:val="single" w:sz="4" w:space="0" w:color="auto"/>
            </w:tcBorders>
            <w:shd w:val="clear" w:color="auto" w:fill="F3F3F3"/>
          </w:tcPr>
          <w:p w14:paraId="7CE042FD" w14:textId="77777777" w:rsidR="00837EDC" w:rsidRDefault="00837EDC" w:rsidP="00837EDC">
            <w:pPr>
              <w:rPr>
                <w:b/>
                <w:lang w:val="es-MX"/>
              </w:rPr>
            </w:pPr>
            <w:r>
              <w:rPr>
                <w:b/>
                <w:lang w:val="es-MX"/>
              </w:rPr>
              <w:t>Camino alternativo 1</w:t>
            </w:r>
          </w:p>
        </w:tc>
        <w:tc>
          <w:tcPr>
            <w:tcW w:w="6988" w:type="dxa"/>
            <w:gridSpan w:val="2"/>
          </w:tcPr>
          <w:p w14:paraId="4276D9C6" w14:textId="77777777"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14:paraId="73E46CA7" w14:textId="77777777" w:rsidTr="00837EDC">
        <w:tc>
          <w:tcPr>
            <w:tcW w:w="2622" w:type="dxa"/>
            <w:tcBorders>
              <w:bottom w:val="single" w:sz="4" w:space="0" w:color="auto"/>
            </w:tcBorders>
            <w:shd w:val="clear" w:color="auto" w:fill="F3F3F3"/>
          </w:tcPr>
          <w:p w14:paraId="1C47DB9B" w14:textId="77777777" w:rsidR="00585FE0" w:rsidRDefault="00585FE0" w:rsidP="00837EDC">
            <w:pPr>
              <w:rPr>
                <w:b/>
                <w:lang w:val="es-MX"/>
              </w:rPr>
            </w:pPr>
            <w:r>
              <w:rPr>
                <w:b/>
                <w:lang w:val="es-MX"/>
              </w:rPr>
              <w:t>Camino alternativo 2</w:t>
            </w:r>
          </w:p>
        </w:tc>
        <w:tc>
          <w:tcPr>
            <w:tcW w:w="6988" w:type="dxa"/>
            <w:gridSpan w:val="2"/>
          </w:tcPr>
          <w:p w14:paraId="0BC08614" w14:textId="77777777"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14:paraId="363A3F6C" w14:textId="77777777" w:rsidTr="00837EDC">
        <w:tc>
          <w:tcPr>
            <w:tcW w:w="2622" w:type="dxa"/>
            <w:tcBorders>
              <w:bottom w:val="single" w:sz="4" w:space="0" w:color="auto"/>
            </w:tcBorders>
            <w:shd w:val="clear" w:color="auto" w:fill="F3F3F3"/>
          </w:tcPr>
          <w:p w14:paraId="1D293623" w14:textId="77777777" w:rsidR="00585FE0" w:rsidRDefault="00585FE0" w:rsidP="00837EDC">
            <w:pPr>
              <w:rPr>
                <w:b/>
                <w:lang w:val="es-MX"/>
              </w:rPr>
            </w:pPr>
            <w:r>
              <w:rPr>
                <w:b/>
                <w:lang w:val="es-MX"/>
              </w:rPr>
              <w:t>Camino alternativo 3</w:t>
            </w:r>
          </w:p>
        </w:tc>
        <w:tc>
          <w:tcPr>
            <w:tcW w:w="6988" w:type="dxa"/>
            <w:gridSpan w:val="2"/>
          </w:tcPr>
          <w:p w14:paraId="510E8CBE" w14:textId="77777777"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14:paraId="2EF50AE1" w14:textId="77777777" w:rsidTr="00837EDC">
        <w:tc>
          <w:tcPr>
            <w:tcW w:w="2622" w:type="dxa"/>
            <w:shd w:val="clear" w:color="auto" w:fill="F3F3F3"/>
          </w:tcPr>
          <w:p w14:paraId="739FE960" w14:textId="77777777"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8C8EB3B" w14:textId="77777777"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14:paraId="09AF286B" w14:textId="77777777" w:rsidR="009E7A47" w:rsidRDefault="009E7A47" w:rsidP="00425D04"/>
    <w:p w14:paraId="1FAE39B6" w14:textId="77777777" w:rsidR="00623148" w:rsidRDefault="00623148" w:rsidP="009E7A47">
      <w:pPr>
        <w:pStyle w:val="Ttulo5"/>
      </w:pPr>
    </w:p>
    <w:p w14:paraId="79E8AE5D" w14:textId="77777777" w:rsidR="009E7A47" w:rsidRDefault="009E7A47" w:rsidP="009E7A47">
      <w:pPr>
        <w:pStyle w:val="Ttulo5"/>
      </w:pPr>
      <w:r>
        <w:t xml:space="preserve">Flujo de Sucesos Caso de Uso: Generar Listado de estados Pendientes </w:t>
      </w:r>
    </w:p>
    <w:p w14:paraId="6E762F47"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7EF0C471" w14:textId="77777777" w:rsidTr="000D72FF">
        <w:tc>
          <w:tcPr>
            <w:tcW w:w="2622" w:type="dxa"/>
            <w:shd w:val="clear" w:color="auto" w:fill="F3F3F3"/>
          </w:tcPr>
          <w:p w14:paraId="47009C9F" w14:textId="77777777" w:rsidR="009E7A47" w:rsidRPr="004A3462" w:rsidRDefault="009E7A47" w:rsidP="000D72FF">
            <w:pPr>
              <w:rPr>
                <w:b/>
                <w:lang w:val="es-MX"/>
              </w:rPr>
            </w:pPr>
            <w:r w:rsidRPr="004A3462">
              <w:rPr>
                <w:b/>
                <w:lang w:val="es-MX"/>
              </w:rPr>
              <w:t>Iniciador</w:t>
            </w:r>
          </w:p>
        </w:tc>
        <w:tc>
          <w:tcPr>
            <w:tcW w:w="6988" w:type="dxa"/>
            <w:gridSpan w:val="2"/>
          </w:tcPr>
          <w:p w14:paraId="7D8553E7" w14:textId="77777777" w:rsidR="009E7A47" w:rsidRPr="004A3462" w:rsidRDefault="009E7A47" w:rsidP="000D72FF">
            <w:pPr>
              <w:rPr>
                <w:lang w:val="es-MX"/>
              </w:rPr>
            </w:pPr>
            <w:r w:rsidRPr="004A3462">
              <w:rPr>
                <w:lang w:val="es-MX"/>
              </w:rPr>
              <w:t>Administrador</w:t>
            </w:r>
          </w:p>
        </w:tc>
      </w:tr>
      <w:tr w:rsidR="009E7A47" w14:paraId="164F2F1C" w14:textId="77777777" w:rsidTr="000D72FF">
        <w:tc>
          <w:tcPr>
            <w:tcW w:w="2622" w:type="dxa"/>
            <w:shd w:val="clear" w:color="auto" w:fill="F3F3F3"/>
          </w:tcPr>
          <w:p w14:paraId="75AD293F" w14:textId="77777777" w:rsidR="009E7A47" w:rsidRPr="004A3462" w:rsidRDefault="009E7A47" w:rsidP="000D72FF">
            <w:pPr>
              <w:rPr>
                <w:b/>
                <w:lang w:val="es-MX"/>
              </w:rPr>
            </w:pPr>
            <w:r w:rsidRPr="004A3462">
              <w:rPr>
                <w:b/>
                <w:lang w:val="es-MX"/>
              </w:rPr>
              <w:t>Precondición</w:t>
            </w:r>
          </w:p>
        </w:tc>
        <w:tc>
          <w:tcPr>
            <w:tcW w:w="6988" w:type="dxa"/>
            <w:gridSpan w:val="2"/>
          </w:tcPr>
          <w:p w14:paraId="0F143C04" w14:textId="77777777" w:rsidR="009E7A47" w:rsidRPr="004A3462" w:rsidRDefault="009E7A47" w:rsidP="000D72FF">
            <w:pPr>
              <w:rPr>
                <w:lang w:val="es-MX"/>
              </w:rPr>
            </w:pPr>
            <w:r w:rsidRPr="004A3462">
              <w:rPr>
                <w:lang w:val="es-MX"/>
              </w:rPr>
              <w:t>Ninguna</w:t>
            </w:r>
          </w:p>
        </w:tc>
      </w:tr>
      <w:tr w:rsidR="009E7A47" w14:paraId="00534562" w14:textId="77777777" w:rsidTr="000D72FF">
        <w:tc>
          <w:tcPr>
            <w:tcW w:w="9610" w:type="dxa"/>
            <w:gridSpan w:val="3"/>
            <w:shd w:val="clear" w:color="auto" w:fill="F3F3F3"/>
          </w:tcPr>
          <w:p w14:paraId="76CF0DD9" w14:textId="77777777" w:rsidR="009E7A47" w:rsidRDefault="009E7A47" w:rsidP="000D72FF">
            <w:pPr>
              <w:jc w:val="center"/>
              <w:rPr>
                <w:color w:val="FF0000"/>
                <w:lang w:val="es-MX"/>
              </w:rPr>
            </w:pPr>
            <w:r>
              <w:rPr>
                <w:b/>
                <w:lang w:val="es-MX"/>
              </w:rPr>
              <w:t>Flujo básico</w:t>
            </w:r>
          </w:p>
        </w:tc>
      </w:tr>
      <w:tr w:rsidR="009E7A47" w14:paraId="1F2CA5E8" w14:textId="77777777" w:rsidTr="000D72FF">
        <w:tc>
          <w:tcPr>
            <w:tcW w:w="4750" w:type="dxa"/>
            <w:gridSpan w:val="2"/>
            <w:shd w:val="clear" w:color="auto" w:fill="F3F3F3"/>
          </w:tcPr>
          <w:p w14:paraId="15996458"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8AB5019" w14:textId="77777777" w:rsidR="009E7A47" w:rsidRPr="00487F77" w:rsidRDefault="009E7A47" w:rsidP="000D72FF">
            <w:pPr>
              <w:jc w:val="center"/>
              <w:rPr>
                <w:b/>
                <w:lang w:val="es-MX"/>
              </w:rPr>
            </w:pPr>
            <w:r w:rsidRPr="00487F77">
              <w:rPr>
                <w:b/>
                <w:lang w:val="es-MX"/>
              </w:rPr>
              <w:t>Sistema</w:t>
            </w:r>
          </w:p>
        </w:tc>
      </w:tr>
      <w:tr w:rsidR="009E7A47" w14:paraId="175AE686" w14:textId="77777777" w:rsidTr="000D72FF">
        <w:tc>
          <w:tcPr>
            <w:tcW w:w="4750" w:type="dxa"/>
            <w:gridSpan w:val="2"/>
            <w:shd w:val="clear" w:color="auto" w:fill="auto"/>
          </w:tcPr>
          <w:p w14:paraId="0EE584A2" w14:textId="77777777"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14:paraId="161DFC0B" w14:textId="77777777" w:rsidR="009E7A47" w:rsidRPr="004A3462" w:rsidRDefault="009E7A47" w:rsidP="000D72FF">
            <w:pPr>
              <w:rPr>
                <w:lang w:val="es-MX"/>
              </w:rPr>
            </w:pPr>
          </w:p>
        </w:tc>
      </w:tr>
      <w:tr w:rsidR="009E7A47" w14:paraId="4B21A1CD" w14:textId="77777777" w:rsidTr="000D72FF">
        <w:tc>
          <w:tcPr>
            <w:tcW w:w="4750" w:type="dxa"/>
            <w:gridSpan w:val="2"/>
            <w:shd w:val="clear" w:color="auto" w:fill="auto"/>
          </w:tcPr>
          <w:p w14:paraId="154A62D2" w14:textId="77777777" w:rsidR="009E7A47" w:rsidRPr="00425D04" w:rsidRDefault="009E7A47" w:rsidP="000D72FF">
            <w:pPr>
              <w:rPr>
                <w:lang w:val="es-MX"/>
              </w:rPr>
            </w:pPr>
          </w:p>
        </w:tc>
        <w:tc>
          <w:tcPr>
            <w:tcW w:w="4860" w:type="dxa"/>
            <w:shd w:val="clear" w:color="auto" w:fill="auto"/>
          </w:tcPr>
          <w:p w14:paraId="61BDD858" w14:textId="77777777"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14:paraId="2D25433A" w14:textId="77777777" w:rsidTr="000D72FF">
        <w:tc>
          <w:tcPr>
            <w:tcW w:w="4750" w:type="dxa"/>
            <w:gridSpan w:val="2"/>
            <w:shd w:val="clear" w:color="auto" w:fill="auto"/>
          </w:tcPr>
          <w:p w14:paraId="64491CA6" w14:textId="77777777" w:rsidR="009E7A47" w:rsidRPr="00425D04" w:rsidRDefault="009E7A47" w:rsidP="000D72FF">
            <w:pPr>
              <w:rPr>
                <w:lang w:val="es-MX"/>
              </w:rPr>
            </w:pPr>
          </w:p>
        </w:tc>
        <w:tc>
          <w:tcPr>
            <w:tcW w:w="4860" w:type="dxa"/>
            <w:shd w:val="clear" w:color="auto" w:fill="auto"/>
          </w:tcPr>
          <w:p w14:paraId="63DCEAB6" w14:textId="77777777"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14:paraId="6BB86769" w14:textId="77777777" w:rsidTr="000D72FF">
        <w:tc>
          <w:tcPr>
            <w:tcW w:w="4750" w:type="dxa"/>
            <w:gridSpan w:val="2"/>
            <w:shd w:val="clear" w:color="auto" w:fill="auto"/>
          </w:tcPr>
          <w:p w14:paraId="0990CC42" w14:textId="77777777" w:rsidR="009E7A47" w:rsidRPr="00425D04" w:rsidRDefault="009E7A47" w:rsidP="000D72FF">
            <w:pPr>
              <w:rPr>
                <w:lang w:val="es-MX"/>
              </w:rPr>
            </w:pPr>
          </w:p>
        </w:tc>
        <w:tc>
          <w:tcPr>
            <w:tcW w:w="4860" w:type="dxa"/>
            <w:shd w:val="clear" w:color="auto" w:fill="auto"/>
          </w:tcPr>
          <w:p w14:paraId="12F8BEB2" w14:textId="77777777"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14:paraId="18538DA0" w14:textId="77777777" w:rsidTr="000D72FF">
        <w:tc>
          <w:tcPr>
            <w:tcW w:w="4750" w:type="dxa"/>
            <w:gridSpan w:val="2"/>
            <w:shd w:val="clear" w:color="auto" w:fill="auto"/>
          </w:tcPr>
          <w:p w14:paraId="1C64228E" w14:textId="77777777" w:rsidR="00285D15" w:rsidRPr="00425D04" w:rsidRDefault="00285D15" w:rsidP="000D72FF">
            <w:pPr>
              <w:rPr>
                <w:lang w:val="es-MX"/>
              </w:rPr>
            </w:pPr>
          </w:p>
        </w:tc>
        <w:tc>
          <w:tcPr>
            <w:tcW w:w="4860" w:type="dxa"/>
            <w:shd w:val="clear" w:color="auto" w:fill="auto"/>
          </w:tcPr>
          <w:p w14:paraId="488E5B5B" w14:textId="77777777" w:rsidR="00285D15" w:rsidRPr="00C130AA" w:rsidRDefault="00285D15" w:rsidP="000D72FF">
            <w:pPr>
              <w:rPr>
                <w:lang w:val="es-MX"/>
              </w:rPr>
            </w:pPr>
            <w:r>
              <w:rPr>
                <w:lang w:val="es-MX"/>
              </w:rPr>
              <w:t xml:space="preserve">5.Genera listado de pedidos </w:t>
            </w:r>
          </w:p>
        </w:tc>
      </w:tr>
      <w:tr w:rsidR="009E7A47" w14:paraId="7787DBC1" w14:textId="77777777" w:rsidTr="000D72FF">
        <w:tc>
          <w:tcPr>
            <w:tcW w:w="4750" w:type="dxa"/>
            <w:gridSpan w:val="2"/>
            <w:shd w:val="clear" w:color="auto" w:fill="auto"/>
          </w:tcPr>
          <w:p w14:paraId="586CE540" w14:textId="77777777" w:rsidR="009E7A47" w:rsidRPr="00425D04" w:rsidRDefault="009E7A47" w:rsidP="000D72FF">
            <w:pPr>
              <w:rPr>
                <w:lang w:val="es-MX"/>
              </w:rPr>
            </w:pPr>
          </w:p>
        </w:tc>
        <w:tc>
          <w:tcPr>
            <w:tcW w:w="4860" w:type="dxa"/>
            <w:shd w:val="clear" w:color="auto" w:fill="auto"/>
          </w:tcPr>
          <w:p w14:paraId="64A3B5F1" w14:textId="77777777" w:rsidR="009E7A47" w:rsidRPr="00C130AA" w:rsidRDefault="00285D15" w:rsidP="000D72FF">
            <w:pPr>
              <w:jc w:val="left"/>
              <w:rPr>
                <w:lang w:val="es-MX"/>
              </w:rPr>
            </w:pPr>
            <w:r>
              <w:rPr>
                <w:lang w:val="es-MX"/>
              </w:rPr>
              <w:t>6</w:t>
            </w:r>
            <w:r w:rsidR="009E7A47" w:rsidRPr="00C130AA">
              <w:rPr>
                <w:lang w:val="es-MX"/>
              </w:rPr>
              <w:t>.El caso de uso finaliza</w:t>
            </w:r>
          </w:p>
        </w:tc>
      </w:tr>
      <w:tr w:rsidR="009E7A47" w14:paraId="730794FF" w14:textId="77777777" w:rsidTr="000D72FF">
        <w:tc>
          <w:tcPr>
            <w:tcW w:w="2622" w:type="dxa"/>
            <w:tcBorders>
              <w:bottom w:val="single" w:sz="4" w:space="0" w:color="auto"/>
            </w:tcBorders>
            <w:shd w:val="clear" w:color="auto" w:fill="F3F3F3"/>
          </w:tcPr>
          <w:p w14:paraId="320668F6" w14:textId="77777777" w:rsidR="009E7A47" w:rsidRDefault="009E7A47" w:rsidP="000D72FF">
            <w:pPr>
              <w:rPr>
                <w:b/>
                <w:lang w:val="es-MX"/>
              </w:rPr>
            </w:pPr>
            <w:r>
              <w:rPr>
                <w:b/>
                <w:lang w:val="es-MX"/>
              </w:rPr>
              <w:t>Camino alternativo 1</w:t>
            </w:r>
          </w:p>
        </w:tc>
        <w:tc>
          <w:tcPr>
            <w:tcW w:w="6988" w:type="dxa"/>
            <w:gridSpan w:val="2"/>
          </w:tcPr>
          <w:p w14:paraId="3AF563EF" w14:textId="77777777"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14:paraId="15602187" w14:textId="77777777" w:rsidTr="000D72FF">
        <w:tc>
          <w:tcPr>
            <w:tcW w:w="2622" w:type="dxa"/>
            <w:tcBorders>
              <w:bottom w:val="single" w:sz="4" w:space="0" w:color="auto"/>
            </w:tcBorders>
            <w:shd w:val="clear" w:color="auto" w:fill="F3F3F3"/>
          </w:tcPr>
          <w:p w14:paraId="04EBFE4A" w14:textId="77777777" w:rsidR="009E7A47" w:rsidRDefault="009E7A47" w:rsidP="000D72FF">
            <w:pPr>
              <w:rPr>
                <w:b/>
                <w:lang w:val="es-MX"/>
              </w:rPr>
            </w:pPr>
            <w:r>
              <w:rPr>
                <w:b/>
                <w:lang w:val="es-MX"/>
              </w:rPr>
              <w:t>Camino alternativo 2</w:t>
            </w:r>
          </w:p>
        </w:tc>
        <w:tc>
          <w:tcPr>
            <w:tcW w:w="6988" w:type="dxa"/>
            <w:gridSpan w:val="2"/>
          </w:tcPr>
          <w:p w14:paraId="6C8715E7" w14:textId="77777777"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14:paraId="562BEF1D" w14:textId="77777777" w:rsidTr="000D72FF">
        <w:tc>
          <w:tcPr>
            <w:tcW w:w="2622" w:type="dxa"/>
            <w:tcBorders>
              <w:bottom w:val="single" w:sz="4" w:space="0" w:color="auto"/>
            </w:tcBorders>
            <w:shd w:val="clear" w:color="auto" w:fill="F3F3F3"/>
          </w:tcPr>
          <w:p w14:paraId="23F2ED05" w14:textId="77777777" w:rsidR="009E7A47" w:rsidRDefault="009E7A47" w:rsidP="000D72FF">
            <w:pPr>
              <w:rPr>
                <w:b/>
                <w:lang w:val="es-MX"/>
              </w:rPr>
            </w:pPr>
            <w:r>
              <w:rPr>
                <w:b/>
                <w:lang w:val="es-MX"/>
              </w:rPr>
              <w:t>Camino alternativo 3</w:t>
            </w:r>
          </w:p>
        </w:tc>
        <w:tc>
          <w:tcPr>
            <w:tcW w:w="6988" w:type="dxa"/>
            <w:gridSpan w:val="2"/>
          </w:tcPr>
          <w:p w14:paraId="397B9C67" w14:textId="77777777"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14:paraId="0B98E557" w14:textId="77777777" w:rsidTr="000D72FF">
        <w:tc>
          <w:tcPr>
            <w:tcW w:w="2622" w:type="dxa"/>
            <w:shd w:val="clear" w:color="auto" w:fill="F3F3F3"/>
          </w:tcPr>
          <w:p w14:paraId="6E810140"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619ECA8" w14:textId="77777777" w:rsidR="009E7A47" w:rsidRPr="00425D04" w:rsidRDefault="009E7A47" w:rsidP="000D72FF">
            <w:pPr>
              <w:rPr>
                <w:lang w:val="es-MX"/>
              </w:rPr>
            </w:pPr>
            <w:r>
              <w:rPr>
                <w:lang w:val="es-MX"/>
              </w:rPr>
              <w:t xml:space="preserve">Se genera un listado con los pedidos a Proveedor pendientes de entrega </w:t>
            </w:r>
          </w:p>
        </w:tc>
      </w:tr>
    </w:tbl>
    <w:p w14:paraId="03A2FB33" w14:textId="77777777" w:rsidR="009E7A47" w:rsidRDefault="009E7A47" w:rsidP="00425D04"/>
    <w:p w14:paraId="1E8B76AC" w14:textId="77777777" w:rsidR="009E7A47" w:rsidRDefault="009E7A47" w:rsidP="009E7A47">
      <w:pPr>
        <w:pStyle w:val="Ttulo5"/>
      </w:pPr>
      <w:r>
        <w:t>Flujo de Sucesos Caso de Uso: Registrar Datos productos de Catalogo</w:t>
      </w:r>
    </w:p>
    <w:p w14:paraId="67545F3A"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07378714" w14:textId="77777777" w:rsidTr="000D72FF">
        <w:tc>
          <w:tcPr>
            <w:tcW w:w="2622" w:type="dxa"/>
            <w:shd w:val="clear" w:color="auto" w:fill="F3F3F3"/>
          </w:tcPr>
          <w:p w14:paraId="2AD61D7F" w14:textId="77777777" w:rsidR="009E7A47" w:rsidRPr="004A3462" w:rsidRDefault="009E7A47" w:rsidP="000D72FF">
            <w:pPr>
              <w:rPr>
                <w:b/>
                <w:lang w:val="es-MX"/>
              </w:rPr>
            </w:pPr>
            <w:r w:rsidRPr="004A3462">
              <w:rPr>
                <w:b/>
                <w:lang w:val="es-MX"/>
              </w:rPr>
              <w:t>Iniciador</w:t>
            </w:r>
          </w:p>
        </w:tc>
        <w:tc>
          <w:tcPr>
            <w:tcW w:w="6988" w:type="dxa"/>
            <w:gridSpan w:val="2"/>
          </w:tcPr>
          <w:p w14:paraId="73365A6A" w14:textId="77777777" w:rsidR="009E7A47" w:rsidRPr="004A3462" w:rsidRDefault="009E7A47" w:rsidP="000D72FF">
            <w:pPr>
              <w:rPr>
                <w:lang w:val="es-MX"/>
              </w:rPr>
            </w:pPr>
            <w:r w:rsidRPr="004A3462">
              <w:rPr>
                <w:lang w:val="es-MX"/>
              </w:rPr>
              <w:t>Administrador</w:t>
            </w:r>
          </w:p>
        </w:tc>
      </w:tr>
      <w:tr w:rsidR="009E7A47" w14:paraId="1678B825" w14:textId="77777777" w:rsidTr="000D72FF">
        <w:tc>
          <w:tcPr>
            <w:tcW w:w="2622" w:type="dxa"/>
            <w:shd w:val="clear" w:color="auto" w:fill="F3F3F3"/>
          </w:tcPr>
          <w:p w14:paraId="7845B366" w14:textId="77777777" w:rsidR="009E7A47" w:rsidRPr="004A3462" w:rsidRDefault="009E7A47" w:rsidP="000D72FF">
            <w:pPr>
              <w:rPr>
                <w:b/>
                <w:lang w:val="es-MX"/>
              </w:rPr>
            </w:pPr>
            <w:r w:rsidRPr="004A3462">
              <w:rPr>
                <w:b/>
                <w:lang w:val="es-MX"/>
              </w:rPr>
              <w:t>Precondición</w:t>
            </w:r>
          </w:p>
        </w:tc>
        <w:tc>
          <w:tcPr>
            <w:tcW w:w="6988" w:type="dxa"/>
            <w:gridSpan w:val="2"/>
          </w:tcPr>
          <w:p w14:paraId="2500458B" w14:textId="77777777" w:rsidR="009E7A47" w:rsidRPr="004A3462" w:rsidRDefault="009E7A47" w:rsidP="000D72FF">
            <w:pPr>
              <w:rPr>
                <w:lang w:val="es-MX"/>
              </w:rPr>
            </w:pPr>
            <w:r w:rsidRPr="004A3462">
              <w:rPr>
                <w:lang w:val="es-MX"/>
              </w:rPr>
              <w:t>Ninguna</w:t>
            </w:r>
          </w:p>
        </w:tc>
      </w:tr>
      <w:tr w:rsidR="009E7A47" w14:paraId="34A78FE5" w14:textId="77777777" w:rsidTr="000D72FF">
        <w:tc>
          <w:tcPr>
            <w:tcW w:w="9610" w:type="dxa"/>
            <w:gridSpan w:val="3"/>
            <w:shd w:val="clear" w:color="auto" w:fill="F3F3F3"/>
          </w:tcPr>
          <w:p w14:paraId="303D2455" w14:textId="77777777" w:rsidR="009E7A47" w:rsidRDefault="009E7A47" w:rsidP="000D72FF">
            <w:pPr>
              <w:jc w:val="center"/>
              <w:rPr>
                <w:color w:val="FF0000"/>
                <w:lang w:val="es-MX"/>
              </w:rPr>
            </w:pPr>
            <w:r>
              <w:rPr>
                <w:b/>
                <w:lang w:val="es-MX"/>
              </w:rPr>
              <w:t>Flujo básico</w:t>
            </w:r>
          </w:p>
        </w:tc>
      </w:tr>
      <w:tr w:rsidR="009E7A47" w14:paraId="13C3289B" w14:textId="77777777" w:rsidTr="000D72FF">
        <w:tc>
          <w:tcPr>
            <w:tcW w:w="4750" w:type="dxa"/>
            <w:gridSpan w:val="2"/>
            <w:shd w:val="clear" w:color="auto" w:fill="F3F3F3"/>
          </w:tcPr>
          <w:p w14:paraId="1B4814D1" w14:textId="77777777" w:rsidR="009E7A47" w:rsidRPr="00487F77" w:rsidRDefault="009E7A47" w:rsidP="000D72FF">
            <w:pPr>
              <w:jc w:val="center"/>
              <w:rPr>
                <w:b/>
                <w:lang w:val="es-MX"/>
              </w:rPr>
            </w:pPr>
            <w:r w:rsidRPr="00487F77">
              <w:rPr>
                <w:b/>
                <w:lang w:val="es-MX"/>
              </w:rPr>
              <w:lastRenderedPageBreak/>
              <w:t>Actor</w:t>
            </w:r>
          </w:p>
        </w:tc>
        <w:tc>
          <w:tcPr>
            <w:tcW w:w="4860" w:type="dxa"/>
            <w:shd w:val="clear" w:color="auto" w:fill="F3F3F3"/>
          </w:tcPr>
          <w:p w14:paraId="37535A7C" w14:textId="77777777" w:rsidR="009E7A47" w:rsidRPr="00487F77" w:rsidRDefault="009E7A47" w:rsidP="000D72FF">
            <w:pPr>
              <w:jc w:val="center"/>
              <w:rPr>
                <w:b/>
                <w:lang w:val="es-MX"/>
              </w:rPr>
            </w:pPr>
            <w:r w:rsidRPr="00487F77">
              <w:rPr>
                <w:b/>
                <w:lang w:val="es-MX"/>
              </w:rPr>
              <w:t>Sistema</w:t>
            </w:r>
          </w:p>
        </w:tc>
      </w:tr>
      <w:tr w:rsidR="009E7A47" w14:paraId="3D7B7CEB" w14:textId="77777777" w:rsidTr="000D72FF">
        <w:tc>
          <w:tcPr>
            <w:tcW w:w="4750" w:type="dxa"/>
            <w:gridSpan w:val="2"/>
            <w:shd w:val="clear" w:color="auto" w:fill="auto"/>
          </w:tcPr>
          <w:p w14:paraId="40F988D1" w14:textId="77777777"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14:paraId="400290D8" w14:textId="77777777" w:rsidR="009E7A47" w:rsidRPr="004A3462" w:rsidRDefault="009E7A47" w:rsidP="000D72FF">
            <w:pPr>
              <w:rPr>
                <w:lang w:val="es-MX"/>
              </w:rPr>
            </w:pPr>
          </w:p>
        </w:tc>
      </w:tr>
      <w:tr w:rsidR="009E7A47" w14:paraId="23E1FE53" w14:textId="77777777" w:rsidTr="000D72FF">
        <w:tc>
          <w:tcPr>
            <w:tcW w:w="4750" w:type="dxa"/>
            <w:gridSpan w:val="2"/>
            <w:shd w:val="clear" w:color="auto" w:fill="auto"/>
          </w:tcPr>
          <w:p w14:paraId="45742407" w14:textId="77777777" w:rsidR="009E7A47" w:rsidRPr="00425D04" w:rsidRDefault="009E7A47" w:rsidP="000D72FF">
            <w:pPr>
              <w:rPr>
                <w:lang w:val="es-MX"/>
              </w:rPr>
            </w:pPr>
          </w:p>
        </w:tc>
        <w:tc>
          <w:tcPr>
            <w:tcW w:w="4860" w:type="dxa"/>
            <w:shd w:val="clear" w:color="auto" w:fill="auto"/>
          </w:tcPr>
          <w:p w14:paraId="13970686" w14:textId="77777777"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14:paraId="3C5C707C" w14:textId="77777777" w:rsidTr="000D72FF">
        <w:tc>
          <w:tcPr>
            <w:tcW w:w="4750" w:type="dxa"/>
            <w:gridSpan w:val="2"/>
            <w:shd w:val="clear" w:color="auto" w:fill="auto"/>
          </w:tcPr>
          <w:p w14:paraId="2FE6801C" w14:textId="77777777" w:rsidR="00F93427" w:rsidRPr="00425D04" w:rsidRDefault="00F93427" w:rsidP="000D72FF">
            <w:pPr>
              <w:rPr>
                <w:lang w:val="es-MX"/>
              </w:rPr>
            </w:pPr>
          </w:p>
        </w:tc>
        <w:tc>
          <w:tcPr>
            <w:tcW w:w="4860" w:type="dxa"/>
            <w:shd w:val="clear" w:color="auto" w:fill="auto"/>
          </w:tcPr>
          <w:p w14:paraId="38CD705D" w14:textId="5FA0D4D6" w:rsidR="00F93427" w:rsidRDefault="00285D15" w:rsidP="009D058D">
            <w:pPr>
              <w:rPr>
                <w:lang w:val="es-MX"/>
              </w:rPr>
            </w:pPr>
            <w:r>
              <w:rPr>
                <w:lang w:val="es-MX"/>
              </w:rPr>
              <w:t>3.</w:t>
            </w:r>
            <w:r w:rsidR="009D058D">
              <w:rPr>
                <w:lang w:val="es-MX"/>
              </w:rPr>
              <w:t>Registra</w:t>
            </w:r>
            <w:r w:rsidR="00F93427">
              <w:rPr>
                <w:lang w:val="es-MX"/>
              </w:rPr>
              <w:t xml:space="preserve"> los datos del Catalogo</w:t>
            </w:r>
          </w:p>
        </w:tc>
      </w:tr>
      <w:tr w:rsidR="009E7A47" w14:paraId="6F8262FC" w14:textId="77777777" w:rsidTr="000D72FF">
        <w:tc>
          <w:tcPr>
            <w:tcW w:w="4750" w:type="dxa"/>
            <w:gridSpan w:val="2"/>
            <w:shd w:val="clear" w:color="auto" w:fill="auto"/>
          </w:tcPr>
          <w:p w14:paraId="41541093" w14:textId="77777777" w:rsidR="009E7A47" w:rsidRPr="00425D04" w:rsidRDefault="009E7A47" w:rsidP="000D72FF">
            <w:pPr>
              <w:rPr>
                <w:lang w:val="es-MX"/>
              </w:rPr>
            </w:pPr>
          </w:p>
        </w:tc>
        <w:tc>
          <w:tcPr>
            <w:tcW w:w="4860" w:type="dxa"/>
            <w:shd w:val="clear" w:color="auto" w:fill="auto"/>
          </w:tcPr>
          <w:p w14:paraId="510CB4D6" w14:textId="703686E7" w:rsidR="009E7A47" w:rsidRPr="00C130AA" w:rsidRDefault="009D058D" w:rsidP="000D72FF">
            <w:pPr>
              <w:jc w:val="left"/>
              <w:rPr>
                <w:lang w:val="es-MX"/>
              </w:rPr>
            </w:pPr>
            <w:r>
              <w:rPr>
                <w:lang w:val="es-MX"/>
              </w:rPr>
              <w:t>4</w:t>
            </w:r>
            <w:r w:rsidR="009E7A47" w:rsidRPr="00C130AA">
              <w:rPr>
                <w:lang w:val="es-MX"/>
              </w:rPr>
              <w:t>.El caso de uso finaliza</w:t>
            </w:r>
          </w:p>
        </w:tc>
      </w:tr>
      <w:tr w:rsidR="009E7A47" w14:paraId="3BEC35F9" w14:textId="77777777" w:rsidTr="000D72FF">
        <w:tc>
          <w:tcPr>
            <w:tcW w:w="2622" w:type="dxa"/>
            <w:tcBorders>
              <w:bottom w:val="single" w:sz="4" w:space="0" w:color="auto"/>
            </w:tcBorders>
            <w:shd w:val="clear" w:color="auto" w:fill="F3F3F3"/>
          </w:tcPr>
          <w:p w14:paraId="781C574D" w14:textId="77777777" w:rsidR="009E7A47" w:rsidRDefault="009E7A47" w:rsidP="000D72FF">
            <w:pPr>
              <w:rPr>
                <w:b/>
                <w:lang w:val="es-MX"/>
              </w:rPr>
            </w:pPr>
            <w:r>
              <w:rPr>
                <w:b/>
                <w:lang w:val="es-MX"/>
              </w:rPr>
              <w:t>Camino alternativo 1</w:t>
            </w:r>
          </w:p>
        </w:tc>
        <w:tc>
          <w:tcPr>
            <w:tcW w:w="6988" w:type="dxa"/>
            <w:gridSpan w:val="2"/>
          </w:tcPr>
          <w:p w14:paraId="724E2B9E" w14:textId="77777777"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14:paraId="02D0D744" w14:textId="77777777" w:rsidTr="000D72FF">
        <w:tc>
          <w:tcPr>
            <w:tcW w:w="2622" w:type="dxa"/>
            <w:shd w:val="clear" w:color="auto" w:fill="F3F3F3"/>
          </w:tcPr>
          <w:p w14:paraId="6FDF68BF"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8C258AD" w14:textId="77777777" w:rsidR="009E7A47" w:rsidRPr="00425D04" w:rsidRDefault="00F93427" w:rsidP="000D72FF">
            <w:pPr>
              <w:rPr>
                <w:lang w:val="es-MX"/>
              </w:rPr>
            </w:pPr>
            <w:r>
              <w:rPr>
                <w:lang w:val="es-MX"/>
              </w:rPr>
              <w:t>Se registra el Catalogo</w:t>
            </w:r>
          </w:p>
        </w:tc>
      </w:tr>
    </w:tbl>
    <w:p w14:paraId="20DF0D31" w14:textId="77777777" w:rsidR="00F93427" w:rsidRDefault="00F93427" w:rsidP="00F93427">
      <w:pPr>
        <w:pStyle w:val="Ttulo5"/>
      </w:pPr>
      <w:r>
        <w:t>Flujo de Sucesos Caso de Uso: Registrar Remito</w:t>
      </w:r>
    </w:p>
    <w:p w14:paraId="2809E134" w14:textId="77777777"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14:paraId="11BC73B1" w14:textId="77777777" w:rsidTr="000D72FF">
        <w:tc>
          <w:tcPr>
            <w:tcW w:w="2622" w:type="dxa"/>
            <w:shd w:val="clear" w:color="auto" w:fill="F3F3F3"/>
          </w:tcPr>
          <w:p w14:paraId="1E114E8D" w14:textId="77777777" w:rsidR="00F93427" w:rsidRPr="004A3462" w:rsidRDefault="00F93427" w:rsidP="000D72FF">
            <w:pPr>
              <w:rPr>
                <w:b/>
                <w:lang w:val="es-MX"/>
              </w:rPr>
            </w:pPr>
            <w:r w:rsidRPr="004A3462">
              <w:rPr>
                <w:b/>
                <w:lang w:val="es-MX"/>
              </w:rPr>
              <w:t>Iniciador</w:t>
            </w:r>
          </w:p>
        </w:tc>
        <w:tc>
          <w:tcPr>
            <w:tcW w:w="6988" w:type="dxa"/>
            <w:gridSpan w:val="2"/>
          </w:tcPr>
          <w:p w14:paraId="18FF35B7" w14:textId="77777777" w:rsidR="00F93427" w:rsidRPr="004A3462" w:rsidRDefault="00F93427" w:rsidP="000D72FF">
            <w:pPr>
              <w:rPr>
                <w:lang w:val="es-MX"/>
              </w:rPr>
            </w:pPr>
            <w:r>
              <w:rPr>
                <w:lang w:val="es-MX"/>
              </w:rPr>
              <w:t>Proveedor</w:t>
            </w:r>
          </w:p>
        </w:tc>
      </w:tr>
      <w:tr w:rsidR="00F93427" w14:paraId="790FDB13" w14:textId="77777777" w:rsidTr="000D72FF">
        <w:tc>
          <w:tcPr>
            <w:tcW w:w="2622" w:type="dxa"/>
            <w:shd w:val="clear" w:color="auto" w:fill="F3F3F3"/>
          </w:tcPr>
          <w:p w14:paraId="05AF0859" w14:textId="77777777" w:rsidR="00F93427" w:rsidRPr="004A3462" w:rsidRDefault="00F93427" w:rsidP="000D72FF">
            <w:pPr>
              <w:rPr>
                <w:b/>
                <w:lang w:val="es-MX"/>
              </w:rPr>
            </w:pPr>
            <w:r w:rsidRPr="004A3462">
              <w:rPr>
                <w:b/>
                <w:lang w:val="es-MX"/>
              </w:rPr>
              <w:t>Precondición</w:t>
            </w:r>
          </w:p>
        </w:tc>
        <w:tc>
          <w:tcPr>
            <w:tcW w:w="6988" w:type="dxa"/>
            <w:gridSpan w:val="2"/>
          </w:tcPr>
          <w:p w14:paraId="26DFF6E8" w14:textId="77777777" w:rsidR="00F93427" w:rsidRPr="004A3462" w:rsidRDefault="00F93427" w:rsidP="000D72FF">
            <w:pPr>
              <w:rPr>
                <w:lang w:val="es-MX"/>
              </w:rPr>
            </w:pPr>
            <w:r w:rsidRPr="004A3462">
              <w:rPr>
                <w:lang w:val="es-MX"/>
              </w:rPr>
              <w:t>Ninguna</w:t>
            </w:r>
          </w:p>
        </w:tc>
      </w:tr>
      <w:tr w:rsidR="00F93427" w14:paraId="6F58FA81" w14:textId="77777777" w:rsidTr="000D72FF">
        <w:tc>
          <w:tcPr>
            <w:tcW w:w="9610" w:type="dxa"/>
            <w:gridSpan w:val="3"/>
            <w:shd w:val="clear" w:color="auto" w:fill="F3F3F3"/>
          </w:tcPr>
          <w:p w14:paraId="70545BF7" w14:textId="77777777" w:rsidR="00F93427" w:rsidRDefault="00F93427" w:rsidP="000D72FF">
            <w:pPr>
              <w:jc w:val="center"/>
              <w:rPr>
                <w:color w:val="FF0000"/>
                <w:lang w:val="es-MX"/>
              </w:rPr>
            </w:pPr>
            <w:r>
              <w:rPr>
                <w:b/>
                <w:lang w:val="es-MX"/>
              </w:rPr>
              <w:t>Flujo básico</w:t>
            </w:r>
          </w:p>
        </w:tc>
      </w:tr>
      <w:tr w:rsidR="00F93427" w14:paraId="23CD79EE" w14:textId="77777777" w:rsidTr="000D72FF">
        <w:tc>
          <w:tcPr>
            <w:tcW w:w="4750" w:type="dxa"/>
            <w:gridSpan w:val="2"/>
            <w:shd w:val="clear" w:color="auto" w:fill="F3F3F3"/>
          </w:tcPr>
          <w:p w14:paraId="438F16BB" w14:textId="77777777" w:rsidR="00F93427" w:rsidRPr="00487F77" w:rsidRDefault="00F93427" w:rsidP="000D72FF">
            <w:pPr>
              <w:jc w:val="center"/>
              <w:rPr>
                <w:b/>
                <w:lang w:val="es-MX"/>
              </w:rPr>
            </w:pPr>
            <w:r w:rsidRPr="00487F77">
              <w:rPr>
                <w:b/>
                <w:lang w:val="es-MX"/>
              </w:rPr>
              <w:t>Actor</w:t>
            </w:r>
          </w:p>
        </w:tc>
        <w:tc>
          <w:tcPr>
            <w:tcW w:w="4860" w:type="dxa"/>
            <w:shd w:val="clear" w:color="auto" w:fill="F3F3F3"/>
          </w:tcPr>
          <w:p w14:paraId="6367E51D" w14:textId="77777777" w:rsidR="00F93427" w:rsidRPr="00487F77" w:rsidRDefault="00F93427" w:rsidP="000D72FF">
            <w:pPr>
              <w:jc w:val="center"/>
              <w:rPr>
                <w:b/>
                <w:lang w:val="es-MX"/>
              </w:rPr>
            </w:pPr>
            <w:r w:rsidRPr="00487F77">
              <w:rPr>
                <w:b/>
                <w:lang w:val="es-MX"/>
              </w:rPr>
              <w:t>Sistema</w:t>
            </w:r>
          </w:p>
        </w:tc>
      </w:tr>
      <w:tr w:rsidR="00F93427" w14:paraId="47AD7982" w14:textId="77777777" w:rsidTr="000D72FF">
        <w:tc>
          <w:tcPr>
            <w:tcW w:w="4750" w:type="dxa"/>
            <w:gridSpan w:val="2"/>
            <w:shd w:val="clear" w:color="auto" w:fill="auto"/>
          </w:tcPr>
          <w:p w14:paraId="1CCB649F" w14:textId="77777777" w:rsidR="00F93427" w:rsidRPr="004A3462" w:rsidRDefault="00F93427" w:rsidP="00F93427">
            <w:pPr>
              <w:rPr>
                <w:lang w:val="es-MX"/>
              </w:rPr>
            </w:pPr>
            <w:r>
              <w:rPr>
                <w:lang w:val="es-MX"/>
              </w:rPr>
              <w:t>1.El Proveedor envía datos de Remito</w:t>
            </w:r>
          </w:p>
        </w:tc>
        <w:tc>
          <w:tcPr>
            <w:tcW w:w="4860" w:type="dxa"/>
            <w:shd w:val="clear" w:color="auto" w:fill="auto"/>
          </w:tcPr>
          <w:p w14:paraId="41DFF457" w14:textId="77777777" w:rsidR="00F93427" w:rsidRPr="004A3462" w:rsidRDefault="00F93427" w:rsidP="000D72FF">
            <w:pPr>
              <w:rPr>
                <w:lang w:val="es-MX"/>
              </w:rPr>
            </w:pPr>
          </w:p>
        </w:tc>
      </w:tr>
      <w:tr w:rsidR="00F93427" w14:paraId="63E5AB1C" w14:textId="77777777" w:rsidTr="000D72FF">
        <w:tc>
          <w:tcPr>
            <w:tcW w:w="4750" w:type="dxa"/>
            <w:gridSpan w:val="2"/>
            <w:shd w:val="clear" w:color="auto" w:fill="auto"/>
          </w:tcPr>
          <w:p w14:paraId="651B4A23" w14:textId="77777777" w:rsidR="00F93427" w:rsidRPr="00425D04" w:rsidRDefault="00F93427" w:rsidP="000D72FF">
            <w:pPr>
              <w:rPr>
                <w:lang w:val="es-MX"/>
              </w:rPr>
            </w:pPr>
          </w:p>
        </w:tc>
        <w:tc>
          <w:tcPr>
            <w:tcW w:w="4860" w:type="dxa"/>
            <w:shd w:val="clear" w:color="auto" w:fill="auto"/>
          </w:tcPr>
          <w:p w14:paraId="62F81FB7" w14:textId="77777777"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14:paraId="72F845A6" w14:textId="77777777" w:rsidTr="000D72FF">
        <w:tc>
          <w:tcPr>
            <w:tcW w:w="4750" w:type="dxa"/>
            <w:gridSpan w:val="2"/>
            <w:shd w:val="clear" w:color="auto" w:fill="auto"/>
          </w:tcPr>
          <w:p w14:paraId="7CE24622" w14:textId="77777777" w:rsidR="00F93427" w:rsidRPr="00425D04" w:rsidRDefault="00F93427" w:rsidP="000D72FF">
            <w:pPr>
              <w:rPr>
                <w:lang w:val="es-MX"/>
              </w:rPr>
            </w:pPr>
          </w:p>
        </w:tc>
        <w:tc>
          <w:tcPr>
            <w:tcW w:w="4860" w:type="dxa"/>
            <w:shd w:val="clear" w:color="auto" w:fill="auto"/>
          </w:tcPr>
          <w:p w14:paraId="0FA974F3" w14:textId="77777777"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8301B7" w14:paraId="1E3EDABC" w14:textId="77777777" w:rsidTr="000D72FF">
        <w:tc>
          <w:tcPr>
            <w:tcW w:w="4750" w:type="dxa"/>
            <w:gridSpan w:val="2"/>
            <w:shd w:val="clear" w:color="auto" w:fill="auto"/>
          </w:tcPr>
          <w:p w14:paraId="454F373C" w14:textId="77777777" w:rsidR="008301B7" w:rsidRPr="00425D04" w:rsidRDefault="008301B7" w:rsidP="000D72FF">
            <w:pPr>
              <w:rPr>
                <w:lang w:val="es-MX"/>
              </w:rPr>
            </w:pPr>
          </w:p>
        </w:tc>
        <w:tc>
          <w:tcPr>
            <w:tcW w:w="4860" w:type="dxa"/>
            <w:shd w:val="clear" w:color="auto" w:fill="auto"/>
          </w:tcPr>
          <w:p w14:paraId="0B06C84D" w14:textId="7920FA0F" w:rsidR="008301B7" w:rsidRPr="008301B7" w:rsidRDefault="009D058D" w:rsidP="008301B7">
            <w:pPr>
              <w:rPr>
                <w:lang w:val="es-MX"/>
              </w:rPr>
            </w:pPr>
            <w:r>
              <w:rPr>
                <w:lang w:val="es-MX"/>
              </w:rPr>
              <w:t>4</w:t>
            </w:r>
            <w:r w:rsidR="008301B7" w:rsidRPr="008301B7">
              <w:rPr>
                <w:lang w:val="es-MX"/>
              </w:rPr>
              <w:t>.</w:t>
            </w:r>
            <w:r w:rsidR="008301B7">
              <w:rPr>
                <w:lang w:val="es-MX"/>
              </w:rPr>
              <w:t xml:space="preserve"> </w:t>
            </w:r>
            <w:r w:rsidR="00285D15">
              <w:rPr>
                <w:lang w:val="es-MX"/>
              </w:rPr>
              <w:t>Registra</w:t>
            </w:r>
            <w:r w:rsidR="008301B7" w:rsidRPr="008301B7">
              <w:rPr>
                <w:lang w:val="es-MX"/>
              </w:rPr>
              <w:t xml:space="preserve"> el remito</w:t>
            </w:r>
          </w:p>
        </w:tc>
      </w:tr>
      <w:tr w:rsidR="00F93427" w14:paraId="3AD1C200" w14:textId="77777777" w:rsidTr="000D72FF">
        <w:tc>
          <w:tcPr>
            <w:tcW w:w="4750" w:type="dxa"/>
            <w:gridSpan w:val="2"/>
            <w:shd w:val="clear" w:color="auto" w:fill="auto"/>
          </w:tcPr>
          <w:p w14:paraId="6C5A30F1" w14:textId="77777777" w:rsidR="00F93427" w:rsidRPr="00425D04" w:rsidRDefault="00F93427" w:rsidP="000D72FF">
            <w:pPr>
              <w:rPr>
                <w:lang w:val="es-MX"/>
              </w:rPr>
            </w:pPr>
          </w:p>
        </w:tc>
        <w:tc>
          <w:tcPr>
            <w:tcW w:w="4860" w:type="dxa"/>
            <w:shd w:val="clear" w:color="auto" w:fill="auto"/>
          </w:tcPr>
          <w:p w14:paraId="5B1474CD" w14:textId="2E12734F" w:rsidR="00F93427" w:rsidRPr="008301B7" w:rsidRDefault="009D058D" w:rsidP="008301B7">
            <w:pPr>
              <w:jc w:val="left"/>
              <w:rPr>
                <w:lang w:val="es-MX"/>
              </w:rPr>
            </w:pPr>
            <w:r>
              <w:rPr>
                <w:lang w:val="es-MX"/>
              </w:rPr>
              <w:t>5</w:t>
            </w:r>
            <w:r w:rsidR="008301B7" w:rsidRPr="008301B7">
              <w:rPr>
                <w:lang w:val="es-MX"/>
              </w:rPr>
              <w:t>.</w:t>
            </w:r>
            <w:r w:rsidR="008301B7">
              <w:rPr>
                <w:lang w:val="es-MX"/>
              </w:rPr>
              <w:t xml:space="preserve"> </w:t>
            </w:r>
            <w:r w:rsidR="00285D15">
              <w:rPr>
                <w:lang w:val="es-MX"/>
              </w:rPr>
              <w:t>Actualiza</w:t>
            </w:r>
            <w:r w:rsidR="008301B7">
              <w:rPr>
                <w:lang w:val="es-MX"/>
              </w:rPr>
              <w:t xml:space="preserve"> el stock</w:t>
            </w:r>
          </w:p>
        </w:tc>
      </w:tr>
      <w:tr w:rsidR="00133949" w14:paraId="4ABB2C81" w14:textId="77777777" w:rsidTr="000D72FF">
        <w:tc>
          <w:tcPr>
            <w:tcW w:w="4750" w:type="dxa"/>
            <w:gridSpan w:val="2"/>
            <w:shd w:val="clear" w:color="auto" w:fill="auto"/>
          </w:tcPr>
          <w:p w14:paraId="3BADBA2F" w14:textId="77777777" w:rsidR="00133949" w:rsidRPr="00425D04" w:rsidRDefault="00133949" w:rsidP="000D72FF">
            <w:pPr>
              <w:rPr>
                <w:lang w:val="es-MX"/>
              </w:rPr>
            </w:pPr>
          </w:p>
        </w:tc>
        <w:tc>
          <w:tcPr>
            <w:tcW w:w="4860" w:type="dxa"/>
            <w:shd w:val="clear" w:color="auto" w:fill="auto"/>
          </w:tcPr>
          <w:p w14:paraId="12CC829B" w14:textId="365D5DA4" w:rsidR="00133949" w:rsidRPr="00133949" w:rsidRDefault="009D058D" w:rsidP="00133949">
            <w:pPr>
              <w:jc w:val="left"/>
              <w:rPr>
                <w:lang w:val="es-MX"/>
              </w:rPr>
            </w:pPr>
            <w:r>
              <w:rPr>
                <w:lang w:val="es-MX"/>
              </w:rPr>
              <w:t>6</w:t>
            </w:r>
            <w:r w:rsidR="00133949" w:rsidRPr="00133949">
              <w:rPr>
                <w:lang w:val="es-MX"/>
              </w:rPr>
              <w:t>.</w:t>
            </w:r>
            <w:r w:rsidR="00133949">
              <w:rPr>
                <w:lang w:val="es-MX"/>
              </w:rPr>
              <w:t xml:space="preserve"> Cambia el estado de la Compra</w:t>
            </w:r>
          </w:p>
        </w:tc>
      </w:tr>
      <w:tr w:rsidR="008301B7" w14:paraId="59252ACB" w14:textId="77777777" w:rsidTr="000D72FF">
        <w:tc>
          <w:tcPr>
            <w:tcW w:w="4750" w:type="dxa"/>
            <w:gridSpan w:val="2"/>
            <w:shd w:val="clear" w:color="auto" w:fill="auto"/>
          </w:tcPr>
          <w:p w14:paraId="1C0C5890" w14:textId="77777777" w:rsidR="008301B7" w:rsidRPr="00425D04" w:rsidRDefault="008301B7" w:rsidP="000D72FF">
            <w:pPr>
              <w:rPr>
                <w:lang w:val="es-MX"/>
              </w:rPr>
            </w:pPr>
          </w:p>
        </w:tc>
        <w:tc>
          <w:tcPr>
            <w:tcW w:w="4860" w:type="dxa"/>
            <w:shd w:val="clear" w:color="auto" w:fill="auto"/>
          </w:tcPr>
          <w:p w14:paraId="20AE48A2" w14:textId="06D8DD10" w:rsidR="008301B7" w:rsidRPr="008301B7" w:rsidRDefault="009D058D" w:rsidP="008301B7">
            <w:pPr>
              <w:jc w:val="left"/>
              <w:rPr>
                <w:lang w:val="es-MX"/>
              </w:rPr>
            </w:pPr>
            <w:r>
              <w:rPr>
                <w:lang w:val="es-MX"/>
              </w:rPr>
              <w:t>7</w:t>
            </w:r>
            <w:r w:rsidR="008301B7" w:rsidRPr="008301B7">
              <w:rPr>
                <w:lang w:val="es-MX"/>
              </w:rPr>
              <w:t>.</w:t>
            </w:r>
            <w:r w:rsidR="008301B7">
              <w:rPr>
                <w:lang w:val="es-MX"/>
              </w:rPr>
              <w:t xml:space="preserve"> El caso de uso finaliza</w:t>
            </w:r>
          </w:p>
        </w:tc>
      </w:tr>
      <w:tr w:rsidR="00F93427" w14:paraId="46A3EE28" w14:textId="77777777" w:rsidTr="000D72FF">
        <w:tc>
          <w:tcPr>
            <w:tcW w:w="2622" w:type="dxa"/>
            <w:tcBorders>
              <w:bottom w:val="single" w:sz="4" w:space="0" w:color="auto"/>
            </w:tcBorders>
            <w:shd w:val="clear" w:color="auto" w:fill="F3F3F3"/>
          </w:tcPr>
          <w:p w14:paraId="01E79394" w14:textId="77777777" w:rsidR="00F93427" w:rsidRDefault="00F93427" w:rsidP="000D72FF">
            <w:pPr>
              <w:rPr>
                <w:b/>
                <w:lang w:val="es-MX"/>
              </w:rPr>
            </w:pPr>
            <w:r>
              <w:rPr>
                <w:b/>
                <w:lang w:val="es-MX"/>
              </w:rPr>
              <w:t>Camino alternativo 1</w:t>
            </w:r>
          </w:p>
        </w:tc>
        <w:tc>
          <w:tcPr>
            <w:tcW w:w="6988" w:type="dxa"/>
            <w:gridSpan w:val="2"/>
          </w:tcPr>
          <w:p w14:paraId="2C154279" w14:textId="77777777"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14:paraId="64957056" w14:textId="77777777" w:rsidTr="000D72FF">
        <w:tc>
          <w:tcPr>
            <w:tcW w:w="2622" w:type="dxa"/>
            <w:tcBorders>
              <w:bottom w:val="single" w:sz="4" w:space="0" w:color="auto"/>
            </w:tcBorders>
            <w:shd w:val="clear" w:color="auto" w:fill="F3F3F3"/>
          </w:tcPr>
          <w:p w14:paraId="19F448FA" w14:textId="77777777" w:rsidR="008301B7" w:rsidRDefault="008301B7" w:rsidP="000D72FF">
            <w:pPr>
              <w:rPr>
                <w:b/>
                <w:lang w:val="es-MX"/>
              </w:rPr>
            </w:pPr>
            <w:r>
              <w:rPr>
                <w:b/>
                <w:lang w:val="es-MX"/>
              </w:rPr>
              <w:t>Camino alternativo 2</w:t>
            </w:r>
          </w:p>
        </w:tc>
        <w:tc>
          <w:tcPr>
            <w:tcW w:w="6988" w:type="dxa"/>
            <w:gridSpan w:val="2"/>
          </w:tcPr>
          <w:p w14:paraId="4BA06D7F" w14:textId="77777777"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14:paraId="54E575B0" w14:textId="77777777" w:rsidTr="000D72FF">
        <w:tc>
          <w:tcPr>
            <w:tcW w:w="2622" w:type="dxa"/>
            <w:shd w:val="clear" w:color="auto" w:fill="F3F3F3"/>
          </w:tcPr>
          <w:p w14:paraId="54036CDB" w14:textId="77777777"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2273F0B1" w14:textId="77777777" w:rsidR="00F93427" w:rsidRPr="00425D04" w:rsidRDefault="008301B7" w:rsidP="000D72FF">
            <w:pPr>
              <w:rPr>
                <w:lang w:val="es-MX"/>
              </w:rPr>
            </w:pPr>
            <w:r>
              <w:rPr>
                <w:lang w:val="es-MX"/>
              </w:rPr>
              <w:t>Se registra el Remito</w:t>
            </w:r>
          </w:p>
        </w:tc>
      </w:tr>
      <w:bookmarkEnd w:id="142"/>
      <w:bookmarkEnd w:id="143"/>
    </w:tbl>
    <w:p w14:paraId="01E0D468" w14:textId="77777777" w:rsidR="003E2CC9" w:rsidRDefault="003E2CC9" w:rsidP="003E2CC9"/>
    <w:p w14:paraId="294149BD" w14:textId="77777777" w:rsidR="00525941" w:rsidRDefault="00525941" w:rsidP="003E2CC9"/>
    <w:p w14:paraId="0355884D" w14:textId="77777777" w:rsidR="00A337CD" w:rsidRDefault="00A337CD" w:rsidP="003E2CC9"/>
    <w:p w14:paraId="035AAEF8" w14:textId="77777777" w:rsidR="00A337CD" w:rsidRDefault="00A337CD" w:rsidP="003E2CC9"/>
    <w:p w14:paraId="48F70E06" w14:textId="77777777" w:rsidR="00A337CD" w:rsidRDefault="00A337CD" w:rsidP="003E2CC9"/>
    <w:p w14:paraId="48E1E348" w14:textId="77777777" w:rsidR="00A337CD" w:rsidRDefault="00A337CD" w:rsidP="003E2CC9"/>
    <w:p w14:paraId="1CD9189A" w14:textId="77777777" w:rsidR="00A337CD" w:rsidRDefault="00A337CD" w:rsidP="003E2CC9"/>
    <w:p w14:paraId="4F917E72" w14:textId="77777777" w:rsidR="00A337CD" w:rsidRDefault="00A337CD" w:rsidP="003E2CC9"/>
    <w:p w14:paraId="1BACC597" w14:textId="77777777" w:rsidR="00A337CD" w:rsidRDefault="00A337CD" w:rsidP="003E2CC9"/>
    <w:p w14:paraId="4E24F417" w14:textId="77777777" w:rsidR="00A337CD" w:rsidRDefault="00A337CD" w:rsidP="003E2CC9"/>
    <w:p w14:paraId="7AB50612" w14:textId="77777777" w:rsidR="00A337CD" w:rsidRDefault="00A337CD" w:rsidP="003E2CC9"/>
    <w:p w14:paraId="0DB6DA13" w14:textId="77777777" w:rsidR="00A337CD" w:rsidRDefault="00A337CD" w:rsidP="003E2CC9"/>
    <w:p w14:paraId="3AD8D65B" w14:textId="77777777" w:rsidR="00A337CD" w:rsidRDefault="00A337CD" w:rsidP="003E2CC9"/>
    <w:p w14:paraId="2BA43787" w14:textId="77777777" w:rsidR="00A337CD" w:rsidRDefault="00A337CD" w:rsidP="003E2CC9"/>
    <w:p w14:paraId="55F3010C" w14:textId="77777777" w:rsidR="00A337CD" w:rsidRDefault="00A337CD" w:rsidP="003E2CC9"/>
    <w:p w14:paraId="667BFC61" w14:textId="77777777" w:rsidR="00A337CD" w:rsidRDefault="00A337CD" w:rsidP="003E2CC9"/>
    <w:p w14:paraId="3D8DF8F8" w14:textId="77777777" w:rsidR="00A337CD" w:rsidRDefault="00A337CD" w:rsidP="003E2CC9"/>
    <w:p w14:paraId="0A9512DF" w14:textId="77777777" w:rsidR="00A337CD" w:rsidRDefault="00A337CD" w:rsidP="003E2CC9"/>
    <w:p w14:paraId="1401A126" w14:textId="77777777" w:rsidR="00A337CD" w:rsidRDefault="00A337CD" w:rsidP="003E2CC9"/>
    <w:p w14:paraId="1D8FE1C2" w14:textId="77777777" w:rsidR="00A337CD" w:rsidRDefault="00A337CD" w:rsidP="003E2CC9"/>
    <w:p w14:paraId="7DA77A2B" w14:textId="77777777" w:rsidR="00A337CD" w:rsidRDefault="00A337CD" w:rsidP="003E2CC9"/>
    <w:p w14:paraId="48B694BB" w14:textId="77777777" w:rsidR="00525941" w:rsidRPr="00525941" w:rsidRDefault="00525941" w:rsidP="00525941">
      <w:pPr>
        <w:pStyle w:val="Ttulo4"/>
      </w:pPr>
      <w:r w:rsidRPr="00525941">
        <w:t>Diagrama de Caso de Uso Gestionar Venta a Clientes</w:t>
      </w:r>
    </w:p>
    <w:p w14:paraId="1F7495D7" w14:textId="77777777" w:rsidR="00525941" w:rsidRPr="00802B83" w:rsidRDefault="00525941" w:rsidP="00525941">
      <w:pPr>
        <w:rPr>
          <w:rFonts w:cs="Arial"/>
        </w:rPr>
      </w:pPr>
    </w:p>
    <w:p w14:paraId="56A50CA8" w14:textId="44603A4A" w:rsidR="00525941" w:rsidRDefault="00A337CD" w:rsidP="00525941">
      <w:pPr>
        <w:rPr>
          <w:rFonts w:cs="Arial"/>
        </w:rPr>
      </w:pPr>
      <w:r>
        <w:rPr>
          <w:rFonts w:cs="Arial"/>
          <w:noProof/>
          <w:lang w:eastAsia="es-AR"/>
        </w:rPr>
        <w:lastRenderedPageBreak/>
        <w:drawing>
          <wp:inline distT="0" distB="0" distL="0" distR="0" wp14:anchorId="3CAE5FB2" wp14:editId="6932291D">
            <wp:extent cx="6113780" cy="4242435"/>
            <wp:effectExtent l="0" t="0" r="1270" b="5715"/>
            <wp:docPr id="28" name="Imagen 28"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2-Ingenieria-Software-1\capturas y diagramas ing soft 2\Gestionar Venta a Clien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780" cy="4242435"/>
                    </a:xfrm>
                    <a:prstGeom prst="rect">
                      <a:avLst/>
                    </a:prstGeom>
                    <a:noFill/>
                    <a:ln>
                      <a:noFill/>
                    </a:ln>
                  </pic:spPr>
                </pic:pic>
              </a:graphicData>
            </a:graphic>
          </wp:inline>
        </w:drawing>
      </w:r>
    </w:p>
    <w:p w14:paraId="3AA91348" w14:textId="77777777" w:rsidR="00A337CD" w:rsidRDefault="00A337CD" w:rsidP="00525941">
      <w:pPr>
        <w:pStyle w:val="Ttulo5"/>
        <w:rPr>
          <w:rFonts w:cs="Arial"/>
        </w:rPr>
      </w:pPr>
    </w:p>
    <w:p w14:paraId="575632B6" w14:textId="77777777" w:rsidR="00525941" w:rsidRPr="007F2587" w:rsidRDefault="00525941" w:rsidP="00525941">
      <w:pPr>
        <w:pStyle w:val="Ttulo5"/>
        <w:rPr>
          <w:rFonts w:cs="Arial"/>
          <w:b w:val="0"/>
        </w:rPr>
      </w:pPr>
      <w:r w:rsidRPr="007F2587">
        <w:rPr>
          <w:rFonts w:cs="Arial"/>
        </w:rPr>
        <w:t xml:space="preserve">Flujo de Sucesos Caso de Uso: Generar venta </w:t>
      </w:r>
    </w:p>
    <w:p w14:paraId="20E45ECA" w14:textId="77777777"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14:paraId="5A382DD4"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741529B8" w14:textId="77777777" w:rsidR="00525941" w:rsidRPr="00802B83" w:rsidRDefault="00525941" w:rsidP="000D72FF">
            <w:pPr>
              <w:spacing w:line="256" w:lineRule="auto"/>
              <w:rPr>
                <w:rFonts w:cs="Arial"/>
                <w:b/>
                <w:lang w:val="es-MX"/>
              </w:rPr>
            </w:pPr>
            <w:r w:rsidRPr="00802B83">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6AEE7CD7" w14:textId="77777777" w:rsidR="00525941" w:rsidRPr="00802B83" w:rsidRDefault="00525941" w:rsidP="000D72FF">
            <w:pPr>
              <w:spacing w:line="256" w:lineRule="auto"/>
              <w:rPr>
                <w:rFonts w:cs="Arial"/>
                <w:lang w:val="es-MX"/>
              </w:rPr>
            </w:pPr>
            <w:r w:rsidRPr="00802B83">
              <w:rPr>
                <w:rFonts w:cs="Arial"/>
                <w:lang w:val="es-MX"/>
              </w:rPr>
              <w:t>Cliente</w:t>
            </w:r>
          </w:p>
        </w:tc>
      </w:tr>
      <w:tr w:rsidR="00525941" w:rsidRPr="00802B83" w14:paraId="2099B635"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843033F" w14:textId="77777777" w:rsidR="00525941" w:rsidRPr="00802B83" w:rsidRDefault="00525941" w:rsidP="000D72FF">
            <w:pPr>
              <w:spacing w:line="256" w:lineRule="auto"/>
              <w:rPr>
                <w:rFonts w:cs="Arial"/>
                <w:b/>
                <w:lang w:val="es-MX"/>
              </w:rPr>
            </w:pPr>
            <w:r w:rsidRPr="00802B83">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7DE04A92" w14:textId="77777777"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14:paraId="611C8572" w14:textId="77777777" w:rsidTr="00062570">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43EFC9C6" w14:textId="77777777"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14:paraId="3A5A9B0D" w14:textId="77777777" w:rsidTr="00062570">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1E38626C" w14:textId="77777777" w:rsidR="00525941" w:rsidRPr="00802B83" w:rsidRDefault="00525941" w:rsidP="000D72FF">
            <w:pPr>
              <w:spacing w:line="256" w:lineRule="auto"/>
              <w:jc w:val="center"/>
              <w:rPr>
                <w:rFonts w:cs="Arial"/>
                <w:b/>
                <w:lang w:val="es-MX"/>
              </w:rPr>
            </w:pPr>
            <w:r w:rsidRPr="00802B83">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7424944F" w14:textId="77777777"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14:paraId="383AC469"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40FB2168"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3" w:type="dxa"/>
            <w:tcBorders>
              <w:top w:val="single" w:sz="4" w:space="0" w:color="auto"/>
              <w:left w:val="single" w:sz="4" w:space="0" w:color="auto"/>
              <w:bottom w:val="single" w:sz="4" w:space="0" w:color="auto"/>
              <w:right w:val="single" w:sz="4" w:space="0" w:color="auto"/>
            </w:tcBorders>
          </w:tcPr>
          <w:p w14:paraId="7D3D6AE5" w14:textId="77777777" w:rsidR="00525941" w:rsidRPr="00802B83" w:rsidRDefault="00525941" w:rsidP="000D72FF">
            <w:pPr>
              <w:spacing w:line="256" w:lineRule="auto"/>
              <w:rPr>
                <w:rFonts w:cs="Arial"/>
                <w:lang w:val="es-MX"/>
              </w:rPr>
            </w:pPr>
          </w:p>
        </w:tc>
      </w:tr>
      <w:tr w:rsidR="00525941" w:rsidRPr="00802B83" w14:paraId="376105E9"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18DB54E"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74713DE9" w14:textId="77777777"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14:paraId="53434B04"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202C95A3" w14:textId="77777777" w:rsidR="00525941" w:rsidRPr="00802B83" w:rsidRDefault="00525941" w:rsidP="000D72FF">
            <w:pPr>
              <w:spacing w:line="256" w:lineRule="auto"/>
              <w:rPr>
                <w:rFonts w:cs="Arial"/>
              </w:rPr>
            </w:pPr>
          </w:p>
        </w:tc>
        <w:tc>
          <w:tcPr>
            <w:tcW w:w="4863" w:type="dxa"/>
            <w:tcBorders>
              <w:top w:val="single" w:sz="4" w:space="0" w:color="auto"/>
              <w:left w:val="single" w:sz="4" w:space="0" w:color="auto"/>
              <w:bottom w:val="single" w:sz="4" w:space="0" w:color="auto"/>
              <w:right w:val="single" w:sz="4" w:space="0" w:color="auto"/>
            </w:tcBorders>
            <w:hideMark/>
          </w:tcPr>
          <w:p w14:paraId="69754775"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14:paraId="0B7DEE9E"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57A1A76D"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6FA0EBAB" w14:textId="4F708B21"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r w:rsidR="00062570">
              <w:rPr>
                <w:rFonts w:cs="Arial"/>
                <w:lang w:val="es-MX"/>
              </w:rPr>
              <w:t xml:space="preserve"> con éxito.</w:t>
            </w:r>
          </w:p>
        </w:tc>
      </w:tr>
      <w:tr w:rsidR="00893E82" w:rsidRPr="00802B83" w14:paraId="3281EF13"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9B64AFD" w14:textId="77777777" w:rsidR="00893E82" w:rsidRPr="00802B83" w:rsidRDefault="00893E82"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7167B46F" w14:textId="3E7F872C" w:rsidR="00893E82" w:rsidRPr="00494D68" w:rsidRDefault="00494D68" w:rsidP="00062570">
            <w:pPr>
              <w:pStyle w:val="Prrafodelista"/>
              <w:numPr>
                <w:ilvl w:val="0"/>
                <w:numId w:val="17"/>
              </w:numPr>
              <w:spacing w:line="256" w:lineRule="auto"/>
              <w:contextualSpacing/>
              <w:rPr>
                <w:rFonts w:cs="Arial"/>
                <w:lang w:val="es-MX"/>
              </w:rPr>
            </w:pPr>
            <w:r w:rsidRPr="00494D68">
              <w:rPr>
                <w:rFonts w:cs="Arial"/>
                <w:lang w:val="es-MX"/>
              </w:rPr>
              <w:t>Se genera la factura por duplicado</w:t>
            </w:r>
            <w:r w:rsidR="00BE4C7B">
              <w:rPr>
                <w:rFonts w:cs="Arial"/>
                <w:lang w:val="es-MX"/>
              </w:rPr>
              <w:t xml:space="preserve"> </w:t>
            </w:r>
            <w:r w:rsidR="00062570">
              <w:rPr>
                <w:rFonts w:cs="Arial"/>
                <w:lang w:val="es-MX"/>
              </w:rPr>
              <w:t>y se actualiza el stock de los productos.</w:t>
            </w:r>
          </w:p>
        </w:tc>
      </w:tr>
      <w:tr w:rsidR="00525941" w:rsidRPr="00802B83" w14:paraId="7154988D"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3DBD8358"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2A649FD6" w14:textId="77777777" w:rsidR="00525941" w:rsidRPr="00802B83" w:rsidRDefault="00494D68" w:rsidP="00525941">
            <w:pPr>
              <w:pStyle w:val="Prrafodelista"/>
              <w:numPr>
                <w:ilvl w:val="0"/>
                <w:numId w:val="17"/>
              </w:numPr>
              <w:spacing w:line="256" w:lineRule="auto"/>
              <w:contextualSpacing/>
              <w:rPr>
                <w:rFonts w:cs="Arial"/>
                <w:lang w:val="es-MX"/>
              </w:rPr>
            </w:pPr>
            <w:r>
              <w:rPr>
                <w:rFonts w:cs="Arial"/>
                <w:lang w:val="es-MX"/>
              </w:rPr>
              <w:t>E</w:t>
            </w:r>
            <w:r w:rsidRPr="00DE7B5D">
              <w:rPr>
                <w:rFonts w:cs="Arial"/>
                <w:lang w:val="es-MX"/>
              </w:rPr>
              <w:t>l caso de uso</w:t>
            </w:r>
            <w:r>
              <w:rPr>
                <w:rFonts w:cs="Arial"/>
                <w:lang w:val="es-MX"/>
              </w:rPr>
              <w:t xml:space="preserve"> finaliza</w:t>
            </w:r>
          </w:p>
        </w:tc>
      </w:tr>
      <w:tr w:rsidR="00525941" w:rsidRPr="00802B83" w14:paraId="4C63F0E6"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556D41D2" w14:textId="77777777" w:rsidR="00525941" w:rsidRPr="00802B83" w:rsidRDefault="00525941" w:rsidP="000D72FF">
            <w:pPr>
              <w:spacing w:line="256" w:lineRule="auto"/>
              <w:rPr>
                <w:rFonts w:cs="Arial"/>
                <w:b/>
                <w:lang w:val="es-MX"/>
              </w:rPr>
            </w:pPr>
            <w:r w:rsidRPr="00802B83">
              <w:rPr>
                <w:rFonts w:cs="Arial"/>
                <w:b/>
                <w:lang w:val="es-MX"/>
              </w:rPr>
              <w:t>Camino alternativo 1</w:t>
            </w:r>
          </w:p>
        </w:tc>
        <w:tc>
          <w:tcPr>
            <w:tcW w:w="6992" w:type="dxa"/>
            <w:gridSpan w:val="2"/>
            <w:tcBorders>
              <w:top w:val="single" w:sz="4" w:space="0" w:color="auto"/>
              <w:left w:val="single" w:sz="4" w:space="0" w:color="auto"/>
              <w:bottom w:val="single" w:sz="4" w:space="0" w:color="auto"/>
              <w:right w:val="single" w:sz="4" w:space="0" w:color="auto"/>
            </w:tcBorders>
            <w:hideMark/>
          </w:tcPr>
          <w:p w14:paraId="5B830501" w14:textId="77777777" w:rsidR="00525941" w:rsidRPr="00802B83" w:rsidRDefault="00525941" w:rsidP="00494D68">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 xml:space="preserve">existe, </w:t>
            </w:r>
            <w:r w:rsidR="00494D68">
              <w:rPr>
                <w:rFonts w:cs="Arial"/>
                <w:lang w:val="es-MX"/>
              </w:rPr>
              <w:t>se informa y finaliza el caso de uso.</w:t>
            </w:r>
          </w:p>
        </w:tc>
      </w:tr>
      <w:tr w:rsidR="00525941" w:rsidRPr="00802B83" w14:paraId="20857763"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11D72DC" w14:textId="77777777" w:rsidR="00525941" w:rsidRPr="00802B83" w:rsidRDefault="00525941" w:rsidP="000D72FF">
            <w:pPr>
              <w:spacing w:line="256" w:lineRule="auto"/>
              <w:rPr>
                <w:rFonts w:cs="Arial"/>
                <w:b/>
                <w:lang w:val="es-MX"/>
              </w:rPr>
            </w:pPr>
            <w:r w:rsidRPr="00802B83">
              <w:rPr>
                <w:rFonts w:cs="Arial"/>
                <w:b/>
                <w:lang w:val="es-MX"/>
              </w:rPr>
              <w:t>Camino alternativo 2</w:t>
            </w:r>
          </w:p>
        </w:tc>
        <w:tc>
          <w:tcPr>
            <w:tcW w:w="6992" w:type="dxa"/>
            <w:gridSpan w:val="2"/>
            <w:tcBorders>
              <w:top w:val="single" w:sz="4" w:space="0" w:color="auto"/>
              <w:left w:val="single" w:sz="4" w:space="0" w:color="auto"/>
              <w:bottom w:val="single" w:sz="4" w:space="0" w:color="auto"/>
              <w:right w:val="single" w:sz="4" w:space="0" w:color="auto"/>
            </w:tcBorders>
            <w:hideMark/>
          </w:tcPr>
          <w:p w14:paraId="51CC2A74" w14:textId="77777777"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DE7B5D" w:rsidRPr="00802B83" w14:paraId="3ADA37A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tcPr>
          <w:p w14:paraId="3B41E33D" w14:textId="77777777" w:rsidR="00DE7B5D" w:rsidRPr="00802B83" w:rsidRDefault="00DE7B5D" w:rsidP="000D72FF">
            <w:pPr>
              <w:spacing w:line="256" w:lineRule="auto"/>
              <w:rPr>
                <w:rFonts w:cs="Arial"/>
                <w:b/>
                <w:lang w:val="es-MX"/>
              </w:rPr>
            </w:pPr>
          </w:p>
        </w:tc>
        <w:tc>
          <w:tcPr>
            <w:tcW w:w="6992" w:type="dxa"/>
            <w:gridSpan w:val="2"/>
            <w:tcBorders>
              <w:top w:val="single" w:sz="4" w:space="0" w:color="auto"/>
              <w:left w:val="single" w:sz="4" w:space="0" w:color="auto"/>
              <w:bottom w:val="single" w:sz="4" w:space="0" w:color="auto"/>
              <w:right w:val="single" w:sz="4" w:space="0" w:color="auto"/>
            </w:tcBorders>
          </w:tcPr>
          <w:p w14:paraId="69B75F91" w14:textId="77777777" w:rsidR="00DE7B5D" w:rsidRPr="00802B83" w:rsidRDefault="00494D68" w:rsidP="00494D68">
            <w:pPr>
              <w:spacing w:line="256" w:lineRule="auto"/>
              <w:rPr>
                <w:rFonts w:cs="Arial"/>
                <w:lang w:val="es-MX"/>
              </w:rPr>
            </w:pPr>
            <w:r>
              <w:rPr>
                <w:rFonts w:cs="Arial"/>
                <w:lang w:val="es-MX"/>
              </w:rPr>
              <w:t>Si en el paso 6</w:t>
            </w:r>
            <w:r w:rsidR="00DE7B5D" w:rsidRPr="00DE7B5D">
              <w:rPr>
                <w:rFonts w:cs="Arial"/>
                <w:lang w:val="es-MX"/>
              </w:rPr>
              <w:t xml:space="preserve"> el cliente no retira la </w:t>
            </w:r>
            <w:r w:rsidRPr="00DE7B5D">
              <w:rPr>
                <w:rFonts w:cs="Arial"/>
                <w:lang w:val="es-MX"/>
              </w:rPr>
              <w:t>mercadería</w:t>
            </w:r>
            <w:r w:rsidR="00DE7B5D" w:rsidRPr="00DE7B5D">
              <w:rPr>
                <w:rFonts w:cs="Arial"/>
                <w:lang w:val="es-MX"/>
              </w:rPr>
              <w:t xml:space="preserve">, se le </w:t>
            </w:r>
            <w:r>
              <w:rPr>
                <w:rFonts w:cs="Arial"/>
                <w:lang w:val="es-MX"/>
              </w:rPr>
              <w:t>envía a</w:t>
            </w:r>
            <w:r w:rsidR="00DE7B5D" w:rsidRPr="00DE7B5D">
              <w:rPr>
                <w:rFonts w:cs="Arial"/>
                <w:lang w:val="es-MX"/>
              </w:rPr>
              <w:t xml:space="preserve"> domicilio mediante un cadete y el caso de uso</w:t>
            </w:r>
            <w:r>
              <w:rPr>
                <w:rFonts w:cs="Arial"/>
                <w:lang w:val="es-MX"/>
              </w:rPr>
              <w:t xml:space="preserve"> finaliza</w:t>
            </w:r>
          </w:p>
        </w:tc>
      </w:tr>
      <w:tr w:rsidR="00525941" w:rsidRPr="00802B83" w14:paraId="777D382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60961D24" w14:textId="77777777" w:rsidR="00525941" w:rsidRPr="00802B83" w:rsidRDefault="00525941" w:rsidP="000D72FF">
            <w:pPr>
              <w:spacing w:line="256" w:lineRule="auto"/>
              <w:rPr>
                <w:rFonts w:cs="Arial"/>
                <w:b/>
                <w:lang w:val="es-MX"/>
              </w:rPr>
            </w:pPr>
            <w:proofErr w:type="spellStart"/>
            <w:r w:rsidRPr="00802B83">
              <w:rPr>
                <w:rFonts w:cs="Arial"/>
                <w:b/>
                <w:lang w:val="es-MX"/>
              </w:rPr>
              <w:lastRenderedPageBreak/>
              <w:t>Poscondición</w:t>
            </w:r>
            <w:proofErr w:type="spellEnd"/>
            <w:r w:rsidRPr="00802B83">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9E8EA9B" w14:textId="77777777" w:rsidR="00525941" w:rsidRPr="00802B83" w:rsidRDefault="00525941" w:rsidP="000D72FF">
            <w:pPr>
              <w:spacing w:line="256" w:lineRule="auto"/>
              <w:rPr>
                <w:rFonts w:cs="Arial"/>
                <w:lang w:val="es-MX"/>
              </w:rPr>
            </w:pPr>
            <w:r w:rsidRPr="00802B83">
              <w:rPr>
                <w:rFonts w:cs="Arial"/>
                <w:lang w:val="es-MX"/>
              </w:rPr>
              <w:t>Se registra la venta</w:t>
            </w:r>
          </w:p>
        </w:tc>
      </w:tr>
    </w:tbl>
    <w:p w14:paraId="19E086D7" w14:textId="77777777" w:rsidR="00525941" w:rsidRDefault="00525941" w:rsidP="00525941">
      <w:pPr>
        <w:rPr>
          <w:rFonts w:cs="Arial"/>
        </w:rPr>
      </w:pPr>
    </w:p>
    <w:p w14:paraId="55A1A904" w14:textId="77777777" w:rsidR="00525941" w:rsidRPr="007F2587" w:rsidRDefault="00525941" w:rsidP="00525941">
      <w:pPr>
        <w:pStyle w:val="Ttulo5"/>
        <w:rPr>
          <w:rFonts w:cs="Arial"/>
          <w:b w:val="0"/>
        </w:rPr>
      </w:pPr>
      <w:r w:rsidRPr="007F2587">
        <w:rPr>
          <w:rFonts w:cs="Arial"/>
        </w:rPr>
        <w:t xml:space="preserve">Flujo de Sucesos Caso de Uso: Confirmar entrega </w:t>
      </w:r>
    </w:p>
    <w:p w14:paraId="35DDE029" w14:textId="77777777"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14:paraId="589AF25B"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1BED5957" w14:textId="77777777"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7B892D47" w14:textId="77777777" w:rsidR="00525941" w:rsidRPr="007F2587" w:rsidRDefault="00525941" w:rsidP="000D72FF">
            <w:pPr>
              <w:spacing w:line="256" w:lineRule="auto"/>
              <w:rPr>
                <w:rFonts w:cs="Arial"/>
                <w:lang w:val="es-MX"/>
              </w:rPr>
            </w:pPr>
            <w:r>
              <w:rPr>
                <w:rFonts w:cs="Arial"/>
                <w:lang w:val="es-MX"/>
              </w:rPr>
              <w:t>Administrador</w:t>
            </w:r>
          </w:p>
        </w:tc>
      </w:tr>
      <w:tr w:rsidR="00525941" w:rsidRPr="007F2587" w14:paraId="3AFA51AE"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4B5066BF" w14:textId="77777777"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6682977C" w14:textId="77777777"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14:paraId="48DD2BBC" w14:textId="7777777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301C4DB0" w14:textId="77777777"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14:paraId="0A2A3E6E" w14:textId="7777777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67E39A1F" w14:textId="77777777"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219C7466" w14:textId="77777777"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14:paraId="46731F29" w14:textId="77777777" w:rsidTr="000D72FF">
        <w:tc>
          <w:tcPr>
            <w:tcW w:w="4752" w:type="dxa"/>
            <w:gridSpan w:val="2"/>
            <w:tcBorders>
              <w:top w:val="single" w:sz="4" w:space="0" w:color="auto"/>
              <w:left w:val="single" w:sz="4" w:space="0" w:color="auto"/>
              <w:bottom w:val="single" w:sz="4" w:space="0" w:color="auto"/>
              <w:right w:val="single" w:sz="4" w:space="0" w:color="auto"/>
            </w:tcBorders>
            <w:hideMark/>
          </w:tcPr>
          <w:p w14:paraId="11A9BF7B" w14:textId="77777777"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14:paraId="38238A08" w14:textId="77777777" w:rsidR="00525941" w:rsidRPr="007F2587" w:rsidRDefault="00525941" w:rsidP="000D72FF">
            <w:pPr>
              <w:spacing w:line="256" w:lineRule="auto"/>
              <w:rPr>
                <w:rFonts w:cs="Arial"/>
                <w:lang w:val="es-MX"/>
              </w:rPr>
            </w:pPr>
          </w:p>
        </w:tc>
      </w:tr>
      <w:tr w:rsidR="00525941" w:rsidRPr="007F2587" w14:paraId="005E33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497F41F5"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32123A95" w14:textId="77777777"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14:paraId="1F6CB7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38DD54E2"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1E0E234B" w14:textId="77777777"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14:paraId="673893FB"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28BB5B3D"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36A8079B" w14:textId="77777777"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14:paraId="1F855922"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0091F9C0" w14:textId="77777777"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B26EDFF" w14:textId="77777777" w:rsidR="00525941" w:rsidRPr="007F2587" w:rsidRDefault="00525941" w:rsidP="000D72FF">
            <w:pPr>
              <w:spacing w:line="256" w:lineRule="auto"/>
              <w:rPr>
                <w:rFonts w:cs="Arial"/>
                <w:lang w:val="es-MX"/>
              </w:rPr>
            </w:pPr>
            <w:r>
              <w:rPr>
                <w:rFonts w:cs="Arial"/>
                <w:lang w:val="es-MX"/>
              </w:rPr>
              <w:t>Se actualiza el estado de la entrega.</w:t>
            </w:r>
          </w:p>
        </w:tc>
      </w:tr>
    </w:tbl>
    <w:p w14:paraId="59B9385B" w14:textId="77777777" w:rsidR="00525941" w:rsidRPr="007F2587" w:rsidRDefault="00525941" w:rsidP="00525941">
      <w:pPr>
        <w:rPr>
          <w:rFonts w:cs="Arial"/>
        </w:rPr>
      </w:pPr>
    </w:p>
    <w:p w14:paraId="31B3CE15" w14:textId="77777777"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14:paraId="59F5B8FE" w14:textId="77777777" w:rsidR="00525941" w:rsidRPr="007F2587" w:rsidRDefault="00525941" w:rsidP="00525941">
      <w:pPr>
        <w:rPr>
          <w:rFonts w:cs="Arial"/>
          <w:b/>
          <w:bCs/>
        </w:rPr>
      </w:pPr>
    </w:p>
    <w:p w14:paraId="42C6DF69" w14:textId="77777777"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14:paraId="627591A4" w14:textId="77777777" w:rsidR="00525941" w:rsidRDefault="00525941" w:rsidP="00FB45F4"/>
    <w:p w14:paraId="536119E4"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14:paraId="4F2B2D73" w14:textId="77777777" w:rsidR="00525941" w:rsidRPr="007F2587" w:rsidRDefault="00525941" w:rsidP="00525941">
      <w:pPr>
        <w:rPr>
          <w:rFonts w:cs="Arial"/>
          <w:b/>
          <w:bCs/>
        </w:rPr>
      </w:pPr>
    </w:p>
    <w:p w14:paraId="467B64A7" w14:textId="77777777"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14:paraId="06D12646" w14:textId="77777777" w:rsidR="00525941" w:rsidRDefault="00525941" w:rsidP="00FB45F4"/>
    <w:p w14:paraId="20B60979"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14:paraId="029629B9" w14:textId="77777777" w:rsidR="00525941" w:rsidRPr="007F2587" w:rsidRDefault="00525941" w:rsidP="00525941">
      <w:pPr>
        <w:rPr>
          <w:rFonts w:cs="Arial"/>
          <w:b/>
          <w:bCs/>
        </w:rPr>
      </w:pPr>
    </w:p>
    <w:p w14:paraId="55CB4B9D" w14:textId="77777777"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14:paraId="7320A2B9" w14:textId="77777777" w:rsidR="00525941" w:rsidRDefault="00525941" w:rsidP="003E2CC9"/>
    <w:p w14:paraId="460F7823" w14:textId="77777777" w:rsidR="003E2CC9" w:rsidRDefault="003E2CC9" w:rsidP="003E2CC9"/>
    <w:p w14:paraId="5A80A3F7" w14:textId="77777777" w:rsidR="00A05B69" w:rsidRDefault="00A05B69">
      <w:pPr>
        <w:pStyle w:val="Ttulo3"/>
        <w:rPr>
          <w:rFonts w:cs="Times New Roman"/>
        </w:rPr>
      </w:pPr>
      <w:bookmarkStart w:id="145" w:name="_Toc202534375"/>
      <w:bookmarkStart w:id="146" w:name="_Toc202535480"/>
      <w:bookmarkStart w:id="147" w:name="_Toc202595239"/>
      <w:bookmarkStart w:id="148" w:name="_Toc530770497"/>
      <w:r>
        <w:rPr>
          <w:rFonts w:cs="Times New Roman"/>
        </w:rPr>
        <w:t>Realizaciones de Casos de Uso</w:t>
      </w:r>
      <w:bookmarkEnd w:id="145"/>
      <w:bookmarkEnd w:id="146"/>
      <w:bookmarkEnd w:id="147"/>
      <w:bookmarkEnd w:id="148"/>
      <w:r>
        <w:rPr>
          <w:rFonts w:cs="Times New Roman"/>
        </w:rPr>
        <w:t xml:space="preserve"> </w:t>
      </w:r>
    </w:p>
    <w:p w14:paraId="141F1EFD" w14:textId="77777777"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14:paraId="08F484BD" w14:textId="77777777" w:rsidR="000C616C" w:rsidRDefault="00A05B69">
      <w:r w:rsidRPr="00882312">
        <w:t xml:space="preserve">Una realización de casos de uso </w:t>
      </w:r>
      <w:r w:rsidR="00882312">
        <w:t>posee</w:t>
      </w:r>
      <w:r w:rsidR="000C616C">
        <w:t>:</w:t>
      </w:r>
    </w:p>
    <w:p w14:paraId="2794FC50" w14:textId="77777777"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14:paraId="19A03EA4" w14:textId="77777777" w:rsidR="00620E85" w:rsidRPr="009F1CD6" w:rsidRDefault="000C616C" w:rsidP="00620E85">
      <w:pPr>
        <w:numPr>
          <w:ilvl w:val="0"/>
          <w:numId w:val="5"/>
        </w:numPr>
      </w:pPr>
      <w:r>
        <w:t>D</w:t>
      </w:r>
      <w:r w:rsidR="00A05B69" w:rsidRPr="00882312">
        <w:t>iagramas de interacción</w:t>
      </w:r>
      <w:r w:rsidR="00882312">
        <w:t xml:space="preserve"> para cada caso de uso.</w:t>
      </w:r>
    </w:p>
    <w:p w14:paraId="338FC82F" w14:textId="77777777" w:rsidR="003E42AB" w:rsidRDefault="003E42AB"/>
    <w:p w14:paraId="6EA5C791" w14:textId="77777777" w:rsidR="00133949" w:rsidRDefault="00133949"/>
    <w:p w14:paraId="68E5E68E" w14:textId="77777777" w:rsidR="00133949" w:rsidRDefault="00133949"/>
    <w:p w14:paraId="56CAD08B" w14:textId="77777777" w:rsidR="00133949" w:rsidRDefault="00133949"/>
    <w:p w14:paraId="3DAF411C" w14:textId="77777777" w:rsidR="00133949" w:rsidRDefault="00133949"/>
    <w:p w14:paraId="07619622" w14:textId="77777777" w:rsidR="00133949" w:rsidRDefault="00133949"/>
    <w:p w14:paraId="56363AC8" w14:textId="77777777" w:rsidR="00133949" w:rsidRPr="003E2CC9" w:rsidRDefault="00133949"/>
    <w:p w14:paraId="2DFF8C2A" w14:textId="77777777" w:rsidR="003E2CC9" w:rsidRPr="004A3311" w:rsidRDefault="003E2CC9" w:rsidP="00086810">
      <w:pPr>
        <w:pStyle w:val="Ttulo4"/>
      </w:pPr>
      <w:bookmarkStart w:id="149" w:name="_Toc182205858"/>
      <w:bookmarkStart w:id="150" w:name="_Toc202535481"/>
      <w:r w:rsidRPr="004A3311">
        <w:lastRenderedPageBreak/>
        <w:t xml:space="preserve">Diagrama de Casos de Uso: </w:t>
      </w:r>
      <w:bookmarkEnd w:id="149"/>
      <w:bookmarkEnd w:id="150"/>
      <w:r w:rsidR="00086810" w:rsidRPr="004A3311">
        <w:t>Gestionar Cliente</w:t>
      </w:r>
    </w:p>
    <w:p w14:paraId="3FB0FFF9" w14:textId="77777777" w:rsidR="004A3311" w:rsidRPr="004A3311" w:rsidRDefault="004A3311" w:rsidP="004A3311">
      <w:pPr>
        <w:pStyle w:val="Ttulo5"/>
      </w:pPr>
      <w:r>
        <w:t>Diagrama de clases</w:t>
      </w:r>
    </w:p>
    <w:p w14:paraId="0458CFB3" w14:textId="77777777" w:rsidR="00086810" w:rsidRDefault="00086810" w:rsidP="00086810"/>
    <w:p w14:paraId="5E24AA24" w14:textId="2229C388" w:rsidR="00086810" w:rsidRPr="00086810" w:rsidRDefault="00635557" w:rsidP="00086810">
      <w:r>
        <w:rPr>
          <w:noProof/>
          <w:lang w:eastAsia="es-AR"/>
        </w:rPr>
        <w:drawing>
          <wp:inline distT="0" distB="0" distL="0" distR="0" wp14:anchorId="5FA3CECC" wp14:editId="1CF9471C">
            <wp:extent cx="4582795" cy="4401820"/>
            <wp:effectExtent l="0" t="0" r="8255" b="0"/>
            <wp:docPr id="46" name="Imagen 46" descr="D:\usuarios\Dany\Documentos\GitHub\Trabajo-Practico-N-2-Ingenieria-Software-1\capturas y diagramas ing soft 2\gestionar cli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2-Ingenieria-Software-1\capturas y diagramas ing soft 2\gestionar cliente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2795" cy="4401820"/>
                    </a:xfrm>
                    <a:prstGeom prst="rect">
                      <a:avLst/>
                    </a:prstGeom>
                    <a:noFill/>
                    <a:ln>
                      <a:noFill/>
                    </a:ln>
                  </pic:spPr>
                </pic:pic>
              </a:graphicData>
            </a:graphic>
          </wp:inline>
        </w:drawing>
      </w:r>
    </w:p>
    <w:p w14:paraId="5A63B97B" w14:textId="77777777" w:rsidR="00086810" w:rsidRDefault="00086810" w:rsidP="003E2CC9">
      <w:pPr>
        <w:rPr>
          <w:color w:val="FF0000"/>
          <w:sz w:val="20"/>
        </w:rPr>
      </w:pPr>
    </w:p>
    <w:p w14:paraId="7979ED8F" w14:textId="77777777" w:rsidR="00133949" w:rsidRDefault="00133949" w:rsidP="000C616C">
      <w:pPr>
        <w:pStyle w:val="Ttulo5"/>
      </w:pPr>
    </w:p>
    <w:p w14:paraId="559B7E29" w14:textId="77777777" w:rsidR="00133949" w:rsidRDefault="00133949" w:rsidP="000C616C">
      <w:pPr>
        <w:pStyle w:val="Ttulo5"/>
      </w:pPr>
    </w:p>
    <w:p w14:paraId="4943C46F" w14:textId="77777777" w:rsidR="00133949" w:rsidRDefault="00133949" w:rsidP="000C616C">
      <w:pPr>
        <w:pStyle w:val="Ttulo5"/>
      </w:pPr>
    </w:p>
    <w:p w14:paraId="47D3B27C" w14:textId="77777777" w:rsidR="00133949" w:rsidRDefault="00133949" w:rsidP="000C616C">
      <w:pPr>
        <w:pStyle w:val="Ttulo5"/>
      </w:pPr>
    </w:p>
    <w:p w14:paraId="1F7328EC" w14:textId="77777777" w:rsidR="00133949" w:rsidRDefault="00133949" w:rsidP="000C616C">
      <w:pPr>
        <w:pStyle w:val="Ttulo5"/>
      </w:pPr>
    </w:p>
    <w:p w14:paraId="1FF5B277" w14:textId="77777777" w:rsidR="00133949" w:rsidRDefault="00133949" w:rsidP="000C616C">
      <w:pPr>
        <w:pStyle w:val="Ttulo5"/>
      </w:pPr>
    </w:p>
    <w:p w14:paraId="2FCC32B5" w14:textId="77777777" w:rsidR="00133949" w:rsidRDefault="00133949" w:rsidP="000C616C">
      <w:pPr>
        <w:pStyle w:val="Ttulo5"/>
      </w:pPr>
    </w:p>
    <w:p w14:paraId="47C21B6D" w14:textId="77777777" w:rsidR="00133949" w:rsidRDefault="00133949" w:rsidP="000C616C">
      <w:pPr>
        <w:pStyle w:val="Ttulo5"/>
      </w:pPr>
    </w:p>
    <w:p w14:paraId="7CA2FDFC" w14:textId="77777777" w:rsidR="00133949" w:rsidRDefault="00133949" w:rsidP="000C616C">
      <w:pPr>
        <w:pStyle w:val="Ttulo5"/>
      </w:pPr>
    </w:p>
    <w:p w14:paraId="13F6A123" w14:textId="77777777" w:rsidR="00133949" w:rsidRDefault="00133949" w:rsidP="000C616C">
      <w:pPr>
        <w:pStyle w:val="Ttulo5"/>
      </w:pPr>
    </w:p>
    <w:p w14:paraId="3ECF8038" w14:textId="77777777" w:rsidR="00483513" w:rsidRDefault="000C616C" w:rsidP="000C616C">
      <w:pPr>
        <w:pStyle w:val="Ttulo5"/>
      </w:pPr>
      <w:r w:rsidRPr="003B6105">
        <w:lastRenderedPageBreak/>
        <w:t xml:space="preserve">Diag. Secuencia </w:t>
      </w:r>
      <w:r w:rsidR="00483513" w:rsidRPr="003B6105">
        <w:t xml:space="preserve">Caso de Uso: </w:t>
      </w:r>
      <w:r w:rsidR="003B6105" w:rsidRPr="00425D04">
        <w:t>Registrar Cliente</w:t>
      </w:r>
    </w:p>
    <w:p w14:paraId="12F95F30" w14:textId="77777777" w:rsidR="005C5B56" w:rsidRPr="005C5B56" w:rsidRDefault="005C5B56" w:rsidP="005C5B56"/>
    <w:p w14:paraId="3976CAB2" w14:textId="723FC1C4" w:rsidR="009409BD" w:rsidRDefault="005C5B56" w:rsidP="009409BD">
      <w:pPr>
        <w:rPr>
          <w:highlight w:val="yellow"/>
        </w:rPr>
      </w:pPr>
      <w:r>
        <w:rPr>
          <w:noProof/>
          <w:lang w:eastAsia="es-AR"/>
        </w:rPr>
        <w:drawing>
          <wp:inline distT="0" distB="0" distL="0" distR="0" wp14:anchorId="1526EE36" wp14:editId="23C907DF">
            <wp:extent cx="5262880" cy="4625340"/>
            <wp:effectExtent l="0" t="0" r="0" b="3810"/>
            <wp:docPr id="1" name="Imagen 1" descr="D:\usuarios\Dany\Documentos\GitHub\Trabajo-Practico-N-2-Ingenieria-Software-1\caputras nuevas\1-reg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2-Ingenieria-Software-1\caputras nuevas\1-registrar clien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880" cy="4625340"/>
                    </a:xfrm>
                    <a:prstGeom prst="rect">
                      <a:avLst/>
                    </a:prstGeom>
                    <a:noFill/>
                    <a:ln>
                      <a:noFill/>
                    </a:ln>
                  </pic:spPr>
                </pic:pic>
              </a:graphicData>
            </a:graphic>
          </wp:inline>
        </w:drawing>
      </w:r>
    </w:p>
    <w:p w14:paraId="6916FAB0" w14:textId="77777777" w:rsidR="00086810" w:rsidRDefault="00086810" w:rsidP="009409BD">
      <w:pPr>
        <w:rPr>
          <w:sz w:val="28"/>
          <w:highlight w:val="yellow"/>
        </w:rPr>
      </w:pPr>
    </w:p>
    <w:p w14:paraId="77908777" w14:textId="77777777" w:rsidR="00133949" w:rsidRDefault="00133949" w:rsidP="009409BD">
      <w:pPr>
        <w:rPr>
          <w:sz w:val="28"/>
          <w:highlight w:val="yellow"/>
        </w:rPr>
      </w:pPr>
    </w:p>
    <w:p w14:paraId="7EA9D291" w14:textId="77777777" w:rsidR="00133949" w:rsidRDefault="00133949" w:rsidP="009409BD">
      <w:pPr>
        <w:rPr>
          <w:sz w:val="28"/>
          <w:highlight w:val="yellow"/>
        </w:rPr>
      </w:pPr>
    </w:p>
    <w:p w14:paraId="54000C12" w14:textId="77777777" w:rsidR="00133949" w:rsidRDefault="00133949" w:rsidP="009409BD">
      <w:pPr>
        <w:rPr>
          <w:sz w:val="28"/>
          <w:highlight w:val="yellow"/>
        </w:rPr>
      </w:pPr>
    </w:p>
    <w:p w14:paraId="20DBF112" w14:textId="77777777" w:rsidR="00133949" w:rsidRDefault="00133949" w:rsidP="009409BD">
      <w:pPr>
        <w:rPr>
          <w:sz w:val="28"/>
          <w:highlight w:val="yellow"/>
        </w:rPr>
      </w:pPr>
    </w:p>
    <w:p w14:paraId="30BC13E9" w14:textId="77777777" w:rsidR="00133949" w:rsidRDefault="00133949" w:rsidP="009409BD">
      <w:pPr>
        <w:rPr>
          <w:sz w:val="28"/>
          <w:highlight w:val="yellow"/>
        </w:rPr>
      </w:pPr>
    </w:p>
    <w:p w14:paraId="3A54995A" w14:textId="77777777" w:rsidR="00133949" w:rsidRDefault="00133949" w:rsidP="009409BD">
      <w:pPr>
        <w:rPr>
          <w:sz w:val="28"/>
          <w:highlight w:val="yellow"/>
        </w:rPr>
      </w:pPr>
    </w:p>
    <w:p w14:paraId="5A8BE504" w14:textId="77777777" w:rsidR="00133949" w:rsidRDefault="00133949" w:rsidP="009409BD">
      <w:pPr>
        <w:rPr>
          <w:sz w:val="28"/>
          <w:highlight w:val="yellow"/>
        </w:rPr>
      </w:pPr>
    </w:p>
    <w:p w14:paraId="43DDA3B1" w14:textId="77777777" w:rsidR="00133949" w:rsidRDefault="00133949" w:rsidP="009409BD">
      <w:pPr>
        <w:rPr>
          <w:sz w:val="28"/>
          <w:highlight w:val="yellow"/>
        </w:rPr>
      </w:pPr>
    </w:p>
    <w:p w14:paraId="28DDA3F4" w14:textId="77777777" w:rsidR="00133949" w:rsidRDefault="00133949" w:rsidP="009409BD">
      <w:pPr>
        <w:rPr>
          <w:sz w:val="28"/>
          <w:highlight w:val="yellow"/>
        </w:rPr>
      </w:pPr>
    </w:p>
    <w:p w14:paraId="59E79BA2" w14:textId="77777777" w:rsidR="00133949" w:rsidRDefault="00133949" w:rsidP="009409BD">
      <w:pPr>
        <w:rPr>
          <w:sz w:val="28"/>
          <w:highlight w:val="yellow"/>
        </w:rPr>
      </w:pPr>
    </w:p>
    <w:p w14:paraId="254A8772" w14:textId="77777777" w:rsidR="00133949" w:rsidRDefault="00133949" w:rsidP="009409BD">
      <w:pPr>
        <w:rPr>
          <w:sz w:val="28"/>
          <w:highlight w:val="yellow"/>
        </w:rPr>
      </w:pPr>
    </w:p>
    <w:p w14:paraId="373AE1FA" w14:textId="77777777" w:rsidR="00133949" w:rsidRDefault="00133949" w:rsidP="009409BD">
      <w:pPr>
        <w:rPr>
          <w:sz w:val="28"/>
          <w:highlight w:val="yellow"/>
        </w:rPr>
      </w:pPr>
    </w:p>
    <w:p w14:paraId="68FC0B2F" w14:textId="77777777" w:rsidR="00133949" w:rsidRDefault="00133949" w:rsidP="009409BD">
      <w:pPr>
        <w:rPr>
          <w:sz w:val="28"/>
          <w:highlight w:val="yellow"/>
        </w:rPr>
      </w:pPr>
    </w:p>
    <w:p w14:paraId="28460256" w14:textId="77777777" w:rsidR="00133949" w:rsidRPr="006B2FFA" w:rsidRDefault="00133949" w:rsidP="009409BD">
      <w:pPr>
        <w:rPr>
          <w:sz w:val="28"/>
          <w:highlight w:val="yellow"/>
        </w:rPr>
      </w:pPr>
    </w:p>
    <w:p w14:paraId="03C565F8" w14:textId="77777777" w:rsidR="005C5B56" w:rsidRDefault="005C5B56" w:rsidP="003B6105">
      <w:pPr>
        <w:pStyle w:val="Ttulo5"/>
      </w:pPr>
      <w:bookmarkStart w:id="151" w:name="_Toc85989848"/>
      <w:bookmarkStart w:id="152" w:name="_Toc182205861"/>
    </w:p>
    <w:p w14:paraId="319C2FE5" w14:textId="77777777" w:rsidR="003B6105" w:rsidRDefault="003B6105" w:rsidP="003B6105">
      <w:pPr>
        <w:pStyle w:val="Ttulo5"/>
      </w:pPr>
      <w:r w:rsidRPr="003B6105">
        <w:lastRenderedPageBreak/>
        <w:t xml:space="preserve">Diag. Secuencia Caso de Uso: </w:t>
      </w:r>
      <w:bookmarkEnd w:id="151"/>
      <w:bookmarkEnd w:id="152"/>
      <w:r w:rsidRPr="00425D04">
        <w:t>Modificar datos cliente</w:t>
      </w:r>
      <w:r>
        <w:t xml:space="preserve"> </w:t>
      </w:r>
    </w:p>
    <w:p w14:paraId="46E5910B" w14:textId="77777777" w:rsidR="005C5B56" w:rsidRPr="005C5B56" w:rsidRDefault="005C5B56" w:rsidP="005C5B56"/>
    <w:p w14:paraId="4FE624A1" w14:textId="6621AB84" w:rsidR="000D72FF" w:rsidRPr="000D72FF" w:rsidRDefault="005C5B56" w:rsidP="000D72FF">
      <w:r>
        <w:rPr>
          <w:noProof/>
          <w:lang w:eastAsia="es-AR"/>
        </w:rPr>
        <w:drawing>
          <wp:inline distT="0" distB="0" distL="0" distR="0" wp14:anchorId="3F8B9DDD" wp14:editId="7F8D2DC4">
            <wp:extent cx="5177790" cy="4635500"/>
            <wp:effectExtent l="0" t="0" r="3810" b="0"/>
            <wp:docPr id="4" name="Imagen 4" descr="D:\usuarios\Dany\Documentos\GitHub\Trabajo-Practico-N-2-Ingenieria-Software-1\caputras nuevas\2-modific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utras nuevas\2-modificar clie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790" cy="4635500"/>
                    </a:xfrm>
                    <a:prstGeom prst="rect">
                      <a:avLst/>
                    </a:prstGeom>
                    <a:noFill/>
                    <a:ln>
                      <a:noFill/>
                    </a:ln>
                  </pic:spPr>
                </pic:pic>
              </a:graphicData>
            </a:graphic>
          </wp:inline>
        </w:drawing>
      </w:r>
    </w:p>
    <w:p w14:paraId="4B18166B" w14:textId="77777777" w:rsidR="009409BD" w:rsidRDefault="009409BD" w:rsidP="009409BD"/>
    <w:p w14:paraId="68AC7D04" w14:textId="77777777" w:rsidR="00086810" w:rsidRDefault="00086810" w:rsidP="009409BD"/>
    <w:p w14:paraId="3C44F937" w14:textId="77777777" w:rsidR="00086810" w:rsidRPr="00086810" w:rsidRDefault="003B6105" w:rsidP="00086810">
      <w:pPr>
        <w:pStyle w:val="Ttulo5"/>
      </w:pPr>
      <w:r w:rsidRPr="003B6105">
        <w:t xml:space="preserve">Diag. Secuencia Caso de Uso: </w:t>
      </w:r>
      <w:r w:rsidRPr="00425D04">
        <w:t>Dar Baja Cliente</w:t>
      </w:r>
    </w:p>
    <w:p w14:paraId="3D198900" w14:textId="5D3915BD" w:rsidR="00086810" w:rsidRDefault="005C5B56" w:rsidP="00086810">
      <w:r>
        <w:rPr>
          <w:noProof/>
          <w:lang w:eastAsia="es-AR"/>
        </w:rPr>
        <w:lastRenderedPageBreak/>
        <w:drawing>
          <wp:inline distT="0" distB="0" distL="0" distR="0" wp14:anchorId="4E9ED09E" wp14:editId="60B36511">
            <wp:extent cx="5177790" cy="4720590"/>
            <wp:effectExtent l="0" t="0" r="3810" b="3810"/>
            <wp:docPr id="24" name="Imagen 24" descr="D:\usuarios\Dany\Documentos\GitHub\Trabajo-Practico-N-2-Ingenieria-Software-1\caputras nuevas\3-dar baj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utras nuevas\3-dar baja clien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7790" cy="4720590"/>
                    </a:xfrm>
                    <a:prstGeom prst="rect">
                      <a:avLst/>
                    </a:prstGeom>
                    <a:noFill/>
                    <a:ln>
                      <a:noFill/>
                    </a:ln>
                  </pic:spPr>
                </pic:pic>
              </a:graphicData>
            </a:graphic>
          </wp:inline>
        </w:drawing>
      </w:r>
    </w:p>
    <w:p w14:paraId="180E39B7" w14:textId="77777777" w:rsidR="00C91B28" w:rsidRDefault="00C91B28" w:rsidP="00086810"/>
    <w:p w14:paraId="74C8EC42" w14:textId="77777777" w:rsidR="00817C8D" w:rsidRPr="004A3311" w:rsidRDefault="00817C8D" w:rsidP="00817C8D">
      <w:pPr>
        <w:pStyle w:val="Ttulo4"/>
      </w:pPr>
      <w:r w:rsidRPr="004A3311">
        <w:t xml:space="preserve">Diagrama de Casos de Uso: Gestionar </w:t>
      </w:r>
      <w:r>
        <w:t>Proveedor</w:t>
      </w:r>
    </w:p>
    <w:p w14:paraId="5B1C8474" w14:textId="77777777" w:rsidR="00817C8D" w:rsidRPr="004A3311" w:rsidRDefault="00817C8D" w:rsidP="00817C8D">
      <w:pPr>
        <w:pStyle w:val="Ttulo5"/>
      </w:pPr>
      <w:r>
        <w:t>Diagrama de clases</w:t>
      </w:r>
    </w:p>
    <w:p w14:paraId="7012464E" w14:textId="77777777" w:rsidR="00817C8D" w:rsidRDefault="00817C8D" w:rsidP="00086810"/>
    <w:p w14:paraId="08201B52" w14:textId="38A4818B" w:rsidR="00817C8D" w:rsidRDefault="00635557" w:rsidP="00086810">
      <w:r>
        <w:rPr>
          <w:noProof/>
          <w:lang w:eastAsia="es-AR"/>
        </w:rPr>
        <w:lastRenderedPageBreak/>
        <w:drawing>
          <wp:inline distT="0" distB="0" distL="0" distR="0" wp14:anchorId="57E3D6C8" wp14:editId="183EB4A3">
            <wp:extent cx="4752975" cy="4146550"/>
            <wp:effectExtent l="0" t="0" r="9525" b="6350"/>
            <wp:docPr id="44" name="Imagen 44" descr="D:\usuarios\Dany\Documentos\GitHub\Trabajo-Practico-N-2-Ingenieria-Software-1\capturas y diagramas ing soft 2\gestionar proveedo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s\Dany\Documentos\GitHub\Trabajo-Practico-N-2-Ingenieria-Software-1\capturas y diagramas ing soft 2\gestionar proveedor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4146550"/>
                    </a:xfrm>
                    <a:prstGeom prst="rect">
                      <a:avLst/>
                    </a:prstGeom>
                    <a:noFill/>
                    <a:ln>
                      <a:noFill/>
                    </a:ln>
                  </pic:spPr>
                </pic:pic>
              </a:graphicData>
            </a:graphic>
          </wp:inline>
        </w:drawing>
      </w:r>
    </w:p>
    <w:p w14:paraId="52C4CB5D" w14:textId="77777777" w:rsidR="00C91B28" w:rsidRDefault="00C91B28" w:rsidP="00086810"/>
    <w:p w14:paraId="62BA9FED" w14:textId="77777777" w:rsidR="00C91B28" w:rsidRDefault="00C91B28" w:rsidP="00086810"/>
    <w:p w14:paraId="2C962B94" w14:textId="77777777" w:rsidR="00C91B28" w:rsidRDefault="00C91B28" w:rsidP="00086810"/>
    <w:p w14:paraId="1812967F" w14:textId="77777777" w:rsidR="00C91B28" w:rsidRDefault="00C91B28" w:rsidP="00086810"/>
    <w:p w14:paraId="1C2455CA" w14:textId="77777777" w:rsidR="00C91B28" w:rsidRDefault="00C91B28" w:rsidP="00086810"/>
    <w:p w14:paraId="38FBDD15" w14:textId="77777777" w:rsidR="00C91B28" w:rsidRDefault="00C91B28" w:rsidP="00086810"/>
    <w:p w14:paraId="315D3909" w14:textId="77777777" w:rsidR="00C91B28" w:rsidRDefault="00C91B28" w:rsidP="00086810"/>
    <w:p w14:paraId="6061CFE8" w14:textId="77777777" w:rsidR="00C91B28" w:rsidRDefault="00C91B28" w:rsidP="00086810"/>
    <w:p w14:paraId="2371D59E" w14:textId="77777777" w:rsidR="00C91B28" w:rsidRDefault="00C91B28" w:rsidP="00086810"/>
    <w:p w14:paraId="611CDC2C" w14:textId="77777777" w:rsidR="00C91B28" w:rsidRDefault="00C91B28" w:rsidP="00086810"/>
    <w:p w14:paraId="2B3772A8" w14:textId="77777777" w:rsidR="00C91B28" w:rsidRDefault="00C91B28" w:rsidP="00086810"/>
    <w:p w14:paraId="09365560" w14:textId="77777777" w:rsidR="00C91B28" w:rsidRDefault="00C91B28" w:rsidP="00086810"/>
    <w:p w14:paraId="0475FC26" w14:textId="77777777" w:rsidR="00C91B28" w:rsidRDefault="00C91B28" w:rsidP="00086810"/>
    <w:p w14:paraId="3D570117" w14:textId="77777777" w:rsidR="00C91B28" w:rsidRDefault="00C91B28" w:rsidP="00086810"/>
    <w:p w14:paraId="4DD1AD8A" w14:textId="77777777" w:rsidR="00C91B28" w:rsidRDefault="00C91B28" w:rsidP="00086810"/>
    <w:p w14:paraId="7FFB6D55" w14:textId="77777777" w:rsidR="00C91B28" w:rsidRDefault="00C91B28" w:rsidP="00086810"/>
    <w:p w14:paraId="6B9E4CCA" w14:textId="77777777" w:rsidR="00C91B28" w:rsidRDefault="00C91B28" w:rsidP="00086810"/>
    <w:p w14:paraId="32F4C56A" w14:textId="77777777" w:rsidR="00C91B28" w:rsidRDefault="00C91B28" w:rsidP="00086810"/>
    <w:p w14:paraId="734639DD" w14:textId="77777777" w:rsidR="00C91B28" w:rsidRPr="00086810" w:rsidRDefault="00C91B28" w:rsidP="00086810"/>
    <w:p w14:paraId="6826C2A0" w14:textId="77777777" w:rsidR="00086810" w:rsidRDefault="003B6105" w:rsidP="00086810">
      <w:pPr>
        <w:pStyle w:val="Ttulo5"/>
      </w:pPr>
      <w:r w:rsidRPr="003B6105">
        <w:t xml:space="preserve">Diag. Secuencia Caso de Uso: </w:t>
      </w:r>
      <w:r w:rsidRPr="00425D04">
        <w:t>Registrar</w:t>
      </w:r>
      <w:r>
        <w:t xml:space="preserve"> Proveedor</w:t>
      </w:r>
    </w:p>
    <w:p w14:paraId="32057155" w14:textId="77777777" w:rsidR="00C91B28" w:rsidRPr="00C91B28" w:rsidRDefault="00C91B28" w:rsidP="00C91B28"/>
    <w:p w14:paraId="15D9915D" w14:textId="7203E852" w:rsidR="00086810" w:rsidRDefault="00086810" w:rsidP="00086810"/>
    <w:p w14:paraId="0F3A3137" w14:textId="12118C8A" w:rsidR="00133949" w:rsidRDefault="005C5B56" w:rsidP="009409BD">
      <w:pPr>
        <w:rPr>
          <w:color w:val="FF0000"/>
          <w:sz w:val="28"/>
          <w:highlight w:val="yellow"/>
        </w:rPr>
      </w:pPr>
      <w:r>
        <w:rPr>
          <w:noProof/>
          <w:color w:val="FF0000"/>
          <w:sz w:val="28"/>
          <w:lang w:eastAsia="es-AR"/>
        </w:rPr>
        <w:lastRenderedPageBreak/>
        <w:drawing>
          <wp:inline distT="0" distB="0" distL="0" distR="0" wp14:anchorId="720AC24C" wp14:editId="35DD9E60">
            <wp:extent cx="5465445" cy="4657090"/>
            <wp:effectExtent l="0" t="0" r="1905" b="0"/>
            <wp:docPr id="25" name="Imagen 25" descr="D:\usuarios\Dany\Documentos\GitHub\Trabajo-Practico-N-2-Ingenieria-Software-1\caputras nuevas\4-registr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utras nuevas\4-registrar proveed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5445" cy="4657090"/>
                    </a:xfrm>
                    <a:prstGeom prst="rect">
                      <a:avLst/>
                    </a:prstGeom>
                    <a:noFill/>
                    <a:ln>
                      <a:noFill/>
                    </a:ln>
                  </pic:spPr>
                </pic:pic>
              </a:graphicData>
            </a:graphic>
          </wp:inline>
        </w:drawing>
      </w:r>
    </w:p>
    <w:p w14:paraId="467EB17E" w14:textId="77777777" w:rsidR="00133949" w:rsidRDefault="00133949" w:rsidP="009409BD">
      <w:pPr>
        <w:rPr>
          <w:color w:val="FF0000"/>
          <w:sz w:val="28"/>
          <w:highlight w:val="yellow"/>
        </w:rPr>
      </w:pPr>
    </w:p>
    <w:p w14:paraId="056C168E" w14:textId="77777777" w:rsidR="00133949" w:rsidRDefault="00133949" w:rsidP="009409BD">
      <w:pPr>
        <w:rPr>
          <w:color w:val="FF0000"/>
          <w:sz w:val="28"/>
          <w:highlight w:val="yellow"/>
        </w:rPr>
      </w:pPr>
    </w:p>
    <w:p w14:paraId="1EA9E8A8" w14:textId="77777777" w:rsidR="00133949" w:rsidRDefault="00133949" w:rsidP="009409BD">
      <w:pPr>
        <w:rPr>
          <w:color w:val="FF0000"/>
          <w:sz w:val="28"/>
          <w:highlight w:val="yellow"/>
        </w:rPr>
      </w:pPr>
    </w:p>
    <w:p w14:paraId="774F28CE" w14:textId="77777777" w:rsidR="00133949" w:rsidRDefault="00133949" w:rsidP="009409BD">
      <w:pPr>
        <w:rPr>
          <w:color w:val="FF0000"/>
          <w:sz w:val="28"/>
          <w:highlight w:val="yellow"/>
        </w:rPr>
      </w:pPr>
    </w:p>
    <w:p w14:paraId="32DD5462" w14:textId="77777777" w:rsidR="00133949" w:rsidRDefault="00133949" w:rsidP="009409BD">
      <w:pPr>
        <w:rPr>
          <w:color w:val="FF0000"/>
          <w:sz w:val="28"/>
          <w:highlight w:val="yellow"/>
        </w:rPr>
      </w:pPr>
    </w:p>
    <w:p w14:paraId="6FFAFCA7" w14:textId="77777777" w:rsidR="00133949" w:rsidRDefault="00133949" w:rsidP="009409BD">
      <w:pPr>
        <w:rPr>
          <w:color w:val="FF0000"/>
          <w:sz w:val="28"/>
          <w:highlight w:val="yellow"/>
        </w:rPr>
      </w:pPr>
    </w:p>
    <w:p w14:paraId="0ABB96B2" w14:textId="77777777" w:rsidR="00133949" w:rsidRDefault="00133949" w:rsidP="009409BD">
      <w:pPr>
        <w:rPr>
          <w:color w:val="FF0000"/>
          <w:sz w:val="28"/>
          <w:highlight w:val="yellow"/>
        </w:rPr>
      </w:pPr>
    </w:p>
    <w:p w14:paraId="5990E03D" w14:textId="77777777" w:rsidR="00133949" w:rsidRDefault="00133949" w:rsidP="009409BD">
      <w:pPr>
        <w:rPr>
          <w:color w:val="FF0000"/>
          <w:sz w:val="28"/>
          <w:highlight w:val="yellow"/>
        </w:rPr>
      </w:pPr>
    </w:p>
    <w:p w14:paraId="25F75921" w14:textId="77777777" w:rsidR="00133949" w:rsidRDefault="00133949" w:rsidP="009409BD">
      <w:pPr>
        <w:rPr>
          <w:color w:val="FF0000"/>
          <w:sz w:val="28"/>
          <w:highlight w:val="yellow"/>
        </w:rPr>
      </w:pPr>
    </w:p>
    <w:p w14:paraId="1D232015" w14:textId="77777777" w:rsidR="00133949" w:rsidRDefault="00133949" w:rsidP="009409BD">
      <w:pPr>
        <w:rPr>
          <w:color w:val="FF0000"/>
          <w:sz w:val="28"/>
          <w:highlight w:val="yellow"/>
        </w:rPr>
      </w:pPr>
    </w:p>
    <w:p w14:paraId="679277FB" w14:textId="77777777" w:rsidR="00133949" w:rsidRDefault="00133949" w:rsidP="009409BD">
      <w:pPr>
        <w:rPr>
          <w:color w:val="FF0000"/>
          <w:sz w:val="28"/>
          <w:highlight w:val="yellow"/>
        </w:rPr>
      </w:pPr>
    </w:p>
    <w:p w14:paraId="7911B46B" w14:textId="77777777" w:rsidR="00133949" w:rsidRDefault="00133949" w:rsidP="009409BD">
      <w:pPr>
        <w:rPr>
          <w:color w:val="FF0000"/>
          <w:sz w:val="28"/>
          <w:highlight w:val="yellow"/>
        </w:rPr>
      </w:pPr>
    </w:p>
    <w:p w14:paraId="37435DB7" w14:textId="77777777" w:rsidR="00133949" w:rsidRDefault="00133949" w:rsidP="009409BD">
      <w:pPr>
        <w:rPr>
          <w:color w:val="FF0000"/>
          <w:sz w:val="28"/>
          <w:highlight w:val="yellow"/>
        </w:rPr>
      </w:pPr>
    </w:p>
    <w:p w14:paraId="2E6EFE3D" w14:textId="77777777" w:rsidR="00133949" w:rsidRDefault="00133949" w:rsidP="009409BD">
      <w:pPr>
        <w:rPr>
          <w:color w:val="FF0000"/>
          <w:sz w:val="28"/>
          <w:highlight w:val="yellow"/>
        </w:rPr>
      </w:pPr>
    </w:p>
    <w:p w14:paraId="731C2BF2" w14:textId="77777777" w:rsidR="00133949" w:rsidRDefault="00133949" w:rsidP="009409BD">
      <w:pPr>
        <w:rPr>
          <w:color w:val="FF0000"/>
          <w:sz w:val="28"/>
          <w:highlight w:val="yellow"/>
        </w:rPr>
      </w:pPr>
    </w:p>
    <w:p w14:paraId="1ACECF30" w14:textId="77777777" w:rsidR="00133949" w:rsidRDefault="00133949" w:rsidP="009409BD">
      <w:pPr>
        <w:rPr>
          <w:color w:val="FF0000"/>
          <w:sz w:val="28"/>
          <w:highlight w:val="yellow"/>
        </w:rPr>
      </w:pPr>
    </w:p>
    <w:p w14:paraId="46493E6F" w14:textId="77777777" w:rsidR="005C5B56" w:rsidRDefault="005C5B56" w:rsidP="009409BD">
      <w:pPr>
        <w:rPr>
          <w:color w:val="FF0000"/>
          <w:sz w:val="28"/>
          <w:highlight w:val="yellow"/>
        </w:rPr>
      </w:pPr>
    </w:p>
    <w:p w14:paraId="02ECF9ED" w14:textId="77777777" w:rsidR="005C5B56" w:rsidRDefault="005C5B56" w:rsidP="009409BD">
      <w:pPr>
        <w:rPr>
          <w:color w:val="FF0000"/>
          <w:sz w:val="28"/>
          <w:highlight w:val="yellow"/>
        </w:rPr>
      </w:pPr>
    </w:p>
    <w:p w14:paraId="583CA528" w14:textId="77777777" w:rsidR="005C5B56" w:rsidRPr="00133949" w:rsidRDefault="005C5B56" w:rsidP="009409BD">
      <w:pPr>
        <w:rPr>
          <w:color w:val="FF0000"/>
          <w:sz w:val="28"/>
          <w:highlight w:val="yellow"/>
        </w:rPr>
      </w:pPr>
    </w:p>
    <w:p w14:paraId="06D59F60" w14:textId="77777777" w:rsidR="003B6105" w:rsidRDefault="003B6105" w:rsidP="003B6105">
      <w:pPr>
        <w:pStyle w:val="Ttulo5"/>
      </w:pPr>
      <w:r w:rsidRPr="003B6105">
        <w:lastRenderedPageBreak/>
        <w:t xml:space="preserve">Diag. Secuencia Caso de Uso: </w:t>
      </w:r>
      <w:r w:rsidRPr="00425D04">
        <w:t xml:space="preserve">Modificar datos </w:t>
      </w:r>
      <w:r>
        <w:t>Proveedor</w:t>
      </w:r>
    </w:p>
    <w:p w14:paraId="2998C1E2" w14:textId="77777777" w:rsidR="005C5B56" w:rsidRPr="005C5B56" w:rsidRDefault="005C5B56" w:rsidP="005C5B56"/>
    <w:p w14:paraId="4C4FE557" w14:textId="6A4D5471" w:rsidR="009409BD" w:rsidRPr="009409BD" w:rsidRDefault="005C5B56" w:rsidP="009409BD">
      <w:r>
        <w:rPr>
          <w:noProof/>
          <w:lang w:eastAsia="es-AR"/>
        </w:rPr>
        <w:drawing>
          <wp:inline distT="0" distB="0" distL="0" distR="0" wp14:anchorId="3C324998" wp14:editId="0BA8EB08">
            <wp:extent cx="5475605" cy="4444365"/>
            <wp:effectExtent l="0" t="0" r="0" b="0"/>
            <wp:docPr id="34" name="Imagen 34" descr="D:\usuarios\Dany\Documentos\GitHub\Trabajo-Practico-N-2-Ingenieria-Software-1\caputras nuevas\5-modific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utras nuevas\5-modificar provee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605" cy="4444365"/>
                    </a:xfrm>
                    <a:prstGeom prst="rect">
                      <a:avLst/>
                    </a:prstGeom>
                    <a:noFill/>
                    <a:ln>
                      <a:noFill/>
                    </a:ln>
                  </pic:spPr>
                </pic:pic>
              </a:graphicData>
            </a:graphic>
          </wp:inline>
        </w:drawing>
      </w:r>
    </w:p>
    <w:p w14:paraId="301E0EAD" w14:textId="77777777" w:rsidR="00086810" w:rsidRDefault="003B6105" w:rsidP="003B6105">
      <w:pPr>
        <w:pStyle w:val="Ttulo5"/>
        <w:rPr>
          <w:highlight w:val="yellow"/>
        </w:rPr>
      </w:pPr>
      <w:r w:rsidRPr="003B6105">
        <w:t xml:space="preserve">Diag. Secuencia Caso de Uso: </w:t>
      </w:r>
      <w:r w:rsidRPr="00425D04">
        <w:t xml:space="preserve">Dar Baja </w:t>
      </w:r>
      <w:r>
        <w:t>Proveedor</w:t>
      </w:r>
    </w:p>
    <w:p w14:paraId="0C25D50C" w14:textId="7891196F" w:rsidR="003E2CC9" w:rsidRDefault="005C5B56" w:rsidP="00FB45F4">
      <w:pPr>
        <w:rPr>
          <w:highlight w:val="yellow"/>
        </w:rPr>
      </w:pPr>
      <w:r>
        <w:rPr>
          <w:noProof/>
          <w:lang w:eastAsia="es-AR"/>
        </w:rPr>
        <w:lastRenderedPageBreak/>
        <w:drawing>
          <wp:inline distT="0" distB="0" distL="0" distR="0" wp14:anchorId="68BFB0EC" wp14:editId="56B1A844">
            <wp:extent cx="5560695" cy="4657090"/>
            <wp:effectExtent l="0" t="0" r="1905" b="0"/>
            <wp:docPr id="40" name="Imagen 40" descr="D:\usuarios\Dany\Documentos\GitHub\Trabajo-Practico-N-2-Ingenieria-Software-1\caputras nuevas\6-dar baja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s\Dany\Documentos\GitHub\Trabajo-Practico-N-2-Ingenieria-Software-1\caputras nuevas\6-dar baja proveed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0695" cy="4657090"/>
                    </a:xfrm>
                    <a:prstGeom prst="rect">
                      <a:avLst/>
                    </a:prstGeom>
                    <a:noFill/>
                    <a:ln>
                      <a:noFill/>
                    </a:ln>
                  </pic:spPr>
                </pic:pic>
              </a:graphicData>
            </a:graphic>
          </wp:inline>
        </w:drawing>
      </w:r>
    </w:p>
    <w:p w14:paraId="226AEACD" w14:textId="77777777" w:rsidR="00553A78" w:rsidRDefault="00553A78" w:rsidP="00553A78">
      <w:pPr>
        <w:rPr>
          <w:highlight w:val="yellow"/>
        </w:rPr>
      </w:pPr>
    </w:p>
    <w:p w14:paraId="7ABE9236" w14:textId="77777777" w:rsidR="00553A78" w:rsidRPr="004A3311" w:rsidRDefault="00553A78" w:rsidP="00553A78">
      <w:pPr>
        <w:pStyle w:val="Ttulo4"/>
      </w:pPr>
      <w:r w:rsidRPr="004A3311">
        <w:t xml:space="preserve">Diagrama de Casos de Uso: Gestionar </w:t>
      </w:r>
      <w:r>
        <w:t>Productos</w:t>
      </w:r>
    </w:p>
    <w:p w14:paraId="7BFC165A" w14:textId="77777777" w:rsidR="00553A78" w:rsidRPr="004A3311" w:rsidRDefault="00553A78" w:rsidP="00553A78">
      <w:pPr>
        <w:pStyle w:val="Ttulo5"/>
      </w:pPr>
      <w:r>
        <w:t>Diagrama de clases</w:t>
      </w:r>
    </w:p>
    <w:p w14:paraId="10F27AE7" w14:textId="77777777" w:rsidR="00553A78" w:rsidRDefault="00553A78" w:rsidP="00553A78"/>
    <w:p w14:paraId="41619B4D" w14:textId="6DC4BEB0" w:rsidR="00553A78" w:rsidRPr="00086810" w:rsidRDefault="00635557" w:rsidP="00553A78">
      <w:r>
        <w:rPr>
          <w:noProof/>
          <w:lang w:eastAsia="es-AR"/>
        </w:rPr>
        <w:lastRenderedPageBreak/>
        <w:drawing>
          <wp:inline distT="0" distB="0" distL="0" distR="0" wp14:anchorId="78F95C37" wp14:editId="188EDF50">
            <wp:extent cx="6120765" cy="3395633"/>
            <wp:effectExtent l="0" t="0" r="0" b="0"/>
            <wp:docPr id="36" name="Imagen 36" descr="D:\usuarios\Dany\Documentos\GitHub\Trabajo-Practico-N-2-Ingenieria-Software-1\capturas y diagramas ing soft 2\diagrama de clases caso uso Gestion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de clases caso uso Gestionar Produc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3395633"/>
                    </a:xfrm>
                    <a:prstGeom prst="rect">
                      <a:avLst/>
                    </a:prstGeom>
                    <a:noFill/>
                    <a:ln>
                      <a:noFill/>
                    </a:ln>
                  </pic:spPr>
                </pic:pic>
              </a:graphicData>
            </a:graphic>
          </wp:inline>
        </w:drawing>
      </w:r>
    </w:p>
    <w:p w14:paraId="588FB954" w14:textId="77777777" w:rsidR="00553A78" w:rsidRDefault="00553A78" w:rsidP="00553A78">
      <w:pPr>
        <w:rPr>
          <w:color w:val="FF0000"/>
          <w:sz w:val="20"/>
        </w:rPr>
      </w:pPr>
    </w:p>
    <w:p w14:paraId="1CC5BBFC" w14:textId="77777777" w:rsidR="00553A78" w:rsidRDefault="00553A78" w:rsidP="00553A78">
      <w:pPr>
        <w:rPr>
          <w:color w:val="FF0000"/>
          <w:sz w:val="20"/>
        </w:rPr>
      </w:pPr>
    </w:p>
    <w:p w14:paraId="68C97EAC" w14:textId="77777777" w:rsidR="00553A78" w:rsidRDefault="00553A78" w:rsidP="00553A78">
      <w:pPr>
        <w:rPr>
          <w:color w:val="FF0000"/>
          <w:sz w:val="20"/>
        </w:rPr>
      </w:pPr>
    </w:p>
    <w:p w14:paraId="150D7B4E" w14:textId="77777777" w:rsidR="00553A78" w:rsidRDefault="00553A78" w:rsidP="00553A78">
      <w:pPr>
        <w:rPr>
          <w:color w:val="FF0000"/>
          <w:sz w:val="20"/>
        </w:rPr>
      </w:pPr>
    </w:p>
    <w:p w14:paraId="41402B9D" w14:textId="77777777" w:rsidR="00553A78" w:rsidRDefault="00553A78" w:rsidP="00553A78">
      <w:pPr>
        <w:rPr>
          <w:color w:val="FF0000"/>
          <w:sz w:val="20"/>
        </w:rPr>
      </w:pPr>
    </w:p>
    <w:p w14:paraId="0AEF2A0D" w14:textId="77777777" w:rsidR="00133949" w:rsidRDefault="00133949" w:rsidP="00553A78">
      <w:pPr>
        <w:rPr>
          <w:color w:val="FF0000"/>
          <w:sz w:val="20"/>
        </w:rPr>
      </w:pPr>
    </w:p>
    <w:p w14:paraId="142CDE63" w14:textId="77777777" w:rsidR="00133949" w:rsidRDefault="00133949" w:rsidP="00553A78">
      <w:pPr>
        <w:rPr>
          <w:color w:val="FF0000"/>
          <w:sz w:val="20"/>
        </w:rPr>
      </w:pPr>
    </w:p>
    <w:p w14:paraId="185C2F25" w14:textId="77777777" w:rsidR="00133949" w:rsidRDefault="00133949" w:rsidP="00553A78">
      <w:pPr>
        <w:rPr>
          <w:color w:val="FF0000"/>
          <w:sz w:val="20"/>
        </w:rPr>
      </w:pPr>
    </w:p>
    <w:p w14:paraId="2389543E" w14:textId="77777777" w:rsidR="00133949" w:rsidRDefault="00133949" w:rsidP="00553A78">
      <w:pPr>
        <w:rPr>
          <w:color w:val="FF0000"/>
          <w:sz w:val="20"/>
        </w:rPr>
      </w:pPr>
    </w:p>
    <w:p w14:paraId="66719208" w14:textId="77777777" w:rsidR="00133949" w:rsidRDefault="00133949" w:rsidP="00553A78">
      <w:pPr>
        <w:rPr>
          <w:color w:val="FF0000"/>
          <w:sz w:val="20"/>
        </w:rPr>
      </w:pPr>
    </w:p>
    <w:p w14:paraId="2DFC2FFF" w14:textId="77777777" w:rsidR="00133949" w:rsidRDefault="00133949" w:rsidP="00553A78">
      <w:pPr>
        <w:rPr>
          <w:color w:val="FF0000"/>
          <w:sz w:val="20"/>
        </w:rPr>
      </w:pPr>
    </w:p>
    <w:p w14:paraId="3ECA237A" w14:textId="77777777" w:rsidR="00133949" w:rsidRDefault="00133949" w:rsidP="00553A78">
      <w:pPr>
        <w:rPr>
          <w:color w:val="FF0000"/>
          <w:sz w:val="20"/>
        </w:rPr>
      </w:pPr>
    </w:p>
    <w:p w14:paraId="6BBFD0FD" w14:textId="77777777" w:rsidR="00133949" w:rsidRDefault="00133949" w:rsidP="00553A78">
      <w:pPr>
        <w:rPr>
          <w:color w:val="FF0000"/>
          <w:sz w:val="20"/>
        </w:rPr>
      </w:pPr>
    </w:p>
    <w:p w14:paraId="38C179AA" w14:textId="77777777" w:rsidR="00133949" w:rsidRDefault="00133949" w:rsidP="00553A78">
      <w:pPr>
        <w:rPr>
          <w:color w:val="FF0000"/>
          <w:sz w:val="20"/>
        </w:rPr>
      </w:pPr>
    </w:p>
    <w:p w14:paraId="71653D0E" w14:textId="77777777" w:rsidR="00133949" w:rsidRDefault="00133949" w:rsidP="00553A78">
      <w:pPr>
        <w:rPr>
          <w:color w:val="FF0000"/>
          <w:sz w:val="20"/>
        </w:rPr>
      </w:pPr>
    </w:p>
    <w:p w14:paraId="53E43B2B" w14:textId="77777777" w:rsidR="00133949" w:rsidRDefault="00133949" w:rsidP="00553A78">
      <w:pPr>
        <w:rPr>
          <w:color w:val="FF0000"/>
          <w:sz w:val="20"/>
        </w:rPr>
      </w:pPr>
    </w:p>
    <w:p w14:paraId="75BECED6" w14:textId="77777777" w:rsidR="00133949" w:rsidRDefault="00133949" w:rsidP="00553A78">
      <w:pPr>
        <w:rPr>
          <w:color w:val="FF0000"/>
          <w:sz w:val="20"/>
        </w:rPr>
      </w:pPr>
    </w:p>
    <w:p w14:paraId="3411EF5D" w14:textId="77777777" w:rsidR="00133949" w:rsidRDefault="00133949" w:rsidP="00553A78">
      <w:pPr>
        <w:rPr>
          <w:color w:val="FF0000"/>
          <w:sz w:val="20"/>
        </w:rPr>
      </w:pPr>
    </w:p>
    <w:p w14:paraId="2F1893EF" w14:textId="77777777" w:rsidR="00133949" w:rsidRDefault="00133949" w:rsidP="00553A78">
      <w:pPr>
        <w:rPr>
          <w:color w:val="FF0000"/>
          <w:sz w:val="20"/>
        </w:rPr>
      </w:pPr>
    </w:p>
    <w:p w14:paraId="5CF006CC" w14:textId="77777777" w:rsidR="00133949" w:rsidRDefault="00133949" w:rsidP="00553A78">
      <w:pPr>
        <w:rPr>
          <w:color w:val="FF0000"/>
          <w:sz w:val="20"/>
        </w:rPr>
      </w:pPr>
    </w:p>
    <w:p w14:paraId="7F41AB2E" w14:textId="77777777" w:rsidR="00133949" w:rsidRDefault="00133949" w:rsidP="00553A78">
      <w:pPr>
        <w:rPr>
          <w:color w:val="FF0000"/>
          <w:sz w:val="20"/>
        </w:rPr>
      </w:pPr>
    </w:p>
    <w:p w14:paraId="1550F335" w14:textId="77777777" w:rsidR="00133949" w:rsidRDefault="00133949" w:rsidP="00553A78">
      <w:pPr>
        <w:rPr>
          <w:color w:val="FF0000"/>
          <w:sz w:val="20"/>
        </w:rPr>
      </w:pPr>
    </w:p>
    <w:p w14:paraId="5D8EF685" w14:textId="77777777" w:rsidR="00133949" w:rsidRDefault="00133949" w:rsidP="00553A78">
      <w:pPr>
        <w:rPr>
          <w:color w:val="FF0000"/>
          <w:sz w:val="20"/>
        </w:rPr>
      </w:pPr>
    </w:p>
    <w:p w14:paraId="509423FB" w14:textId="77777777" w:rsidR="00133949" w:rsidRDefault="00133949" w:rsidP="00553A78">
      <w:pPr>
        <w:rPr>
          <w:color w:val="FF0000"/>
          <w:sz w:val="20"/>
        </w:rPr>
      </w:pPr>
    </w:p>
    <w:p w14:paraId="5E3541F4" w14:textId="77777777" w:rsidR="00133949" w:rsidRDefault="00133949" w:rsidP="00553A78">
      <w:pPr>
        <w:rPr>
          <w:color w:val="FF0000"/>
          <w:sz w:val="20"/>
        </w:rPr>
      </w:pPr>
    </w:p>
    <w:p w14:paraId="3C300B74" w14:textId="77777777" w:rsidR="00133949" w:rsidRDefault="00133949" w:rsidP="00553A78">
      <w:pPr>
        <w:rPr>
          <w:color w:val="FF0000"/>
          <w:sz w:val="20"/>
        </w:rPr>
      </w:pPr>
    </w:p>
    <w:p w14:paraId="1A342481" w14:textId="77777777" w:rsidR="00133949" w:rsidRDefault="00133949" w:rsidP="00553A78">
      <w:pPr>
        <w:rPr>
          <w:color w:val="FF0000"/>
          <w:sz w:val="20"/>
        </w:rPr>
      </w:pPr>
    </w:p>
    <w:p w14:paraId="5D6927A7" w14:textId="77777777" w:rsidR="00133949" w:rsidRDefault="00133949" w:rsidP="00553A78">
      <w:pPr>
        <w:rPr>
          <w:color w:val="FF0000"/>
          <w:sz w:val="20"/>
        </w:rPr>
      </w:pPr>
    </w:p>
    <w:p w14:paraId="262313C0" w14:textId="77777777" w:rsidR="00133949" w:rsidRDefault="00133949" w:rsidP="00553A78">
      <w:pPr>
        <w:rPr>
          <w:color w:val="FF0000"/>
          <w:sz w:val="20"/>
        </w:rPr>
      </w:pPr>
    </w:p>
    <w:p w14:paraId="2AB97DAD" w14:textId="77777777" w:rsidR="00133949" w:rsidRDefault="00133949" w:rsidP="00553A78">
      <w:pPr>
        <w:rPr>
          <w:color w:val="FF0000"/>
          <w:sz w:val="20"/>
        </w:rPr>
      </w:pPr>
    </w:p>
    <w:p w14:paraId="55D5FC6D" w14:textId="77777777" w:rsidR="00553A78" w:rsidRDefault="00553A78" w:rsidP="00553A78">
      <w:pPr>
        <w:pStyle w:val="Ttulo5"/>
      </w:pPr>
      <w:r w:rsidRPr="003B6105">
        <w:t xml:space="preserve">Diag. Secuencia Caso de Uso: </w:t>
      </w:r>
      <w:r w:rsidRPr="00425D04">
        <w:t xml:space="preserve">Registrar </w:t>
      </w:r>
      <w:r>
        <w:t>Producto</w:t>
      </w:r>
    </w:p>
    <w:p w14:paraId="0D41CC00" w14:textId="2D9520BA" w:rsidR="00553A78" w:rsidRDefault="00823CCC" w:rsidP="00553A78">
      <w:pPr>
        <w:rPr>
          <w:highlight w:val="yellow"/>
        </w:rPr>
      </w:pPr>
      <w:r>
        <w:rPr>
          <w:noProof/>
        </w:rPr>
        <w:lastRenderedPageBreak/>
        <w:drawing>
          <wp:inline distT="0" distB="0" distL="0" distR="0" wp14:anchorId="44E683BB" wp14:editId="20CE8370">
            <wp:extent cx="5774690" cy="52520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4690" cy="5252085"/>
                    </a:xfrm>
                    <a:prstGeom prst="rect">
                      <a:avLst/>
                    </a:prstGeom>
                    <a:noFill/>
                    <a:ln>
                      <a:noFill/>
                    </a:ln>
                  </pic:spPr>
                </pic:pic>
              </a:graphicData>
            </a:graphic>
          </wp:inline>
        </w:drawing>
      </w:r>
    </w:p>
    <w:p w14:paraId="303BCCC8" w14:textId="77777777" w:rsidR="00553A78" w:rsidRPr="009409BD" w:rsidRDefault="00553A78" w:rsidP="00553A78">
      <w:pPr>
        <w:rPr>
          <w:highlight w:val="yellow"/>
        </w:rPr>
      </w:pPr>
    </w:p>
    <w:p w14:paraId="29170FEB" w14:textId="77777777" w:rsidR="00133949" w:rsidRDefault="00133949" w:rsidP="00553A78">
      <w:pPr>
        <w:pStyle w:val="Ttulo5"/>
      </w:pPr>
    </w:p>
    <w:p w14:paraId="74CA7B71" w14:textId="77777777" w:rsidR="00133949" w:rsidRDefault="00133949" w:rsidP="00553A78">
      <w:pPr>
        <w:pStyle w:val="Ttulo5"/>
      </w:pPr>
    </w:p>
    <w:p w14:paraId="16EE8C6C" w14:textId="77777777" w:rsidR="00133949" w:rsidRDefault="00133949" w:rsidP="00553A78">
      <w:pPr>
        <w:pStyle w:val="Ttulo5"/>
      </w:pPr>
    </w:p>
    <w:p w14:paraId="588DD423" w14:textId="77777777" w:rsidR="00133949" w:rsidRDefault="00133949" w:rsidP="00553A78">
      <w:pPr>
        <w:pStyle w:val="Ttulo5"/>
      </w:pPr>
    </w:p>
    <w:p w14:paraId="541038CD" w14:textId="77777777" w:rsidR="00133949" w:rsidRDefault="00133949" w:rsidP="00553A78">
      <w:pPr>
        <w:pStyle w:val="Ttulo5"/>
      </w:pPr>
    </w:p>
    <w:p w14:paraId="0D5FF481" w14:textId="77777777" w:rsidR="00133949" w:rsidRDefault="00133949" w:rsidP="00553A78">
      <w:pPr>
        <w:pStyle w:val="Ttulo5"/>
      </w:pPr>
    </w:p>
    <w:p w14:paraId="3533BF26" w14:textId="77777777" w:rsidR="00133949" w:rsidRDefault="00133949" w:rsidP="00553A78">
      <w:pPr>
        <w:pStyle w:val="Ttulo5"/>
      </w:pPr>
    </w:p>
    <w:p w14:paraId="1D38D6D2" w14:textId="77777777" w:rsidR="00133949" w:rsidRDefault="00133949" w:rsidP="00553A78">
      <w:pPr>
        <w:pStyle w:val="Ttulo5"/>
      </w:pPr>
    </w:p>
    <w:p w14:paraId="2895EABE" w14:textId="77777777" w:rsidR="00133949" w:rsidRDefault="00133949" w:rsidP="00553A78">
      <w:pPr>
        <w:pStyle w:val="Ttulo5"/>
      </w:pPr>
    </w:p>
    <w:p w14:paraId="1A5B3432" w14:textId="77777777" w:rsidR="00133949" w:rsidRDefault="00133949" w:rsidP="00553A78">
      <w:pPr>
        <w:pStyle w:val="Ttulo5"/>
      </w:pPr>
    </w:p>
    <w:p w14:paraId="012BD1A7" w14:textId="77777777" w:rsidR="00553A78" w:rsidRDefault="00553A78" w:rsidP="00553A78">
      <w:pPr>
        <w:pStyle w:val="Ttulo5"/>
      </w:pPr>
      <w:r w:rsidRPr="003B6105">
        <w:lastRenderedPageBreak/>
        <w:t xml:space="preserve">Diag. Secuencia Caso de Uso: </w:t>
      </w:r>
      <w:r w:rsidRPr="00425D04">
        <w:t xml:space="preserve">Modificar datos </w:t>
      </w:r>
      <w:r>
        <w:t xml:space="preserve">Producto </w:t>
      </w:r>
    </w:p>
    <w:p w14:paraId="0916A19A" w14:textId="0ABE4078" w:rsidR="00553A78" w:rsidRPr="000D72FF" w:rsidRDefault="00823CCC" w:rsidP="00553A78">
      <w:r>
        <w:rPr>
          <w:noProof/>
        </w:rPr>
        <w:drawing>
          <wp:inline distT="0" distB="0" distL="0" distR="0" wp14:anchorId="6B4AD8F3" wp14:editId="49D4FB6C">
            <wp:extent cx="5905500" cy="50126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5012690"/>
                    </a:xfrm>
                    <a:prstGeom prst="rect">
                      <a:avLst/>
                    </a:prstGeom>
                    <a:noFill/>
                    <a:ln>
                      <a:noFill/>
                    </a:ln>
                  </pic:spPr>
                </pic:pic>
              </a:graphicData>
            </a:graphic>
          </wp:inline>
        </w:drawing>
      </w:r>
    </w:p>
    <w:p w14:paraId="444251AF" w14:textId="77777777" w:rsidR="00553A78" w:rsidRDefault="00553A78" w:rsidP="00553A78"/>
    <w:p w14:paraId="3F448984" w14:textId="77777777" w:rsidR="00553A78" w:rsidRDefault="00553A78" w:rsidP="00553A78"/>
    <w:p w14:paraId="435C7481" w14:textId="77777777" w:rsidR="00553A78" w:rsidRDefault="00553A78" w:rsidP="00553A78"/>
    <w:p w14:paraId="37EE2C58" w14:textId="77777777" w:rsidR="00133949" w:rsidRDefault="00133949" w:rsidP="00553A78"/>
    <w:p w14:paraId="4727FF10" w14:textId="77777777" w:rsidR="00133949" w:rsidRDefault="00133949" w:rsidP="00553A78"/>
    <w:p w14:paraId="6470F382" w14:textId="77777777" w:rsidR="00133949" w:rsidRDefault="00133949" w:rsidP="00553A78"/>
    <w:p w14:paraId="5C3AB53D" w14:textId="77777777" w:rsidR="00133949" w:rsidRDefault="00133949" w:rsidP="00553A78"/>
    <w:p w14:paraId="5347DE65" w14:textId="77777777" w:rsidR="00133949" w:rsidRDefault="00133949" w:rsidP="00553A78"/>
    <w:p w14:paraId="072B9E7D" w14:textId="77777777" w:rsidR="00133949" w:rsidRDefault="00133949" w:rsidP="00553A78"/>
    <w:p w14:paraId="2F6BD410" w14:textId="77777777" w:rsidR="00133949" w:rsidRDefault="00133949" w:rsidP="00553A78"/>
    <w:p w14:paraId="56B33B8F" w14:textId="77777777" w:rsidR="00133949" w:rsidRDefault="00133949" w:rsidP="00553A78"/>
    <w:p w14:paraId="3500BD4F" w14:textId="77777777" w:rsidR="00133949" w:rsidRDefault="00133949" w:rsidP="00553A78"/>
    <w:p w14:paraId="786B49CD" w14:textId="77777777" w:rsidR="00133949" w:rsidRDefault="00133949" w:rsidP="00553A78"/>
    <w:p w14:paraId="46FB2FF7" w14:textId="77777777" w:rsidR="00133949" w:rsidRDefault="00133949" w:rsidP="00553A78"/>
    <w:p w14:paraId="2D6BDF30" w14:textId="77777777" w:rsidR="00133949" w:rsidRDefault="00133949" w:rsidP="00553A78"/>
    <w:p w14:paraId="1E5E00B8" w14:textId="77777777" w:rsidR="00133949" w:rsidRDefault="00133949" w:rsidP="00553A78"/>
    <w:p w14:paraId="174E42E0" w14:textId="77777777" w:rsidR="00133949" w:rsidRDefault="00133949" w:rsidP="00553A78"/>
    <w:p w14:paraId="30684F69" w14:textId="77777777" w:rsidR="00133949" w:rsidRDefault="00133949" w:rsidP="00553A78"/>
    <w:p w14:paraId="2CBB464A" w14:textId="77777777" w:rsidR="00133949" w:rsidRDefault="00133949" w:rsidP="00553A78"/>
    <w:p w14:paraId="4CEE53C0" w14:textId="77777777" w:rsidR="00553A78" w:rsidRPr="00086810" w:rsidRDefault="00553A78" w:rsidP="00553A78">
      <w:pPr>
        <w:pStyle w:val="Ttulo5"/>
      </w:pPr>
      <w:r w:rsidRPr="003B6105">
        <w:t xml:space="preserve">Diag. Secuencia Caso de Uso: </w:t>
      </w:r>
      <w:r w:rsidRPr="00425D04">
        <w:t xml:space="preserve">Dar Baja </w:t>
      </w:r>
      <w:r>
        <w:t>Producto</w:t>
      </w:r>
    </w:p>
    <w:p w14:paraId="6E0FD340" w14:textId="7FD2A3AB" w:rsidR="00553A78" w:rsidRDefault="00823CCC" w:rsidP="00553A78">
      <w:r>
        <w:rPr>
          <w:noProof/>
        </w:rPr>
        <w:lastRenderedPageBreak/>
        <w:drawing>
          <wp:inline distT="0" distB="0" distL="0" distR="0" wp14:anchorId="1D4B181E" wp14:editId="1DF29F36">
            <wp:extent cx="5899785" cy="520319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9785" cy="5203190"/>
                    </a:xfrm>
                    <a:prstGeom prst="rect">
                      <a:avLst/>
                    </a:prstGeom>
                    <a:noFill/>
                    <a:ln>
                      <a:noFill/>
                    </a:ln>
                  </pic:spPr>
                </pic:pic>
              </a:graphicData>
            </a:graphic>
          </wp:inline>
        </w:drawing>
      </w:r>
    </w:p>
    <w:p w14:paraId="70282AAB" w14:textId="77777777" w:rsidR="00553A78" w:rsidRDefault="00553A78" w:rsidP="00553A78"/>
    <w:p w14:paraId="216AE34C" w14:textId="77777777" w:rsidR="00133949" w:rsidRDefault="00133949" w:rsidP="00553A78"/>
    <w:p w14:paraId="1C9E9CD9" w14:textId="77777777" w:rsidR="00133949" w:rsidRDefault="00133949" w:rsidP="00553A78"/>
    <w:p w14:paraId="0BF3FA31" w14:textId="77777777" w:rsidR="00133949" w:rsidRDefault="00133949" w:rsidP="00553A78"/>
    <w:p w14:paraId="29D1D69C" w14:textId="77777777" w:rsidR="00133949" w:rsidRDefault="00133949" w:rsidP="00553A78"/>
    <w:p w14:paraId="7222E9F9" w14:textId="77777777" w:rsidR="00133949" w:rsidRDefault="00133949" w:rsidP="00553A78"/>
    <w:p w14:paraId="4076E45A" w14:textId="77777777" w:rsidR="00133949" w:rsidRDefault="00133949" w:rsidP="00553A78"/>
    <w:p w14:paraId="2C2323F1" w14:textId="77777777" w:rsidR="00133949" w:rsidRDefault="00133949" w:rsidP="00553A78"/>
    <w:p w14:paraId="5B26A6D2" w14:textId="77777777" w:rsidR="00133949" w:rsidRDefault="00133949" w:rsidP="00553A78"/>
    <w:p w14:paraId="74DAB10F" w14:textId="77777777" w:rsidR="00133949" w:rsidRDefault="00133949" w:rsidP="00553A78"/>
    <w:p w14:paraId="04C78670" w14:textId="77777777" w:rsidR="00133949" w:rsidRDefault="00133949" w:rsidP="00553A78"/>
    <w:p w14:paraId="757D1F12" w14:textId="77777777" w:rsidR="00133949" w:rsidRDefault="00133949" w:rsidP="00553A78"/>
    <w:p w14:paraId="5C1DF212" w14:textId="77777777" w:rsidR="00133949" w:rsidRDefault="00133949" w:rsidP="00553A78"/>
    <w:p w14:paraId="03DC7230" w14:textId="77777777" w:rsidR="00133949" w:rsidRDefault="00133949" w:rsidP="00553A78"/>
    <w:p w14:paraId="3B154027" w14:textId="77777777" w:rsidR="00133949" w:rsidRDefault="00133949" w:rsidP="00553A78"/>
    <w:p w14:paraId="394AF228" w14:textId="77777777" w:rsidR="00133949" w:rsidRDefault="00133949" w:rsidP="00553A78"/>
    <w:p w14:paraId="0B38C825" w14:textId="77777777" w:rsidR="00133949" w:rsidRDefault="00133949" w:rsidP="00553A78"/>
    <w:p w14:paraId="1C62DE3A" w14:textId="77777777" w:rsidR="00133949" w:rsidRDefault="00133949" w:rsidP="00553A78"/>
    <w:p w14:paraId="17F4260C" w14:textId="77777777" w:rsidR="00133949" w:rsidRDefault="00133949" w:rsidP="00553A78"/>
    <w:p w14:paraId="0C645F12" w14:textId="77777777" w:rsidR="00133949" w:rsidRDefault="00133949" w:rsidP="00553A78"/>
    <w:p w14:paraId="4FF9DC07" w14:textId="77777777" w:rsidR="00553A78" w:rsidRDefault="00553A78" w:rsidP="00553A78">
      <w:pPr>
        <w:pStyle w:val="Ttulo5"/>
      </w:pPr>
      <w:r w:rsidRPr="003B6105">
        <w:lastRenderedPageBreak/>
        <w:t xml:space="preserve">Diag. Secuencia Caso de Uso: </w:t>
      </w:r>
      <w:r w:rsidRPr="00425D04">
        <w:t xml:space="preserve">Registrar </w:t>
      </w:r>
      <w:r>
        <w:t>Rubro</w:t>
      </w:r>
    </w:p>
    <w:p w14:paraId="3F7AE6C3" w14:textId="2A3A7EAB" w:rsidR="00553A78" w:rsidRDefault="00823CCC" w:rsidP="00553A78">
      <w:pPr>
        <w:rPr>
          <w:highlight w:val="yellow"/>
        </w:rPr>
      </w:pPr>
      <w:r>
        <w:rPr>
          <w:noProof/>
        </w:rPr>
        <w:drawing>
          <wp:inline distT="0" distB="0" distL="0" distR="0" wp14:anchorId="799706AE" wp14:editId="5FB7D385">
            <wp:extent cx="5883910" cy="5137785"/>
            <wp:effectExtent l="0" t="0" r="254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5137785"/>
                    </a:xfrm>
                    <a:prstGeom prst="rect">
                      <a:avLst/>
                    </a:prstGeom>
                    <a:noFill/>
                    <a:ln>
                      <a:noFill/>
                    </a:ln>
                  </pic:spPr>
                </pic:pic>
              </a:graphicData>
            </a:graphic>
          </wp:inline>
        </w:drawing>
      </w:r>
    </w:p>
    <w:p w14:paraId="68F3A818" w14:textId="77777777" w:rsidR="00553A78" w:rsidRPr="009409BD" w:rsidRDefault="00553A78" w:rsidP="00553A78">
      <w:pPr>
        <w:rPr>
          <w:highlight w:val="yellow"/>
        </w:rPr>
      </w:pPr>
    </w:p>
    <w:p w14:paraId="019FFEAC" w14:textId="77777777" w:rsidR="00133949" w:rsidRDefault="00133949" w:rsidP="00553A78">
      <w:pPr>
        <w:pStyle w:val="Ttulo5"/>
      </w:pPr>
    </w:p>
    <w:p w14:paraId="71F9CABF" w14:textId="77777777" w:rsidR="00133949" w:rsidRDefault="00133949" w:rsidP="00553A78">
      <w:pPr>
        <w:pStyle w:val="Ttulo5"/>
      </w:pPr>
    </w:p>
    <w:p w14:paraId="16E3FF6C" w14:textId="77777777" w:rsidR="00133949" w:rsidRDefault="00133949" w:rsidP="00553A78">
      <w:pPr>
        <w:pStyle w:val="Ttulo5"/>
      </w:pPr>
    </w:p>
    <w:p w14:paraId="43CA7ED1" w14:textId="77777777" w:rsidR="00133949" w:rsidRDefault="00133949" w:rsidP="00553A78">
      <w:pPr>
        <w:pStyle w:val="Ttulo5"/>
      </w:pPr>
    </w:p>
    <w:p w14:paraId="4A6FF4B0" w14:textId="77777777" w:rsidR="00133949" w:rsidRDefault="00133949" w:rsidP="00553A78">
      <w:pPr>
        <w:pStyle w:val="Ttulo5"/>
      </w:pPr>
    </w:p>
    <w:p w14:paraId="440AD8D5" w14:textId="77777777" w:rsidR="00133949" w:rsidRDefault="00133949" w:rsidP="00553A78">
      <w:pPr>
        <w:pStyle w:val="Ttulo5"/>
      </w:pPr>
    </w:p>
    <w:p w14:paraId="6F2D357F" w14:textId="77777777" w:rsidR="00133949" w:rsidRDefault="00133949" w:rsidP="00553A78">
      <w:pPr>
        <w:pStyle w:val="Ttulo5"/>
      </w:pPr>
    </w:p>
    <w:p w14:paraId="346A4C56" w14:textId="77777777" w:rsidR="00133949" w:rsidRDefault="00133949" w:rsidP="00553A78">
      <w:pPr>
        <w:pStyle w:val="Ttulo5"/>
      </w:pPr>
    </w:p>
    <w:p w14:paraId="6CFF5B2D" w14:textId="77777777" w:rsidR="00133949" w:rsidRDefault="00133949" w:rsidP="00553A78">
      <w:pPr>
        <w:pStyle w:val="Ttulo5"/>
      </w:pPr>
    </w:p>
    <w:p w14:paraId="1B59C8AF" w14:textId="77777777" w:rsidR="00133949" w:rsidRDefault="00133949" w:rsidP="00553A78">
      <w:pPr>
        <w:pStyle w:val="Ttulo5"/>
      </w:pPr>
    </w:p>
    <w:p w14:paraId="66849814" w14:textId="77777777" w:rsidR="00553A78" w:rsidRDefault="00553A78" w:rsidP="00553A78">
      <w:pPr>
        <w:pStyle w:val="Ttulo5"/>
      </w:pPr>
      <w:r w:rsidRPr="003B6105">
        <w:lastRenderedPageBreak/>
        <w:t xml:space="preserve">Diag. Secuencia Caso de Uso: </w:t>
      </w:r>
      <w:r w:rsidRPr="00425D04">
        <w:t xml:space="preserve">Modificar datos </w:t>
      </w:r>
      <w:r>
        <w:t>Rubro</w:t>
      </w:r>
    </w:p>
    <w:p w14:paraId="07CB1EAC" w14:textId="54B0D0C8" w:rsidR="00553A78" w:rsidRPr="000D72FF" w:rsidRDefault="00823CCC" w:rsidP="00553A78">
      <w:r>
        <w:rPr>
          <w:noProof/>
        </w:rPr>
        <w:drawing>
          <wp:inline distT="0" distB="0" distL="0" distR="0" wp14:anchorId="1EF656D2" wp14:editId="4AC723AF">
            <wp:extent cx="5878195" cy="5198110"/>
            <wp:effectExtent l="0" t="0" r="825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8195" cy="5198110"/>
                    </a:xfrm>
                    <a:prstGeom prst="rect">
                      <a:avLst/>
                    </a:prstGeom>
                    <a:noFill/>
                    <a:ln>
                      <a:noFill/>
                    </a:ln>
                  </pic:spPr>
                </pic:pic>
              </a:graphicData>
            </a:graphic>
          </wp:inline>
        </w:drawing>
      </w:r>
    </w:p>
    <w:p w14:paraId="16645313" w14:textId="77777777" w:rsidR="00553A78" w:rsidRDefault="00553A78" w:rsidP="00553A78"/>
    <w:p w14:paraId="21D3C849" w14:textId="77777777" w:rsidR="00553A78" w:rsidRDefault="00553A78" w:rsidP="00553A78"/>
    <w:p w14:paraId="54B75DD4" w14:textId="77777777" w:rsidR="00553A78" w:rsidRDefault="00553A78" w:rsidP="00553A78"/>
    <w:p w14:paraId="5E749473" w14:textId="77777777" w:rsidR="00133949" w:rsidRDefault="00133949" w:rsidP="00553A78"/>
    <w:p w14:paraId="396FE66E" w14:textId="77777777" w:rsidR="00133949" w:rsidRDefault="00133949" w:rsidP="00553A78"/>
    <w:p w14:paraId="14E7DDF5" w14:textId="77777777" w:rsidR="00133949" w:rsidRDefault="00133949" w:rsidP="00553A78"/>
    <w:p w14:paraId="1E3ACB3C" w14:textId="77777777" w:rsidR="00133949" w:rsidRDefault="00133949" w:rsidP="00553A78"/>
    <w:p w14:paraId="50937E5C" w14:textId="77777777" w:rsidR="00133949" w:rsidRDefault="00133949" w:rsidP="00553A78"/>
    <w:p w14:paraId="456366CA" w14:textId="77777777" w:rsidR="00133949" w:rsidRDefault="00133949" w:rsidP="00553A78"/>
    <w:p w14:paraId="116B2548" w14:textId="77777777" w:rsidR="00133949" w:rsidRDefault="00133949" w:rsidP="00553A78"/>
    <w:p w14:paraId="56820316" w14:textId="77777777" w:rsidR="00133949" w:rsidRDefault="00133949" w:rsidP="00553A78"/>
    <w:p w14:paraId="54BD4B37" w14:textId="77777777" w:rsidR="00133949" w:rsidRDefault="00133949" w:rsidP="00553A78"/>
    <w:p w14:paraId="7CFB7037" w14:textId="77777777" w:rsidR="00133949" w:rsidRDefault="00133949" w:rsidP="00553A78"/>
    <w:p w14:paraId="550CFC1E" w14:textId="77777777" w:rsidR="00133949" w:rsidRDefault="00133949" w:rsidP="00553A78"/>
    <w:p w14:paraId="6E30FAC4" w14:textId="77777777" w:rsidR="00133949" w:rsidRDefault="00133949" w:rsidP="00553A78"/>
    <w:p w14:paraId="6811124F" w14:textId="77777777" w:rsidR="00133949" w:rsidRDefault="00133949" w:rsidP="00553A78"/>
    <w:p w14:paraId="71F84A1F" w14:textId="77777777" w:rsidR="00133949" w:rsidRDefault="00133949" w:rsidP="00553A78"/>
    <w:p w14:paraId="5D4076E7" w14:textId="77777777" w:rsidR="00133949" w:rsidRDefault="00133949" w:rsidP="00553A78"/>
    <w:p w14:paraId="0D1E6EA3" w14:textId="77777777" w:rsidR="00133949" w:rsidRDefault="00133949" w:rsidP="00553A78"/>
    <w:p w14:paraId="19976888" w14:textId="77777777" w:rsidR="00553A78" w:rsidRPr="00086810" w:rsidRDefault="00553A78" w:rsidP="00553A78">
      <w:pPr>
        <w:pStyle w:val="Ttulo5"/>
      </w:pPr>
      <w:r w:rsidRPr="003B6105">
        <w:lastRenderedPageBreak/>
        <w:t xml:space="preserve">Diag. Secuencia Caso de Uso: </w:t>
      </w:r>
      <w:r w:rsidRPr="00425D04">
        <w:t xml:space="preserve">Dar Baja </w:t>
      </w:r>
      <w:r>
        <w:t>Rubro</w:t>
      </w:r>
    </w:p>
    <w:p w14:paraId="59407FD6" w14:textId="77777777" w:rsidR="00553A78" w:rsidRDefault="00553A78" w:rsidP="00553A78"/>
    <w:p w14:paraId="1A752CB4" w14:textId="33B3AFD5" w:rsidR="00553A78" w:rsidRDefault="00823CCC" w:rsidP="00553A78">
      <w:r>
        <w:rPr>
          <w:noProof/>
        </w:rPr>
        <w:drawing>
          <wp:inline distT="0" distB="0" distL="0" distR="0" wp14:anchorId="21AD6830" wp14:editId="6C19C551">
            <wp:extent cx="6014085" cy="5236210"/>
            <wp:effectExtent l="0" t="0" r="571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4085" cy="5236210"/>
                    </a:xfrm>
                    <a:prstGeom prst="rect">
                      <a:avLst/>
                    </a:prstGeom>
                    <a:noFill/>
                    <a:ln>
                      <a:noFill/>
                    </a:ln>
                  </pic:spPr>
                </pic:pic>
              </a:graphicData>
            </a:graphic>
          </wp:inline>
        </w:drawing>
      </w:r>
    </w:p>
    <w:p w14:paraId="1C40C7D0" w14:textId="77777777" w:rsidR="00553A78" w:rsidRDefault="00553A78" w:rsidP="00553A78"/>
    <w:p w14:paraId="63871A36" w14:textId="77777777" w:rsidR="00133949" w:rsidRDefault="00133949" w:rsidP="00553A78"/>
    <w:p w14:paraId="51056FE5" w14:textId="77777777" w:rsidR="00133949" w:rsidRDefault="00133949" w:rsidP="00553A78"/>
    <w:p w14:paraId="58A27BB5" w14:textId="77777777" w:rsidR="00133949" w:rsidRDefault="00133949" w:rsidP="00553A78"/>
    <w:p w14:paraId="6C70AE96" w14:textId="77777777" w:rsidR="00133949" w:rsidRDefault="00133949" w:rsidP="00553A78"/>
    <w:p w14:paraId="39E6968C" w14:textId="77777777" w:rsidR="00133949" w:rsidRDefault="00133949" w:rsidP="00553A78"/>
    <w:p w14:paraId="5E2A3B9E" w14:textId="77777777" w:rsidR="00133949" w:rsidRDefault="00133949" w:rsidP="00553A78"/>
    <w:p w14:paraId="153E1689" w14:textId="77777777" w:rsidR="00133949" w:rsidRDefault="00133949" w:rsidP="00553A78"/>
    <w:p w14:paraId="09F33C19" w14:textId="77777777" w:rsidR="00133949" w:rsidRDefault="00133949" w:rsidP="00553A78"/>
    <w:p w14:paraId="535532A5" w14:textId="77777777" w:rsidR="00133949" w:rsidRDefault="00133949" w:rsidP="00553A78"/>
    <w:p w14:paraId="0684BA30" w14:textId="77777777" w:rsidR="00133949" w:rsidRDefault="00133949" w:rsidP="00553A78"/>
    <w:p w14:paraId="2CE7798A" w14:textId="77777777" w:rsidR="00133949" w:rsidRDefault="00133949" w:rsidP="00553A78"/>
    <w:p w14:paraId="472E5C27" w14:textId="77777777" w:rsidR="00133949" w:rsidRDefault="00133949" w:rsidP="00553A78"/>
    <w:p w14:paraId="589226C6" w14:textId="77777777" w:rsidR="00133949" w:rsidRDefault="00133949" w:rsidP="00553A78"/>
    <w:p w14:paraId="79E65544" w14:textId="77777777" w:rsidR="00133949" w:rsidRDefault="00133949" w:rsidP="00553A78"/>
    <w:p w14:paraId="1461FBA8" w14:textId="77777777" w:rsidR="00133949" w:rsidRDefault="00133949" w:rsidP="00553A78"/>
    <w:p w14:paraId="0E000984" w14:textId="77777777" w:rsidR="00133949" w:rsidRDefault="00133949" w:rsidP="00553A78"/>
    <w:p w14:paraId="7C3E48E8" w14:textId="00C589DE" w:rsidR="00553A78" w:rsidRPr="004A3311" w:rsidRDefault="00553A78" w:rsidP="00553A78">
      <w:pPr>
        <w:pStyle w:val="Ttulo4"/>
      </w:pPr>
      <w:r w:rsidRPr="004A3311">
        <w:lastRenderedPageBreak/>
        <w:t xml:space="preserve">Diagrama de Casos de Uso: Gestionar </w:t>
      </w:r>
      <w:r w:rsidR="00E53759">
        <w:t>Estadísticas</w:t>
      </w:r>
    </w:p>
    <w:p w14:paraId="7C7FDE05" w14:textId="77777777" w:rsidR="00553A78" w:rsidRPr="004A3311" w:rsidRDefault="00553A78" w:rsidP="00553A78">
      <w:pPr>
        <w:pStyle w:val="Ttulo5"/>
      </w:pPr>
      <w:r>
        <w:t>Diagrama de clases</w:t>
      </w:r>
    </w:p>
    <w:p w14:paraId="50755BD4" w14:textId="77777777" w:rsidR="00553A78" w:rsidRDefault="00553A78" w:rsidP="00553A78"/>
    <w:p w14:paraId="4150B127" w14:textId="786DD3FF" w:rsidR="00553A78" w:rsidRPr="00086810" w:rsidRDefault="00FD4D6E" w:rsidP="00553A78">
      <w:r>
        <w:rPr>
          <w:noProof/>
          <w:lang w:eastAsia="es-AR"/>
        </w:rPr>
        <w:drawing>
          <wp:inline distT="0" distB="0" distL="0" distR="0" wp14:anchorId="52B632E0" wp14:editId="210E5D9B">
            <wp:extent cx="6120765" cy="2925218"/>
            <wp:effectExtent l="0" t="0" r="0" b="8890"/>
            <wp:docPr id="35" name="Imagen 35"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de clases caso uso Gestionar Estadistic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2925218"/>
                    </a:xfrm>
                    <a:prstGeom prst="rect">
                      <a:avLst/>
                    </a:prstGeom>
                    <a:noFill/>
                    <a:ln>
                      <a:noFill/>
                    </a:ln>
                  </pic:spPr>
                </pic:pic>
              </a:graphicData>
            </a:graphic>
          </wp:inline>
        </w:drawing>
      </w:r>
    </w:p>
    <w:p w14:paraId="4C273CA2" w14:textId="77777777" w:rsidR="00553A78" w:rsidRDefault="00553A78" w:rsidP="00553A78">
      <w:pPr>
        <w:rPr>
          <w:color w:val="FF0000"/>
          <w:sz w:val="20"/>
        </w:rPr>
      </w:pPr>
    </w:p>
    <w:p w14:paraId="184DF96E" w14:textId="3A555515" w:rsidR="00553A78" w:rsidRDefault="00553A78" w:rsidP="00553A78">
      <w:pPr>
        <w:pStyle w:val="Ttulo5"/>
      </w:pPr>
      <w:r w:rsidRPr="003B6105">
        <w:t xml:space="preserve">Diag. Secuencia Caso de Uso: </w:t>
      </w:r>
      <w:r w:rsidRPr="00553A78">
        <w:t xml:space="preserve">Generar </w:t>
      </w:r>
      <w:r w:rsidR="00E53759" w:rsidRPr="00553A78">
        <w:t>estadística</w:t>
      </w:r>
      <w:r w:rsidRPr="00553A78">
        <w:t xml:space="preserve"> rubro</w:t>
      </w:r>
    </w:p>
    <w:p w14:paraId="0266BDFE" w14:textId="6FA14D05" w:rsidR="00553A78" w:rsidRDefault="00823CCC" w:rsidP="00553A78">
      <w:pPr>
        <w:rPr>
          <w:highlight w:val="yellow"/>
        </w:rPr>
      </w:pPr>
      <w:r>
        <w:rPr>
          <w:noProof/>
        </w:rPr>
        <w:drawing>
          <wp:inline distT="0" distB="0" distL="0" distR="0" wp14:anchorId="46E16748" wp14:editId="09BA139A">
            <wp:extent cx="6120765" cy="358013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3580130"/>
                    </a:xfrm>
                    <a:prstGeom prst="rect">
                      <a:avLst/>
                    </a:prstGeom>
                    <a:noFill/>
                    <a:ln>
                      <a:noFill/>
                    </a:ln>
                  </pic:spPr>
                </pic:pic>
              </a:graphicData>
            </a:graphic>
          </wp:inline>
        </w:drawing>
      </w:r>
    </w:p>
    <w:p w14:paraId="3A936243" w14:textId="77777777" w:rsidR="00553A78" w:rsidRPr="009409BD" w:rsidRDefault="00553A78" w:rsidP="00553A78">
      <w:pPr>
        <w:rPr>
          <w:highlight w:val="yellow"/>
        </w:rPr>
      </w:pPr>
    </w:p>
    <w:p w14:paraId="432D6588" w14:textId="77777777" w:rsidR="00FB45F4" w:rsidRDefault="00FB45F4" w:rsidP="00FB45F4"/>
    <w:p w14:paraId="3279CA3F" w14:textId="77777777" w:rsidR="00133949" w:rsidRDefault="00133949" w:rsidP="00553A78">
      <w:pPr>
        <w:pStyle w:val="Ttulo5"/>
      </w:pPr>
    </w:p>
    <w:p w14:paraId="3F9CDDEF" w14:textId="3546B75B" w:rsidR="00553A78" w:rsidRDefault="00553A78" w:rsidP="00553A78">
      <w:pPr>
        <w:pStyle w:val="Ttulo5"/>
      </w:pPr>
      <w:r w:rsidRPr="003B6105">
        <w:lastRenderedPageBreak/>
        <w:t>Diag. Secuencia Caso de Uso:</w:t>
      </w:r>
      <w:r w:rsidRPr="00E53759">
        <w:t xml:space="preserve"> </w:t>
      </w:r>
      <w:r w:rsidR="00E53759" w:rsidRPr="00E53759">
        <w:t xml:space="preserve">Generar estadística del </w:t>
      </w:r>
      <w:r w:rsidR="00E53759" w:rsidRPr="00E53759">
        <w:rPr>
          <w:rFonts w:cs="Arial"/>
        </w:rPr>
        <w:t>estado de los pedidos realizados a los proveedores</w:t>
      </w:r>
    </w:p>
    <w:p w14:paraId="7FFAF742" w14:textId="4F1DAD07" w:rsidR="00553A78" w:rsidRDefault="00823CCC" w:rsidP="00553A78">
      <w:r>
        <w:rPr>
          <w:noProof/>
        </w:rPr>
        <w:drawing>
          <wp:inline distT="0" distB="0" distL="0" distR="0" wp14:anchorId="535D835F" wp14:editId="5609C6BA">
            <wp:extent cx="6120765" cy="443039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430395"/>
                    </a:xfrm>
                    <a:prstGeom prst="rect">
                      <a:avLst/>
                    </a:prstGeom>
                    <a:noFill/>
                    <a:ln>
                      <a:noFill/>
                    </a:ln>
                  </pic:spPr>
                </pic:pic>
              </a:graphicData>
            </a:graphic>
          </wp:inline>
        </w:drawing>
      </w:r>
    </w:p>
    <w:p w14:paraId="59EC8C39" w14:textId="62B9531B" w:rsidR="00FB45F4" w:rsidRPr="00FB45F4" w:rsidRDefault="00FB45F4" w:rsidP="00553A78">
      <w:pPr>
        <w:rPr>
          <w:color w:val="FF0000"/>
        </w:rPr>
      </w:pPr>
    </w:p>
    <w:p w14:paraId="62CC3A40" w14:textId="77777777" w:rsidR="00553A78" w:rsidRDefault="00553A78" w:rsidP="00553A78"/>
    <w:p w14:paraId="4FE39765" w14:textId="77777777" w:rsidR="00553A78" w:rsidRDefault="00553A78" w:rsidP="00553A78"/>
    <w:p w14:paraId="6933D7FA" w14:textId="77777777" w:rsidR="00553A78" w:rsidRDefault="00553A78" w:rsidP="00553A78"/>
    <w:p w14:paraId="05509CB2" w14:textId="77777777" w:rsidR="00133949" w:rsidRDefault="00133949" w:rsidP="00553A78"/>
    <w:p w14:paraId="009808EC" w14:textId="77777777" w:rsidR="00133949" w:rsidRDefault="00133949" w:rsidP="00553A78"/>
    <w:p w14:paraId="639AF84F" w14:textId="77777777" w:rsidR="00133949" w:rsidRDefault="00133949" w:rsidP="00553A78"/>
    <w:p w14:paraId="4B34DFD7" w14:textId="77777777" w:rsidR="00133949" w:rsidRDefault="00133949" w:rsidP="00553A78"/>
    <w:p w14:paraId="467C2B0C" w14:textId="77777777" w:rsidR="00133949" w:rsidRDefault="00133949" w:rsidP="00553A78"/>
    <w:p w14:paraId="248C5370" w14:textId="77777777" w:rsidR="00133949" w:rsidRDefault="00133949" w:rsidP="00553A78"/>
    <w:p w14:paraId="3669AEA1" w14:textId="77777777" w:rsidR="00133949" w:rsidRDefault="00133949" w:rsidP="00553A78"/>
    <w:p w14:paraId="0F5D2025" w14:textId="77777777" w:rsidR="00133949" w:rsidRDefault="00133949" w:rsidP="00553A78"/>
    <w:p w14:paraId="02A6F420" w14:textId="77777777" w:rsidR="00133949" w:rsidRDefault="00133949" w:rsidP="00553A78"/>
    <w:p w14:paraId="59F02A71" w14:textId="77777777" w:rsidR="00133949" w:rsidRDefault="00133949" w:rsidP="00553A78"/>
    <w:p w14:paraId="6D992171" w14:textId="77777777" w:rsidR="00133949" w:rsidRDefault="00133949" w:rsidP="00553A78"/>
    <w:p w14:paraId="26A4EE94" w14:textId="77777777" w:rsidR="00133949" w:rsidRDefault="00133949" w:rsidP="00553A78"/>
    <w:p w14:paraId="2061676E" w14:textId="77777777" w:rsidR="00133949" w:rsidRDefault="00133949" w:rsidP="00553A78"/>
    <w:p w14:paraId="53C99B43" w14:textId="77777777" w:rsidR="00133949" w:rsidRDefault="00133949" w:rsidP="00553A78"/>
    <w:p w14:paraId="78562AEF" w14:textId="77777777" w:rsidR="00133949" w:rsidRDefault="00133949" w:rsidP="00553A78"/>
    <w:p w14:paraId="1CBA0B9C" w14:textId="77777777" w:rsidR="00133949" w:rsidRDefault="00133949" w:rsidP="00553A78"/>
    <w:p w14:paraId="04F18D4E" w14:textId="77777777" w:rsidR="00553A78" w:rsidRPr="00086810"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14:paraId="41C6AA00" w14:textId="198F7432" w:rsidR="00553A78" w:rsidRDefault="00823CCC" w:rsidP="00553A78">
      <w:r>
        <w:rPr>
          <w:noProof/>
        </w:rPr>
        <w:lastRenderedPageBreak/>
        <w:drawing>
          <wp:inline distT="0" distB="0" distL="0" distR="0" wp14:anchorId="62561AC1" wp14:editId="7B0AAC9E">
            <wp:extent cx="6120765" cy="46253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625340"/>
                    </a:xfrm>
                    <a:prstGeom prst="rect">
                      <a:avLst/>
                    </a:prstGeom>
                    <a:noFill/>
                    <a:ln>
                      <a:noFill/>
                    </a:ln>
                  </pic:spPr>
                </pic:pic>
              </a:graphicData>
            </a:graphic>
          </wp:inline>
        </w:drawing>
      </w:r>
    </w:p>
    <w:p w14:paraId="7D749278" w14:textId="77777777" w:rsidR="00553A78" w:rsidRDefault="00553A78" w:rsidP="00553A78"/>
    <w:p w14:paraId="285C3205" w14:textId="77777777" w:rsidR="00133949" w:rsidRDefault="00133949" w:rsidP="00553A78"/>
    <w:p w14:paraId="73F7B531" w14:textId="77777777" w:rsidR="00133949" w:rsidRDefault="00133949" w:rsidP="00553A78"/>
    <w:p w14:paraId="00EF0EAB" w14:textId="77777777" w:rsidR="00133949" w:rsidRDefault="00133949" w:rsidP="00553A78"/>
    <w:p w14:paraId="6E125EF4" w14:textId="77777777" w:rsidR="00133949" w:rsidRDefault="00133949" w:rsidP="00553A78"/>
    <w:p w14:paraId="51D1B69E" w14:textId="77777777" w:rsidR="00133949" w:rsidRDefault="00133949" w:rsidP="00553A78"/>
    <w:p w14:paraId="7557BA11" w14:textId="77777777" w:rsidR="00133949" w:rsidRDefault="00133949" w:rsidP="00553A78"/>
    <w:p w14:paraId="418A02E1" w14:textId="77777777" w:rsidR="00133949" w:rsidRDefault="00133949" w:rsidP="00553A78"/>
    <w:p w14:paraId="669D505F" w14:textId="77777777" w:rsidR="00133949" w:rsidRDefault="00133949" w:rsidP="00553A78"/>
    <w:p w14:paraId="3C213629" w14:textId="77777777" w:rsidR="00133949" w:rsidRDefault="00133949" w:rsidP="00553A78"/>
    <w:p w14:paraId="6127A114" w14:textId="77777777" w:rsidR="00133949" w:rsidRDefault="00133949" w:rsidP="00553A78"/>
    <w:p w14:paraId="485B6278" w14:textId="77777777" w:rsidR="00133949" w:rsidRDefault="00133949" w:rsidP="00553A78"/>
    <w:p w14:paraId="74DD6624" w14:textId="77777777" w:rsidR="00133949" w:rsidRDefault="00133949" w:rsidP="00553A78"/>
    <w:p w14:paraId="6CA45708" w14:textId="77777777" w:rsidR="00133949" w:rsidRDefault="00133949" w:rsidP="00553A78"/>
    <w:p w14:paraId="77ABB3BB" w14:textId="77777777" w:rsidR="00133949" w:rsidRDefault="00133949" w:rsidP="00553A78"/>
    <w:p w14:paraId="111B0772" w14:textId="77777777" w:rsidR="00133949" w:rsidRDefault="00133949" w:rsidP="00553A78"/>
    <w:p w14:paraId="54F9534A" w14:textId="77777777" w:rsidR="00133949" w:rsidRDefault="00133949" w:rsidP="00553A78"/>
    <w:p w14:paraId="7BFD2488" w14:textId="77777777" w:rsidR="00133949" w:rsidRDefault="00133949" w:rsidP="00553A78"/>
    <w:p w14:paraId="396F6FC4" w14:textId="77777777" w:rsidR="00133949" w:rsidRDefault="00133949" w:rsidP="00553A78"/>
    <w:p w14:paraId="031F7D83" w14:textId="77777777" w:rsidR="00133949" w:rsidRDefault="00133949" w:rsidP="00553A78"/>
    <w:p w14:paraId="6A1EACC1" w14:textId="77777777" w:rsidR="00133949" w:rsidRDefault="00133949" w:rsidP="00553A78"/>
    <w:p w14:paraId="35D661BA" w14:textId="77777777" w:rsidR="00133949" w:rsidRDefault="00133949" w:rsidP="00553A78"/>
    <w:p w14:paraId="7C6FDF7A" w14:textId="77777777" w:rsidR="00133949" w:rsidRDefault="00133949" w:rsidP="00553A78"/>
    <w:p w14:paraId="6ADD5363" w14:textId="77777777" w:rsidR="00133949" w:rsidRDefault="00133949" w:rsidP="00553A78"/>
    <w:p w14:paraId="47D4F7C6" w14:textId="77777777" w:rsidR="00133949" w:rsidRDefault="00133949" w:rsidP="00553A78"/>
    <w:p w14:paraId="7C2408F1" w14:textId="73B1DCEB" w:rsidR="00553A78" w:rsidRDefault="00553A78" w:rsidP="00553A78">
      <w:pPr>
        <w:pStyle w:val="Ttulo5"/>
      </w:pPr>
      <w:r w:rsidRPr="003B6105">
        <w:lastRenderedPageBreak/>
        <w:t xml:space="preserve">Diag. Secuencia Caso de Uso: </w:t>
      </w:r>
      <w:r w:rsidR="00E53759" w:rsidRPr="00E53759">
        <w:t>Generar informe mensual de ventas realizadas</w:t>
      </w:r>
    </w:p>
    <w:p w14:paraId="0D77EF6E" w14:textId="47955026" w:rsidR="00553A78" w:rsidRDefault="00823CCC" w:rsidP="00553A78">
      <w:pPr>
        <w:rPr>
          <w:highlight w:val="yellow"/>
        </w:rPr>
      </w:pPr>
      <w:r>
        <w:rPr>
          <w:noProof/>
        </w:rPr>
        <w:drawing>
          <wp:inline distT="0" distB="0" distL="0" distR="0" wp14:anchorId="70D5D0AC" wp14:editId="6ACAE501">
            <wp:extent cx="6120765" cy="3530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3530600"/>
                    </a:xfrm>
                    <a:prstGeom prst="rect">
                      <a:avLst/>
                    </a:prstGeom>
                    <a:noFill/>
                    <a:ln>
                      <a:noFill/>
                    </a:ln>
                  </pic:spPr>
                </pic:pic>
              </a:graphicData>
            </a:graphic>
          </wp:inline>
        </w:drawing>
      </w:r>
      <w:bookmarkStart w:id="153" w:name="_GoBack"/>
      <w:bookmarkEnd w:id="153"/>
    </w:p>
    <w:p w14:paraId="4D28F566" w14:textId="77777777" w:rsidR="00553A78" w:rsidRPr="009409BD" w:rsidRDefault="00553A78" w:rsidP="00553A78">
      <w:pPr>
        <w:rPr>
          <w:highlight w:val="yellow"/>
        </w:rPr>
      </w:pPr>
    </w:p>
    <w:p w14:paraId="375B2ADD" w14:textId="77777777" w:rsidR="00553A78" w:rsidRDefault="00553A78" w:rsidP="00553A78"/>
    <w:p w14:paraId="3F882DD6" w14:textId="77777777" w:rsidR="009F1CD6" w:rsidRDefault="009F1CD6" w:rsidP="009F1CD6">
      <w:pPr>
        <w:rPr>
          <w:rFonts w:cs="Arial"/>
        </w:rPr>
      </w:pPr>
    </w:p>
    <w:p w14:paraId="503235AE" w14:textId="77777777" w:rsidR="00133949" w:rsidRDefault="00133949" w:rsidP="009F1CD6">
      <w:pPr>
        <w:rPr>
          <w:rFonts w:cs="Arial"/>
        </w:rPr>
      </w:pPr>
    </w:p>
    <w:p w14:paraId="31422A61" w14:textId="77777777" w:rsidR="00133949" w:rsidRDefault="00133949" w:rsidP="009F1CD6">
      <w:pPr>
        <w:rPr>
          <w:rFonts w:cs="Arial"/>
        </w:rPr>
      </w:pPr>
    </w:p>
    <w:p w14:paraId="5260A0BB" w14:textId="77777777" w:rsidR="00133949" w:rsidRDefault="00133949" w:rsidP="009F1CD6">
      <w:pPr>
        <w:rPr>
          <w:rFonts w:cs="Arial"/>
        </w:rPr>
      </w:pPr>
    </w:p>
    <w:p w14:paraId="60030970" w14:textId="77777777" w:rsidR="00133949" w:rsidRDefault="00133949" w:rsidP="009F1CD6">
      <w:pPr>
        <w:rPr>
          <w:rFonts w:cs="Arial"/>
        </w:rPr>
      </w:pPr>
    </w:p>
    <w:p w14:paraId="6F8DEFEA" w14:textId="77777777" w:rsidR="00133949" w:rsidRDefault="00133949" w:rsidP="009F1CD6">
      <w:pPr>
        <w:rPr>
          <w:rFonts w:cs="Arial"/>
        </w:rPr>
      </w:pPr>
    </w:p>
    <w:p w14:paraId="3339E93B" w14:textId="77777777" w:rsidR="00133949" w:rsidRDefault="00133949" w:rsidP="009F1CD6">
      <w:pPr>
        <w:rPr>
          <w:rFonts w:cs="Arial"/>
        </w:rPr>
      </w:pPr>
    </w:p>
    <w:p w14:paraId="4FB554C6" w14:textId="77777777" w:rsidR="00133949" w:rsidRDefault="00133949" w:rsidP="009F1CD6">
      <w:pPr>
        <w:rPr>
          <w:rFonts w:cs="Arial"/>
        </w:rPr>
      </w:pPr>
    </w:p>
    <w:p w14:paraId="7A820FAF" w14:textId="77777777" w:rsidR="00133949" w:rsidRDefault="00133949" w:rsidP="009F1CD6">
      <w:pPr>
        <w:rPr>
          <w:rFonts w:cs="Arial"/>
        </w:rPr>
      </w:pPr>
    </w:p>
    <w:p w14:paraId="6AA0B205" w14:textId="77777777" w:rsidR="00133949" w:rsidRDefault="00133949" w:rsidP="009F1CD6">
      <w:pPr>
        <w:rPr>
          <w:rFonts w:cs="Arial"/>
        </w:rPr>
      </w:pPr>
    </w:p>
    <w:p w14:paraId="31DA56FD" w14:textId="77777777" w:rsidR="00133949" w:rsidRDefault="00133949" w:rsidP="009F1CD6">
      <w:pPr>
        <w:rPr>
          <w:rFonts w:cs="Arial"/>
        </w:rPr>
      </w:pPr>
    </w:p>
    <w:p w14:paraId="2047F457" w14:textId="77777777" w:rsidR="00133949" w:rsidRDefault="00133949" w:rsidP="009F1CD6">
      <w:pPr>
        <w:rPr>
          <w:rFonts w:cs="Arial"/>
        </w:rPr>
      </w:pPr>
    </w:p>
    <w:p w14:paraId="03756B93" w14:textId="77777777" w:rsidR="00133949" w:rsidRDefault="00133949" w:rsidP="009F1CD6">
      <w:pPr>
        <w:rPr>
          <w:rFonts w:cs="Arial"/>
        </w:rPr>
      </w:pPr>
    </w:p>
    <w:p w14:paraId="4AACA232" w14:textId="77777777" w:rsidR="00133949" w:rsidRDefault="00133949" w:rsidP="009F1CD6">
      <w:pPr>
        <w:rPr>
          <w:rFonts w:cs="Arial"/>
        </w:rPr>
      </w:pPr>
    </w:p>
    <w:p w14:paraId="5BD7300E" w14:textId="77777777" w:rsidR="00133949" w:rsidRDefault="00133949" w:rsidP="009F1CD6">
      <w:pPr>
        <w:rPr>
          <w:rFonts w:cs="Arial"/>
        </w:rPr>
      </w:pPr>
    </w:p>
    <w:p w14:paraId="695B6565" w14:textId="77777777" w:rsidR="00133949" w:rsidRDefault="00133949" w:rsidP="009F1CD6">
      <w:pPr>
        <w:rPr>
          <w:rFonts w:cs="Arial"/>
        </w:rPr>
      </w:pPr>
    </w:p>
    <w:p w14:paraId="724DCB80" w14:textId="77777777" w:rsidR="00133949" w:rsidRDefault="00133949" w:rsidP="009F1CD6">
      <w:pPr>
        <w:rPr>
          <w:rFonts w:cs="Arial"/>
        </w:rPr>
      </w:pPr>
    </w:p>
    <w:p w14:paraId="2D84D859" w14:textId="77777777" w:rsidR="00133949" w:rsidRDefault="00133949" w:rsidP="009F1CD6">
      <w:pPr>
        <w:rPr>
          <w:rFonts w:cs="Arial"/>
        </w:rPr>
      </w:pPr>
    </w:p>
    <w:p w14:paraId="5C6CA912" w14:textId="77777777" w:rsidR="00133949" w:rsidRDefault="00133949" w:rsidP="009F1CD6">
      <w:pPr>
        <w:rPr>
          <w:rFonts w:cs="Arial"/>
        </w:rPr>
      </w:pPr>
    </w:p>
    <w:p w14:paraId="4F9EF01B" w14:textId="77777777" w:rsidR="00133949" w:rsidRDefault="00133949" w:rsidP="009F1CD6">
      <w:pPr>
        <w:rPr>
          <w:rFonts w:cs="Arial"/>
        </w:rPr>
      </w:pPr>
    </w:p>
    <w:p w14:paraId="1F6E0A1C" w14:textId="77777777" w:rsidR="00133949" w:rsidRDefault="00133949" w:rsidP="009F1CD6">
      <w:pPr>
        <w:rPr>
          <w:rFonts w:cs="Arial"/>
        </w:rPr>
      </w:pPr>
    </w:p>
    <w:p w14:paraId="5B86A6E4" w14:textId="77777777" w:rsidR="00133949" w:rsidRDefault="00133949" w:rsidP="009F1CD6">
      <w:pPr>
        <w:rPr>
          <w:rFonts w:cs="Arial"/>
        </w:rPr>
      </w:pPr>
    </w:p>
    <w:p w14:paraId="57BD670C" w14:textId="77777777" w:rsidR="00133949" w:rsidRDefault="00133949" w:rsidP="009F1CD6">
      <w:pPr>
        <w:rPr>
          <w:rFonts w:cs="Arial"/>
        </w:rPr>
      </w:pPr>
    </w:p>
    <w:p w14:paraId="2EE83666" w14:textId="77777777" w:rsidR="00133949" w:rsidRPr="00802B83" w:rsidRDefault="00133949" w:rsidP="009F1CD6">
      <w:pPr>
        <w:rPr>
          <w:rFonts w:cs="Arial"/>
        </w:rPr>
      </w:pPr>
    </w:p>
    <w:p w14:paraId="66534481" w14:textId="77777777" w:rsidR="009F1CD6" w:rsidRDefault="009F1CD6" w:rsidP="009F1CD6">
      <w:pPr>
        <w:pStyle w:val="Ttulo4"/>
      </w:pPr>
      <w:r w:rsidRPr="009E0345">
        <w:t>Diagrama de Casos de Uso: Gestionar ventas a clientes</w:t>
      </w:r>
    </w:p>
    <w:p w14:paraId="2377F9EF" w14:textId="77777777" w:rsidR="009F1CD6" w:rsidRPr="009F1CD6" w:rsidRDefault="009F1CD6" w:rsidP="009F1CD6"/>
    <w:p w14:paraId="4CBBFCF9" w14:textId="77777777" w:rsidR="009F1CD6" w:rsidRDefault="009F1CD6" w:rsidP="009F1CD6">
      <w:pPr>
        <w:rPr>
          <w:rFonts w:cs="Arial"/>
        </w:rPr>
      </w:pPr>
    </w:p>
    <w:p w14:paraId="62E4AA4E" w14:textId="77777777" w:rsidR="009F1CD6" w:rsidRDefault="009F1CD6" w:rsidP="009F1CD6">
      <w:pPr>
        <w:rPr>
          <w:rFonts w:cs="Arial"/>
          <w:b/>
        </w:rPr>
      </w:pPr>
      <w:r w:rsidRPr="009E0345">
        <w:rPr>
          <w:rFonts w:cs="Arial"/>
          <w:b/>
        </w:rPr>
        <w:lastRenderedPageBreak/>
        <w:t>Diagrama de Clases</w:t>
      </w:r>
    </w:p>
    <w:p w14:paraId="796667F8" w14:textId="77777777" w:rsidR="009F1CD6" w:rsidRDefault="009F1CD6" w:rsidP="009F1CD6">
      <w:pPr>
        <w:rPr>
          <w:rFonts w:cs="Arial"/>
          <w:b/>
        </w:rPr>
      </w:pPr>
    </w:p>
    <w:p w14:paraId="68AF9C0A" w14:textId="77777777" w:rsidR="009F1CD6" w:rsidRPr="009E0345" w:rsidRDefault="009F1CD6" w:rsidP="009F1CD6">
      <w:pPr>
        <w:rPr>
          <w:rFonts w:cs="Arial"/>
          <w:b/>
        </w:rPr>
      </w:pPr>
    </w:p>
    <w:p w14:paraId="34020AB8" w14:textId="6E161458" w:rsidR="009F1CD6" w:rsidRDefault="00FD4D6E" w:rsidP="009F1CD6">
      <w:pPr>
        <w:rPr>
          <w:rFonts w:cs="Arial"/>
          <w:noProof/>
          <w:lang w:eastAsia="es-AR"/>
        </w:rPr>
      </w:pPr>
      <w:r>
        <w:rPr>
          <w:rFonts w:cs="Arial"/>
          <w:noProof/>
          <w:lang w:eastAsia="es-AR"/>
        </w:rPr>
        <w:drawing>
          <wp:inline distT="0" distB="0" distL="0" distR="0" wp14:anchorId="16644794" wp14:editId="05F90673">
            <wp:extent cx="6120765" cy="3332361"/>
            <wp:effectExtent l="0" t="0" r="0" b="1905"/>
            <wp:docPr id="33" name="Imagen 33"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turas y diagramas ing soft 2\diagrama de clases caso uso Gestionar Venta Clien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332361"/>
                    </a:xfrm>
                    <a:prstGeom prst="rect">
                      <a:avLst/>
                    </a:prstGeom>
                    <a:noFill/>
                    <a:ln>
                      <a:noFill/>
                    </a:ln>
                  </pic:spPr>
                </pic:pic>
              </a:graphicData>
            </a:graphic>
          </wp:inline>
        </w:drawing>
      </w:r>
    </w:p>
    <w:p w14:paraId="4D61FB93" w14:textId="77777777" w:rsidR="009F1CD6" w:rsidRDefault="009F1CD6" w:rsidP="00FB45F4"/>
    <w:p w14:paraId="42FD2239" w14:textId="77777777" w:rsidR="009F1CD6" w:rsidRDefault="009F1CD6" w:rsidP="009F1CD6"/>
    <w:p w14:paraId="0416CD29" w14:textId="77777777" w:rsidR="009F1CD6" w:rsidRDefault="009F1CD6" w:rsidP="009F1CD6"/>
    <w:p w14:paraId="79C9594F" w14:textId="77777777" w:rsidR="009F1CD6" w:rsidRDefault="009F1CD6" w:rsidP="009F1CD6"/>
    <w:p w14:paraId="3C742D7A" w14:textId="77777777" w:rsidR="009F1CD6" w:rsidRDefault="009F1CD6" w:rsidP="009F1CD6"/>
    <w:p w14:paraId="50016BE0" w14:textId="77777777" w:rsidR="009F1CD6" w:rsidRDefault="009F1CD6" w:rsidP="009F1CD6"/>
    <w:p w14:paraId="61943FF2" w14:textId="77777777" w:rsidR="009F1CD6" w:rsidRDefault="009F1CD6" w:rsidP="009F1CD6"/>
    <w:p w14:paraId="0F662360" w14:textId="77777777" w:rsidR="009F1CD6" w:rsidRDefault="009F1CD6" w:rsidP="009F1CD6"/>
    <w:p w14:paraId="5C67C209" w14:textId="77777777" w:rsidR="009F1CD6" w:rsidRDefault="009F1CD6" w:rsidP="009F1CD6"/>
    <w:p w14:paraId="138BBAE6" w14:textId="77777777" w:rsidR="009F1CD6" w:rsidRDefault="009F1CD6" w:rsidP="009F1CD6"/>
    <w:p w14:paraId="728DC50C" w14:textId="77777777" w:rsidR="009F1CD6" w:rsidRDefault="009F1CD6" w:rsidP="009F1CD6"/>
    <w:p w14:paraId="43CD3FBE" w14:textId="77777777" w:rsidR="009F1CD6" w:rsidRDefault="009F1CD6" w:rsidP="009F1CD6"/>
    <w:p w14:paraId="34132288" w14:textId="77777777" w:rsidR="009F1CD6" w:rsidRDefault="009F1CD6" w:rsidP="009F1CD6"/>
    <w:p w14:paraId="5D209252" w14:textId="77777777" w:rsidR="009F1CD6" w:rsidRDefault="009F1CD6" w:rsidP="009F1CD6"/>
    <w:p w14:paraId="459A489A" w14:textId="77777777" w:rsidR="009F1CD6" w:rsidRDefault="009F1CD6" w:rsidP="009F1CD6"/>
    <w:p w14:paraId="4AE01C9A" w14:textId="77777777" w:rsidR="009F1CD6" w:rsidRDefault="009F1CD6" w:rsidP="009F1CD6"/>
    <w:p w14:paraId="12B625ED" w14:textId="77777777" w:rsidR="009F1CD6" w:rsidRDefault="009F1CD6" w:rsidP="009F1CD6"/>
    <w:p w14:paraId="70D9B0BD" w14:textId="77777777" w:rsidR="009F1CD6" w:rsidRDefault="009F1CD6" w:rsidP="009F1CD6"/>
    <w:p w14:paraId="6A5E32FA" w14:textId="77777777" w:rsidR="009F1CD6" w:rsidRDefault="009F1CD6" w:rsidP="009F1CD6"/>
    <w:p w14:paraId="3AD68573" w14:textId="77777777" w:rsidR="009F1CD6" w:rsidRDefault="009F1CD6" w:rsidP="009F1CD6"/>
    <w:p w14:paraId="52CA6471" w14:textId="77777777" w:rsidR="009F1CD6" w:rsidRDefault="009F1CD6" w:rsidP="009F1CD6"/>
    <w:p w14:paraId="397C30D2" w14:textId="77777777" w:rsidR="009F1CD6" w:rsidRDefault="009F1CD6" w:rsidP="009F1CD6"/>
    <w:p w14:paraId="6C69C619" w14:textId="77777777" w:rsidR="009F1CD6" w:rsidRDefault="009F1CD6" w:rsidP="009F1CD6"/>
    <w:p w14:paraId="30E196CF" w14:textId="77777777" w:rsidR="00357DE8" w:rsidRDefault="00357DE8" w:rsidP="009F1CD6"/>
    <w:p w14:paraId="26C56B56" w14:textId="77777777" w:rsidR="005E7221" w:rsidRDefault="005E7221" w:rsidP="009F1CD6"/>
    <w:p w14:paraId="7EB38A18" w14:textId="77777777" w:rsidR="005E7221" w:rsidRPr="00930950" w:rsidRDefault="005E7221" w:rsidP="009F1CD6"/>
    <w:p w14:paraId="59634210" w14:textId="77777777" w:rsidR="009F1CD6" w:rsidRDefault="009F1CD6" w:rsidP="009F1CD6">
      <w:pPr>
        <w:pStyle w:val="Ttulo5"/>
        <w:rPr>
          <w:rFonts w:cs="Arial"/>
          <w:b w:val="0"/>
        </w:rPr>
      </w:pPr>
      <w:r w:rsidRPr="009E0345">
        <w:rPr>
          <w:rFonts w:cs="Arial"/>
        </w:rPr>
        <w:t>Diag. De Secuencia Caso de Uso: Registrar venta</w:t>
      </w:r>
    </w:p>
    <w:p w14:paraId="4FEA48DC" w14:textId="77777777" w:rsidR="009F1CD6" w:rsidRPr="00930950" w:rsidRDefault="009F1CD6" w:rsidP="009F1CD6"/>
    <w:p w14:paraId="69FA1316" w14:textId="6475D6CF" w:rsidR="009F1CD6" w:rsidRDefault="005C5B56" w:rsidP="009F1CD6">
      <w:pPr>
        <w:rPr>
          <w:rFonts w:cs="Arial"/>
          <w:b/>
        </w:rPr>
      </w:pPr>
      <w:r>
        <w:rPr>
          <w:rFonts w:cs="Arial"/>
          <w:b/>
          <w:noProof/>
          <w:lang w:eastAsia="es-AR"/>
        </w:rPr>
        <w:lastRenderedPageBreak/>
        <w:drawing>
          <wp:inline distT="0" distB="0" distL="0" distR="0" wp14:anchorId="64614960" wp14:editId="76E9E908">
            <wp:extent cx="6120765" cy="4846934"/>
            <wp:effectExtent l="0" t="0" r="0" b="0"/>
            <wp:docPr id="41" name="Imagen 41" descr="D:\usuarios\Dany\Documentos\GitHub\Trabajo-Practico-N-2-Ingenieria-Software-1\caputras nuevas\7-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2-Ingenieria-Software-1\caputras nuevas\7-generar ven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846934"/>
                    </a:xfrm>
                    <a:prstGeom prst="rect">
                      <a:avLst/>
                    </a:prstGeom>
                    <a:noFill/>
                    <a:ln>
                      <a:noFill/>
                    </a:ln>
                  </pic:spPr>
                </pic:pic>
              </a:graphicData>
            </a:graphic>
          </wp:inline>
        </w:drawing>
      </w:r>
    </w:p>
    <w:p w14:paraId="39BB13CD" w14:textId="77777777" w:rsidR="009F1CD6" w:rsidRDefault="009F1CD6" w:rsidP="009F1CD6">
      <w:pPr>
        <w:rPr>
          <w:rFonts w:cs="Arial"/>
          <w:b/>
        </w:rPr>
      </w:pPr>
    </w:p>
    <w:p w14:paraId="58F36D06" w14:textId="77777777" w:rsidR="009F1CD6" w:rsidRDefault="009F1CD6" w:rsidP="009F1CD6">
      <w:pPr>
        <w:rPr>
          <w:rFonts w:cs="Arial"/>
          <w:b/>
        </w:rPr>
      </w:pPr>
    </w:p>
    <w:p w14:paraId="0DAA58F2" w14:textId="77777777" w:rsidR="009F1CD6" w:rsidRDefault="009F1CD6" w:rsidP="009F1CD6">
      <w:pPr>
        <w:rPr>
          <w:rFonts w:cs="Arial"/>
          <w:b/>
        </w:rPr>
      </w:pPr>
    </w:p>
    <w:p w14:paraId="5B23069E" w14:textId="77777777" w:rsidR="009F1CD6" w:rsidRDefault="009F1CD6" w:rsidP="009F1CD6">
      <w:pPr>
        <w:rPr>
          <w:rFonts w:cs="Arial"/>
          <w:b/>
        </w:rPr>
      </w:pPr>
    </w:p>
    <w:p w14:paraId="69C1B8E8" w14:textId="77777777" w:rsidR="009F1CD6" w:rsidRDefault="009F1CD6" w:rsidP="009F1CD6">
      <w:pPr>
        <w:rPr>
          <w:rFonts w:cs="Arial"/>
          <w:b/>
        </w:rPr>
      </w:pPr>
    </w:p>
    <w:p w14:paraId="47DF907F" w14:textId="77777777" w:rsidR="009F1CD6" w:rsidRDefault="009F1CD6" w:rsidP="009F1CD6">
      <w:pPr>
        <w:rPr>
          <w:rFonts w:cs="Arial"/>
          <w:b/>
        </w:rPr>
      </w:pPr>
    </w:p>
    <w:p w14:paraId="66B72769" w14:textId="77777777" w:rsidR="009F1CD6" w:rsidRDefault="009F1CD6" w:rsidP="009F1CD6">
      <w:pPr>
        <w:rPr>
          <w:rFonts w:cs="Arial"/>
          <w:b/>
        </w:rPr>
      </w:pPr>
    </w:p>
    <w:p w14:paraId="1B6FC7BB" w14:textId="77777777" w:rsidR="009F1CD6" w:rsidRDefault="009F1CD6" w:rsidP="009F1CD6">
      <w:pPr>
        <w:rPr>
          <w:rFonts w:cs="Arial"/>
          <w:b/>
        </w:rPr>
      </w:pPr>
    </w:p>
    <w:p w14:paraId="2A4E0995" w14:textId="77777777" w:rsidR="009F1CD6" w:rsidRDefault="009F1CD6" w:rsidP="009F1CD6">
      <w:pPr>
        <w:rPr>
          <w:rFonts w:cs="Arial"/>
          <w:b/>
        </w:rPr>
      </w:pPr>
    </w:p>
    <w:p w14:paraId="0ED258E5" w14:textId="77777777" w:rsidR="009F1CD6" w:rsidRDefault="009F1CD6" w:rsidP="009F1CD6">
      <w:pPr>
        <w:rPr>
          <w:rFonts w:cs="Arial"/>
          <w:b/>
        </w:rPr>
      </w:pPr>
    </w:p>
    <w:p w14:paraId="36A912C6" w14:textId="77777777" w:rsidR="009F1CD6" w:rsidRDefault="009F1CD6" w:rsidP="009F1CD6">
      <w:pPr>
        <w:rPr>
          <w:rFonts w:cs="Arial"/>
          <w:b/>
        </w:rPr>
      </w:pPr>
    </w:p>
    <w:p w14:paraId="0F41F7A5" w14:textId="77777777" w:rsidR="009F1CD6" w:rsidRDefault="009F1CD6" w:rsidP="009F1CD6">
      <w:pPr>
        <w:rPr>
          <w:rFonts w:cs="Arial"/>
          <w:b/>
        </w:rPr>
      </w:pPr>
    </w:p>
    <w:p w14:paraId="70C633E1" w14:textId="77777777" w:rsidR="009F1CD6" w:rsidRDefault="009F1CD6" w:rsidP="009F1CD6">
      <w:pPr>
        <w:rPr>
          <w:rFonts w:cs="Arial"/>
          <w:b/>
        </w:rPr>
      </w:pPr>
    </w:p>
    <w:p w14:paraId="7EC12EC1" w14:textId="77777777" w:rsidR="009F1CD6" w:rsidRDefault="009F1CD6" w:rsidP="009F1CD6">
      <w:pPr>
        <w:rPr>
          <w:rFonts w:cs="Arial"/>
          <w:b/>
        </w:rPr>
      </w:pPr>
    </w:p>
    <w:p w14:paraId="542B913B" w14:textId="77777777" w:rsidR="009F1CD6" w:rsidRDefault="009F1CD6" w:rsidP="009F1CD6">
      <w:pPr>
        <w:rPr>
          <w:rFonts w:cs="Arial"/>
          <w:b/>
        </w:rPr>
      </w:pPr>
    </w:p>
    <w:p w14:paraId="266F6CA9" w14:textId="77777777" w:rsidR="009F1CD6" w:rsidRDefault="009F1CD6" w:rsidP="009F1CD6">
      <w:pPr>
        <w:rPr>
          <w:rFonts w:cs="Arial"/>
          <w:b/>
        </w:rPr>
      </w:pPr>
    </w:p>
    <w:p w14:paraId="1BA85C46" w14:textId="77777777" w:rsidR="009F1CD6" w:rsidRDefault="009F1CD6" w:rsidP="009F1CD6">
      <w:pPr>
        <w:rPr>
          <w:rFonts w:cs="Arial"/>
          <w:b/>
        </w:rPr>
      </w:pPr>
    </w:p>
    <w:p w14:paraId="24E8AAD8" w14:textId="77777777" w:rsidR="009F1CD6" w:rsidRDefault="009F1CD6" w:rsidP="009F1CD6">
      <w:pPr>
        <w:rPr>
          <w:rFonts w:cs="Arial"/>
          <w:b/>
        </w:rPr>
      </w:pPr>
    </w:p>
    <w:p w14:paraId="0CEEE9E7" w14:textId="77777777" w:rsidR="009F1CD6" w:rsidRDefault="009F1CD6" w:rsidP="009F1CD6">
      <w:pPr>
        <w:rPr>
          <w:rFonts w:cs="Arial"/>
          <w:b/>
        </w:rPr>
      </w:pPr>
    </w:p>
    <w:p w14:paraId="448FF6B2" w14:textId="77777777" w:rsidR="009F1CD6" w:rsidRDefault="009F1CD6" w:rsidP="009F1CD6">
      <w:pPr>
        <w:rPr>
          <w:rFonts w:cs="Arial"/>
          <w:b/>
        </w:rPr>
      </w:pPr>
    </w:p>
    <w:p w14:paraId="61F7D1D8" w14:textId="77777777" w:rsidR="009F1CD6" w:rsidRDefault="009F1CD6" w:rsidP="009F1CD6">
      <w:pPr>
        <w:rPr>
          <w:rFonts w:cs="Arial"/>
          <w:b/>
        </w:rPr>
      </w:pPr>
    </w:p>
    <w:p w14:paraId="7B3A3ABC" w14:textId="77777777" w:rsidR="009F1CD6" w:rsidRDefault="009F1CD6" w:rsidP="009F1CD6">
      <w:pPr>
        <w:rPr>
          <w:rFonts w:cs="Arial"/>
          <w:b/>
        </w:rPr>
      </w:pPr>
    </w:p>
    <w:p w14:paraId="03EC3463" w14:textId="77777777" w:rsidR="009F1CD6" w:rsidRDefault="009F1CD6" w:rsidP="009F1CD6">
      <w:pPr>
        <w:rPr>
          <w:rFonts w:cs="Arial"/>
          <w:b/>
        </w:rPr>
      </w:pPr>
    </w:p>
    <w:p w14:paraId="17A277A2" w14:textId="77777777" w:rsidR="009F1CD6" w:rsidRPr="00FB45F4" w:rsidRDefault="009F1CD6" w:rsidP="00FB45F4">
      <w:pPr>
        <w:pStyle w:val="Ttulo5"/>
        <w:rPr>
          <w:rFonts w:cs="Arial"/>
        </w:rPr>
      </w:pPr>
      <w:r w:rsidRPr="00FB45F4">
        <w:rPr>
          <w:rFonts w:cs="Arial"/>
        </w:rPr>
        <w:lastRenderedPageBreak/>
        <w:t>Diag. De Secuencia Caso de Uso: Confirmar entrega</w:t>
      </w:r>
    </w:p>
    <w:p w14:paraId="4ED44822" w14:textId="77777777" w:rsidR="009F1CD6" w:rsidRDefault="009F1CD6" w:rsidP="009F1CD6">
      <w:pPr>
        <w:rPr>
          <w:rFonts w:cs="Arial"/>
          <w:b/>
        </w:rPr>
      </w:pPr>
    </w:p>
    <w:p w14:paraId="40E028BA" w14:textId="36F40AD3" w:rsidR="009F1CD6" w:rsidRPr="00930950" w:rsidRDefault="005C5B56" w:rsidP="009F1CD6">
      <w:r>
        <w:rPr>
          <w:noProof/>
          <w:lang w:eastAsia="es-AR"/>
        </w:rPr>
        <w:drawing>
          <wp:inline distT="0" distB="0" distL="0" distR="0" wp14:anchorId="4BA98BA4" wp14:editId="3F017BB8">
            <wp:extent cx="4497705" cy="4975860"/>
            <wp:effectExtent l="0" t="0" r="0" b="0"/>
            <wp:docPr id="47" name="Imagen 47" descr="D:\usuarios\Dany\Documentos\GitHub\Trabajo-Practico-N-2-Ingenieria-Software-1\caputras nuevas\8-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s\Dany\Documentos\GitHub\Trabajo-Practico-N-2-Ingenieria-Software-1\caputras nuevas\8-confirmar entreg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7705" cy="4975860"/>
                    </a:xfrm>
                    <a:prstGeom prst="rect">
                      <a:avLst/>
                    </a:prstGeom>
                    <a:noFill/>
                    <a:ln>
                      <a:noFill/>
                    </a:ln>
                  </pic:spPr>
                </pic:pic>
              </a:graphicData>
            </a:graphic>
          </wp:inline>
        </w:drawing>
      </w:r>
    </w:p>
    <w:p w14:paraId="72874261" w14:textId="77777777" w:rsidR="009F1CD6" w:rsidRPr="009E0345" w:rsidRDefault="009F1CD6" w:rsidP="009F1CD6">
      <w:pPr>
        <w:rPr>
          <w:rFonts w:cs="Arial"/>
        </w:rPr>
      </w:pPr>
    </w:p>
    <w:p w14:paraId="4A0A8923" w14:textId="77777777" w:rsidR="009F1CD6" w:rsidRDefault="009F1CD6" w:rsidP="009F1CD6">
      <w:pPr>
        <w:rPr>
          <w:rFonts w:cs="Arial"/>
        </w:rPr>
      </w:pPr>
    </w:p>
    <w:p w14:paraId="113BCDF9" w14:textId="77777777" w:rsidR="00F75901" w:rsidRDefault="00F75901" w:rsidP="009F1CD6">
      <w:pPr>
        <w:rPr>
          <w:rFonts w:cs="Arial"/>
        </w:rPr>
      </w:pPr>
    </w:p>
    <w:p w14:paraId="3E597D28" w14:textId="77777777" w:rsidR="00F75901" w:rsidRDefault="00F75901" w:rsidP="009F1CD6">
      <w:pPr>
        <w:rPr>
          <w:rFonts w:cs="Arial"/>
        </w:rPr>
      </w:pPr>
    </w:p>
    <w:p w14:paraId="0A234E1D" w14:textId="77777777" w:rsidR="00F75901" w:rsidRDefault="00F75901" w:rsidP="009F1CD6">
      <w:pPr>
        <w:rPr>
          <w:rFonts w:cs="Arial"/>
        </w:rPr>
      </w:pPr>
    </w:p>
    <w:p w14:paraId="07785534" w14:textId="77777777" w:rsidR="00F75901" w:rsidRDefault="00F75901" w:rsidP="009F1CD6">
      <w:pPr>
        <w:rPr>
          <w:rFonts w:cs="Arial"/>
        </w:rPr>
      </w:pPr>
    </w:p>
    <w:p w14:paraId="2E6954E1" w14:textId="77777777" w:rsidR="00F75901" w:rsidRDefault="00F75901" w:rsidP="009F1CD6">
      <w:pPr>
        <w:rPr>
          <w:rFonts w:cs="Arial"/>
        </w:rPr>
      </w:pPr>
    </w:p>
    <w:p w14:paraId="19E9FCEE" w14:textId="77777777" w:rsidR="00F75901" w:rsidRDefault="00F75901" w:rsidP="009F1CD6">
      <w:pPr>
        <w:rPr>
          <w:rFonts w:cs="Arial"/>
        </w:rPr>
      </w:pPr>
    </w:p>
    <w:p w14:paraId="4098EAFC" w14:textId="77777777" w:rsidR="00F75901" w:rsidRDefault="00F75901" w:rsidP="009F1CD6">
      <w:pPr>
        <w:rPr>
          <w:rFonts w:cs="Arial"/>
        </w:rPr>
      </w:pPr>
    </w:p>
    <w:p w14:paraId="457BAC0C" w14:textId="77777777" w:rsidR="00F75901" w:rsidRDefault="00F75901" w:rsidP="009F1CD6">
      <w:pPr>
        <w:rPr>
          <w:rFonts w:cs="Arial"/>
        </w:rPr>
      </w:pPr>
    </w:p>
    <w:p w14:paraId="348434C8" w14:textId="77777777" w:rsidR="00F75901" w:rsidRDefault="00F75901" w:rsidP="009F1CD6">
      <w:pPr>
        <w:rPr>
          <w:rFonts w:cs="Arial"/>
        </w:rPr>
      </w:pPr>
    </w:p>
    <w:p w14:paraId="4EE9B020" w14:textId="77777777" w:rsidR="00F75901" w:rsidRDefault="00F75901" w:rsidP="009F1CD6">
      <w:pPr>
        <w:rPr>
          <w:rFonts w:cs="Arial"/>
        </w:rPr>
      </w:pPr>
    </w:p>
    <w:p w14:paraId="7616A2CC" w14:textId="77777777" w:rsidR="00F75901" w:rsidRDefault="00F75901" w:rsidP="009F1CD6">
      <w:pPr>
        <w:rPr>
          <w:rFonts w:cs="Arial"/>
        </w:rPr>
      </w:pPr>
    </w:p>
    <w:p w14:paraId="5D7070E1" w14:textId="77777777" w:rsidR="00F75901" w:rsidRDefault="00F75901" w:rsidP="009F1CD6">
      <w:pPr>
        <w:rPr>
          <w:rFonts w:cs="Arial"/>
        </w:rPr>
      </w:pPr>
    </w:p>
    <w:p w14:paraId="3DA762D9" w14:textId="77777777" w:rsidR="00F75901" w:rsidRDefault="00F75901" w:rsidP="009F1CD6">
      <w:pPr>
        <w:rPr>
          <w:rFonts w:cs="Arial"/>
        </w:rPr>
      </w:pPr>
    </w:p>
    <w:p w14:paraId="5987E304" w14:textId="77777777" w:rsidR="00F75901" w:rsidRDefault="00F75901" w:rsidP="009F1CD6">
      <w:pPr>
        <w:rPr>
          <w:rFonts w:cs="Arial"/>
        </w:rPr>
      </w:pPr>
    </w:p>
    <w:p w14:paraId="4D1CF588" w14:textId="77777777" w:rsidR="00F75901" w:rsidRDefault="00F75901" w:rsidP="009F1CD6">
      <w:pPr>
        <w:rPr>
          <w:rFonts w:cs="Arial"/>
        </w:rPr>
      </w:pPr>
    </w:p>
    <w:p w14:paraId="6B043D84" w14:textId="77777777" w:rsidR="00F75901" w:rsidRPr="009E0345" w:rsidRDefault="00F75901" w:rsidP="009F1CD6">
      <w:pPr>
        <w:rPr>
          <w:rFonts w:cs="Arial"/>
        </w:rPr>
      </w:pPr>
    </w:p>
    <w:p w14:paraId="1CB8EC5D" w14:textId="77777777" w:rsidR="00F75901" w:rsidRPr="00F75901" w:rsidRDefault="00F75901" w:rsidP="00F75901">
      <w:pPr>
        <w:pStyle w:val="Ttulo4"/>
      </w:pPr>
      <w:r w:rsidRPr="004A3311">
        <w:lastRenderedPageBreak/>
        <w:t xml:space="preserve">Diagrama de Casos de Uso: Gestionar </w:t>
      </w:r>
      <w:r>
        <w:t>Compra a Proveedor</w:t>
      </w:r>
    </w:p>
    <w:p w14:paraId="7D50658D" w14:textId="77777777" w:rsidR="00F75901" w:rsidRPr="004A3311" w:rsidRDefault="00F75901" w:rsidP="00F75901">
      <w:pPr>
        <w:pStyle w:val="Ttulo5"/>
      </w:pPr>
      <w:r>
        <w:t>Diagrama de clases</w:t>
      </w:r>
    </w:p>
    <w:p w14:paraId="1054D427" w14:textId="1B32BF7E" w:rsidR="009F1CD6" w:rsidRDefault="00FD4D6E" w:rsidP="00553A78">
      <w:pPr>
        <w:rPr>
          <w:highlight w:val="yellow"/>
        </w:rPr>
      </w:pPr>
      <w:r>
        <w:rPr>
          <w:noProof/>
          <w:lang w:eastAsia="es-AR"/>
        </w:rPr>
        <w:drawing>
          <wp:inline distT="0" distB="0" distL="0" distR="0" wp14:anchorId="2839E698" wp14:editId="63010188">
            <wp:extent cx="6120765" cy="3291221"/>
            <wp:effectExtent l="0" t="0" r="0" b="4445"/>
            <wp:docPr id="32" name="Imagen 32" descr="D:\usuarios\Dany\Documentos\GitHub\Trabajo-Practico-N-2-Ingenieria-Software-1\Gestionar Compra a Proveedo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Gestionar Compra a Proveedor\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291221"/>
                    </a:xfrm>
                    <a:prstGeom prst="rect">
                      <a:avLst/>
                    </a:prstGeom>
                    <a:noFill/>
                    <a:ln>
                      <a:noFill/>
                    </a:ln>
                  </pic:spPr>
                </pic:pic>
              </a:graphicData>
            </a:graphic>
          </wp:inline>
        </w:drawing>
      </w:r>
    </w:p>
    <w:p w14:paraId="215B8E72" w14:textId="77777777" w:rsidR="00F75901" w:rsidRDefault="00F75901" w:rsidP="00553A78">
      <w:pPr>
        <w:rPr>
          <w:highlight w:val="yellow"/>
        </w:rPr>
      </w:pPr>
    </w:p>
    <w:p w14:paraId="507480AF" w14:textId="77777777" w:rsidR="00F75901" w:rsidRPr="002F54EC" w:rsidRDefault="00F75901" w:rsidP="002F54EC">
      <w:pPr>
        <w:pStyle w:val="Ttulo5"/>
      </w:pPr>
      <w:r w:rsidRPr="002F54EC">
        <w:t>Diag. De Secuencia Caso de Uso: Realizar Pedido Proveedor</w:t>
      </w:r>
    </w:p>
    <w:p w14:paraId="2079882D" w14:textId="77777777" w:rsidR="00F75901" w:rsidRDefault="00F75901" w:rsidP="00F75901">
      <w:pPr>
        <w:rPr>
          <w:rFonts w:cs="Arial"/>
          <w:b/>
        </w:rPr>
      </w:pPr>
    </w:p>
    <w:p w14:paraId="48C5C257" w14:textId="1EC81452" w:rsidR="005E7221" w:rsidRPr="00A40DF7" w:rsidRDefault="00A40DF7" w:rsidP="00A40DF7">
      <w:pPr>
        <w:rPr>
          <w:highlight w:val="yellow"/>
        </w:rPr>
      </w:pPr>
      <w:r w:rsidRPr="00A40DF7">
        <w:rPr>
          <w:noProof/>
          <w:lang w:eastAsia="es-AR"/>
        </w:rPr>
        <w:drawing>
          <wp:inline distT="0" distB="0" distL="0" distR="0" wp14:anchorId="7C152C18" wp14:editId="16FA6381">
            <wp:extent cx="6120765" cy="3652200"/>
            <wp:effectExtent l="0" t="0" r="0" b="5715"/>
            <wp:docPr id="5" name="Imagen 5" descr="C:\Users\Esteban\Documents\GitHub\Trabajo-Practico-N-2-Ingenieria-Software-1\Gestionar Compra a Proveedor\Realizar Pedido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ocuments\GitHub\Trabajo-Practico-N-2-Ingenieria-Software-1\Gestionar Compra a Proveedor\Realizar Pedido Proveedo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652200"/>
                    </a:xfrm>
                    <a:prstGeom prst="rect">
                      <a:avLst/>
                    </a:prstGeom>
                    <a:noFill/>
                    <a:ln>
                      <a:noFill/>
                    </a:ln>
                  </pic:spPr>
                </pic:pic>
              </a:graphicData>
            </a:graphic>
          </wp:inline>
        </w:drawing>
      </w:r>
    </w:p>
    <w:p w14:paraId="1F6553CA" w14:textId="77777777" w:rsidR="00F75901" w:rsidRPr="002F54EC" w:rsidRDefault="00F75901" w:rsidP="002F54EC">
      <w:pPr>
        <w:pStyle w:val="Ttulo5"/>
      </w:pPr>
      <w:r w:rsidRPr="002F54EC">
        <w:t>Diag. De Secuencia Caso de Uso: Generar Listado de Estados Pendientes</w:t>
      </w:r>
    </w:p>
    <w:p w14:paraId="0D4C27BB" w14:textId="77777777" w:rsidR="00F75901" w:rsidRDefault="00F75901" w:rsidP="00553A78">
      <w:pPr>
        <w:rPr>
          <w:highlight w:val="yellow"/>
        </w:rPr>
      </w:pPr>
    </w:p>
    <w:p w14:paraId="3D9CDF04" w14:textId="7B431AD9" w:rsidR="00F75901" w:rsidRDefault="00A40DF7" w:rsidP="00553A78">
      <w:pPr>
        <w:rPr>
          <w:highlight w:val="yellow"/>
        </w:rPr>
      </w:pPr>
      <w:r w:rsidRPr="00A40DF7">
        <w:rPr>
          <w:noProof/>
          <w:lang w:eastAsia="es-AR"/>
        </w:rPr>
        <w:lastRenderedPageBreak/>
        <w:drawing>
          <wp:inline distT="0" distB="0" distL="0" distR="0" wp14:anchorId="7E4BB41C" wp14:editId="0CE87055">
            <wp:extent cx="6120765" cy="3871607"/>
            <wp:effectExtent l="0" t="0" r="0" b="0"/>
            <wp:docPr id="10" name="Imagen 10" descr="C:\Users\Esteban\Documents\GitHub\Trabajo-Practico-N-2-Ingenieria-Software-1\Gestionar Compra a Proveedor\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ocuments\GitHub\Trabajo-Practico-N-2-Ingenieria-Software-1\Gestionar Compra a Proveedor\Generar Listado de estados Pendient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871607"/>
                    </a:xfrm>
                    <a:prstGeom prst="rect">
                      <a:avLst/>
                    </a:prstGeom>
                    <a:noFill/>
                    <a:ln>
                      <a:noFill/>
                    </a:ln>
                  </pic:spPr>
                </pic:pic>
              </a:graphicData>
            </a:graphic>
          </wp:inline>
        </w:drawing>
      </w:r>
    </w:p>
    <w:p w14:paraId="7E2EA02F" w14:textId="77777777" w:rsidR="00F75901" w:rsidRDefault="00F75901" w:rsidP="00F75901">
      <w:pPr>
        <w:rPr>
          <w:rFonts w:cs="Arial"/>
          <w:b/>
        </w:rPr>
      </w:pPr>
    </w:p>
    <w:p w14:paraId="7D5B521A" w14:textId="04C74471" w:rsidR="00133949" w:rsidRPr="00133949" w:rsidRDefault="00F75901" w:rsidP="00133949">
      <w:pPr>
        <w:pStyle w:val="Ttulo5"/>
      </w:pPr>
      <w:r w:rsidRPr="002F54EC">
        <w:t xml:space="preserve">Diag. De Secuencia Caso de Uso: </w:t>
      </w:r>
      <w:r w:rsidR="00133949">
        <w:t>Registrar datos Productos Catalogo</w:t>
      </w:r>
    </w:p>
    <w:p w14:paraId="49B474DA" w14:textId="77777777" w:rsidR="00F75901" w:rsidRDefault="00F75901" w:rsidP="00553A78">
      <w:pPr>
        <w:rPr>
          <w:highlight w:val="yellow"/>
        </w:rPr>
      </w:pPr>
    </w:p>
    <w:p w14:paraId="2AF3B4F3" w14:textId="39676015" w:rsidR="00F75901" w:rsidRDefault="00A40DF7" w:rsidP="00553A78">
      <w:pPr>
        <w:rPr>
          <w:highlight w:val="yellow"/>
        </w:rPr>
      </w:pPr>
      <w:r w:rsidRPr="00A40DF7">
        <w:rPr>
          <w:noProof/>
          <w:lang w:eastAsia="es-AR"/>
        </w:rPr>
        <w:drawing>
          <wp:inline distT="0" distB="0" distL="0" distR="0" wp14:anchorId="33F4D45E" wp14:editId="036C016D">
            <wp:extent cx="6120765" cy="3407520"/>
            <wp:effectExtent l="0" t="0" r="0" b="2540"/>
            <wp:docPr id="12" name="Imagen 12" descr="C:\Users\Esteban\Documents\GitHub\Trabajo-Practico-N-2-Ingenieria-Software-1\Gestionar Compra a Proveedor\Registrar datos Productos de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ocuments\GitHub\Trabajo-Practico-N-2-Ingenieria-Software-1\Gestionar Compra a Proveedor\Registrar datos Productos de Catal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407520"/>
                    </a:xfrm>
                    <a:prstGeom prst="rect">
                      <a:avLst/>
                    </a:prstGeom>
                    <a:noFill/>
                    <a:ln>
                      <a:noFill/>
                    </a:ln>
                  </pic:spPr>
                </pic:pic>
              </a:graphicData>
            </a:graphic>
          </wp:inline>
        </w:drawing>
      </w:r>
    </w:p>
    <w:p w14:paraId="62719B60" w14:textId="77777777" w:rsidR="00F75901" w:rsidRDefault="00F75901" w:rsidP="00553A78">
      <w:pPr>
        <w:rPr>
          <w:highlight w:val="yellow"/>
        </w:rPr>
      </w:pPr>
    </w:p>
    <w:p w14:paraId="55C9B1B7" w14:textId="77777777" w:rsidR="00F75901" w:rsidRDefault="00F75901" w:rsidP="00553A78">
      <w:pPr>
        <w:rPr>
          <w:highlight w:val="yellow"/>
        </w:rPr>
      </w:pPr>
    </w:p>
    <w:p w14:paraId="468632AF" w14:textId="6B995061" w:rsidR="00F75901" w:rsidRDefault="00F75901" w:rsidP="002F54EC">
      <w:pPr>
        <w:pStyle w:val="Ttulo5"/>
      </w:pPr>
      <w:r w:rsidRPr="002F54EC">
        <w:t>Diag. De Secuencia Caso de Uso: Registrar Remito</w:t>
      </w:r>
    </w:p>
    <w:p w14:paraId="73AD9551" w14:textId="77777777" w:rsidR="00133949" w:rsidRPr="00133949" w:rsidRDefault="00133949" w:rsidP="00133949"/>
    <w:p w14:paraId="04BB64F1" w14:textId="59820639" w:rsidR="00FB45F4" w:rsidRPr="00FB45F4" w:rsidRDefault="00A40DF7" w:rsidP="00FD4D6E">
      <w:pPr>
        <w:rPr>
          <w:color w:val="FF0000"/>
        </w:rPr>
      </w:pPr>
      <w:r w:rsidRPr="00A40DF7">
        <w:rPr>
          <w:noProof/>
          <w:color w:val="FF0000"/>
          <w:lang w:eastAsia="es-AR"/>
        </w:rPr>
        <w:drawing>
          <wp:inline distT="0" distB="0" distL="0" distR="0" wp14:anchorId="49C44E37" wp14:editId="330B4955">
            <wp:extent cx="6120765" cy="4029120"/>
            <wp:effectExtent l="0" t="0" r="0" b="9525"/>
            <wp:docPr id="19" name="Imagen 19" descr="C:\Users\Esteban\Documents\GitHub\Trabajo-Practico-N-2-Ingenieria-Software-1\Gestionar Compra a Proveedor\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Documents\GitHub\Trabajo-Practico-N-2-Ingenieria-Software-1\Gestionar Compra a Proveedor\Registrar Remit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4029120"/>
                    </a:xfrm>
                    <a:prstGeom prst="rect">
                      <a:avLst/>
                    </a:prstGeom>
                    <a:noFill/>
                    <a:ln>
                      <a:noFill/>
                    </a:ln>
                  </pic:spPr>
                </pic:pic>
              </a:graphicData>
            </a:graphic>
          </wp:inline>
        </w:drawing>
      </w:r>
    </w:p>
    <w:p w14:paraId="241C35AA" w14:textId="77777777" w:rsidR="00F75901" w:rsidRPr="00553A78" w:rsidRDefault="00F75901" w:rsidP="00553A78">
      <w:pPr>
        <w:rPr>
          <w:highlight w:val="yellow"/>
        </w:rPr>
      </w:pPr>
    </w:p>
    <w:sectPr w:rsidR="00F75901" w:rsidRPr="00553A78">
      <w:headerReference w:type="default" r:id="rId45"/>
      <w:footerReference w:type="even" r:id="rId46"/>
      <w:footerReference w:type="default" r:id="rId47"/>
      <w:pgSz w:w="11907" w:h="16840"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0A73A" w14:textId="77777777" w:rsidR="00621F18" w:rsidRDefault="00621F18">
      <w:r>
        <w:separator/>
      </w:r>
    </w:p>
  </w:endnote>
  <w:endnote w:type="continuationSeparator" w:id="0">
    <w:p w14:paraId="1A71101D" w14:textId="77777777" w:rsidR="00621F18" w:rsidRDefault="00621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0280A" w14:textId="77777777" w:rsidR="00C2204A" w:rsidRDefault="00C2204A">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14:paraId="5D0CF0E8" w14:textId="77777777" w:rsidR="00C2204A" w:rsidRDefault="00C2204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C2204A" w:rsidRPr="00637E1C" w14:paraId="3A063C1F" w14:textId="77777777" w:rsidTr="00AC3DA0">
      <w:trPr>
        <w:jc w:val="center"/>
      </w:trPr>
      <w:tc>
        <w:tcPr>
          <w:tcW w:w="2660" w:type="dxa"/>
          <w:tcBorders>
            <w:top w:val="nil"/>
            <w:left w:val="nil"/>
            <w:bottom w:val="nil"/>
            <w:right w:val="nil"/>
          </w:tcBorders>
        </w:tcPr>
        <w:p w14:paraId="3A5AFF3A" w14:textId="77777777" w:rsidR="00C2204A" w:rsidRPr="00637E1C" w:rsidRDefault="00C2204A" w:rsidP="007D3AA5">
          <w:pPr>
            <w:ind w:right="360"/>
            <w:rPr>
              <w:sz w:val="20"/>
            </w:rPr>
          </w:pPr>
          <w:r w:rsidRPr="00637E1C">
            <w:rPr>
              <w:sz w:val="20"/>
            </w:rPr>
            <w:sym w:font="Symbol" w:char="F0D3"/>
          </w:r>
          <w:r>
            <w:rPr>
              <w:sz w:val="20"/>
              <w:lang w:val="es-MX"/>
            </w:rPr>
            <w:t xml:space="preserve">UNCA </w:t>
          </w:r>
          <w:r>
            <w:rPr>
              <w:sz w:val="20"/>
            </w:rPr>
            <w:t>2018</w:t>
          </w:r>
        </w:p>
      </w:tc>
      <w:tc>
        <w:tcPr>
          <w:tcW w:w="4536" w:type="dxa"/>
          <w:tcBorders>
            <w:top w:val="nil"/>
            <w:left w:val="nil"/>
            <w:bottom w:val="nil"/>
            <w:right w:val="nil"/>
          </w:tcBorders>
        </w:tcPr>
        <w:p w14:paraId="4FFE1EA0" w14:textId="77777777" w:rsidR="00C2204A" w:rsidRPr="00637E1C" w:rsidRDefault="00C2204A" w:rsidP="00AC3DA0">
          <w:pPr>
            <w:jc w:val="center"/>
            <w:rPr>
              <w:sz w:val="20"/>
              <w:lang w:val="es-ES"/>
            </w:rPr>
          </w:pPr>
        </w:p>
      </w:tc>
      <w:tc>
        <w:tcPr>
          <w:tcW w:w="2896" w:type="dxa"/>
          <w:tcBorders>
            <w:top w:val="nil"/>
            <w:left w:val="nil"/>
            <w:bottom w:val="nil"/>
            <w:right w:val="nil"/>
          </w:tcBorders>
        </w:tcPr>
        <w:p w14:paraId="62E9AFB2" w14:textId="77777777" w:rsidR="00C2204A" w:rsidRPr="00637E1C" w:rsidRDefault="00C2204A"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Pr>
              <w:noProof/>
              <w:sz w:val="20"/>
            </w:rPr>
            <w:t>50</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Pr>
              <w:noProof/>
              <w:sz w:val="20"/>
            </w:rPr>
            <w:t>52</w:t>
          </w:r>
          <w:r w:rsidRPr="00637E1C">
            <w:rPr>
              <w:sz w:val="20"/>
            </w:rPr>
            <w:fldChar w:fldCharType="end"/>
          </w:r>
        </w:p>
      </w:tc>
    </w:tr>
  </w:tbl>
  <w:p w14:paraId="1C3D3FCA" w14:textId="77777777" w:rsidR="00C2204A" w:rsidRPr="00B43863" w:rsidRDefault="00C2204A" w:rsidP="00B438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12E30" w14:textId="77777777" w:rsidR="00621F18" w:rsidRDefault="00621F18">
      <w:r>
        <w:separator/>
      </w:r>
    </w:p>
  </w:footnote>
  <w:footnote w:type="continuationSeparator" w:id="0">
    <w:p w14:paraId="1E26F7DC" w14:textId="77777777" w:rsidR="00621F18" w:rsidRDefault="00621F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C2204A" w14:paraId="65F22CEC" w14:textId="77777777" w:rsidTr="00AC3DA0">
      <w:trPr>
        <w:cantSplit/>
        <w:trHeight w:val="261"/>
        <w:jc w:val="center"/>
      </w:trPr>
      <w:tc>
        <w:tcPr>
          <w:tcW w:w="892" w:type="dxa"/>
          <w:vMerge w:val="restart"/>
          <w:tcBorders>
            <w:right w:val="nil"/>
          </w:tcBorders>
          <w:vAlign w:val="center"/>
        </w:tcPr>
        <w:p w14:paraId="3F797DBF" w14:textId="77777777" w:rsidR="00C2204A" w:rsidRPr="0063601A" w:rsidRDefault="00C2204A"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7276B4A3" wp14:editId="4EFCCBF2">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14:paraId="32D9D8DC" w14:textId="77777777" w:rsidR="00C2204A" w:rsidRPr="0063601A" w:rsidRDefault="00C2204A"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14:paraId="6A614CE8" w14:textId="77777777" w:rsidR="00C2204A" w:rsidRDefault="00C2204A"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14:paraId="31D04A15" w14:textId="77777777" w:rsidR="00C2204A" w:rsidRPr="00D96FF3" w:rsidRDefault="00C2204A"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14:paraId="1EB6CD64" w14:textId="77777777" w:rsidR="00C2204A" w:rsidRPr="00D96FF3" w:rsidRDefault="00C2204A" w:rsidP="00AC3DA0">
          <w:pPr>
            <w:pStyle w:val="Encabezado"/>
            <w:rPr>
              <w:sz w:val="20"/>
              <w:lang w:val="es-ES"/>
            </w:rPr>
          </w:pPr>
          <w:r w:rsidRPr="00D96FF3">
            <w:rPr>
              <w:sz w:val="20"/>
              <w:lang w:val="es-ES"/>
            </w:rPr>
            <w:t xml:space="preserve">Versión: </w:t>
          </w:r>
          <w:r>
            <w:rPr>
              <w:sz w:val="20"/>
              <w:lang w:val="es-ES"/>
            </w:rPr>
            <w:t>1.0</w:t>
          </w:r>
        </w:p>
      </w:tc>
    </w:tr>
    <w:tr w:rsidR="00C2204A" w14:paraId="2C7F6393" w14:textId="77777777" w:rsidTr="00AC3DA0">
      <w:trPr>
        <w:cantSplit/>
        <w:trHeight w:val="156"/>
        <w:jc w:val="center"/>
      </w:trPr>
      <w:tc>
        <w:tcPr>
          <w:tcW w:w="892" w:type="dxa"/>
          <w:vMerge/>
          <w:tcBorders>
            <w:right w:val="nil"/>
          </w:tcBorders>
          <w:vAlign w:val="center"/>
        </w:tcPr>
        <w:p w14:paraId="16B25166" w14:textId="77777777" w:rsidR="00C2204A" w:rsidRDefault="00C2204A" w:rsidP="00AC3DA0">
          <w:pPr>
            <w:pStyle w:val="Encabezado"/>
            <w:rPr>
              <w:lang w:val="es-ES"/>
            </w:rPr>
          </w:pPr>
        </w:p>
      </w:tc>
      <w:tc>
        <w:tcPr>
          <w:tcW w:w="3182" w:type="dxa"/>
          <w:vMerge/>
          <w:tcBorders>
            <w:left w:val="nil"/>
          </w:tcBorders>
          <w:vAlign w:val="center"/>
        </w:tcPr>
        <w:p w14:paraId="51E96C9A" w14:textId="77777777" w:rsidR="00C2204A" w:rsidRDefault="00C2204A" w:rsidP="00AC3DA0">
          <w:pPr>
            <w:pStyle w:val="Encabezado"/>
            <w:rPr>
              <w:lang w:val="es-ES"/>
            </w:rPr>
          </w:pPr>
        </w:p>
      </w:tc>
      <w:tc>
        <w:tcPr>
          <w:tcW w:w="3960" w:type="dxa"/>
          <w:vAlign w:val="center"/>
        </w:tcPr>
        <w:p w14:paraId="02F832C8" w14:textId="77777777" w:rsidR="00C2204A" w:rsidRPr="00D96FF3" w:rsidRDefault="00C2204A" w:rsidP="00AC3DA0">
          <w:pPr>
            <w:pStyle w:val="Encabezado"/>
            <w:rPr>
              <w:sz w:val="20"/>
              <w:lang w:val="es-ES"/>
            </w:rPr>
          </w:pPr>
          <w:r>
            <w:rPr>
              <w:rFonts w:cs="Arial"/>
              <w:b/>
              <w:szCs w:val="22"/>
            </w:rPr>
            <w:t>SIAGAL</w:t>
          </w:r>
        </w:p>
      </w:tc>
      <w:tc>
        <w:tcPr>
          <w:tcW w:w="1980" w:type="dxa"/>
          <w:vAlign w:val="center"/>
        </w:tcPr>
        <w:p w14:paraId="06C0C62D" w14:textId="77777777" w:rsidR="00C2204A" w:rsidRPr="00D96FF3" w:rsidRDefault="00C2204A" w:rsidP="0063601A">
          <w:pPr>
            <w:pStyle w:val="Encabezado"/>
            <w:rPr>
              <w:sz w:val="20"/>
              <w:lang w:val="es-ES"/>
            </w:rPr>
          </w:pPr>
          <w:r w:rsidRPr="00D96FF3">
            <w:rPr>
              <w:sz w:val="20"/>
              <w:lang w:val="es-ES"/>
            </w:rPr>
            <w:t xml:space="preserve">Fecha: </w:t>
          </w:r>
          <w:r>
            <w:rPr>
              <w:sz w:val="20"/>
              <w:lang w:val="es-ES"/>
            </w:rPr>
            <w:t>22/11/2018</w:t>
          </w:r>
        </w:p>
      </w:tc>
    </w:tr>
  </w:tbl>
  <w:p w14:paraId="2E1BC3DA" w14:textId="77777777" w:rsidR="00C2204A" w:rsidRDefault="00C220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15:restartNumberingAfterBreak="0">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EE4740"/>
    <w:multiLevelType w:val="hybridMultilevel"/>
    <w:tmpl w:val="20326C8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B28"/>
    <w:rsid w:val="00011E4B"/>
    <w:rsid w:val="00026C51"/>
    <w:rsid w:val="00041BF2"/>
    <w:rsid w:val="0004547D"/>
    <w:rsid w:val="00046DAC"/>
    <w:rsid w:val="00062570"/>
    <w:rsid w:val="00077B50"/>
    <w:rsid w:val="00077C28"/>
    <w:rsid w:val="00086810"/>
    <w:rsid w:val="00086F0F"/>
    <w:rsid w:val="00090459"/>
    <w:rsid w:val="00093608"/>
    <w:rsid w:val="000A03ED"/>
    <w:rsid w:val="000C616C"/>
    <w:rsid w:val="000D2CC0"/>
    <w:rsid w:val="000D661C"/>
    <w:rsid w:val="000D72FF"/>
    <w:rsid w:val="000E422B"/>
    <w:rsid w:val="00110AA9"/>
    <w:rsid w:val="00115B91"/>
    <w:rsid w:val="00116AF4"/>
    <w:rsid w:val="00124DD6"/>
    <w:rsid w:val="00133949"/>
    <w:rsid w:val="001468B7"/>
    <w:rsid w:val="001829BA"/>
    <w:rsid w:val="001A04D0"/>
    <w:rsid w:val="001C033E"/>
    <w:rsid w:val="001C4BF1"/>
    <w:rsid w:val="001E2856"/>
    <w:rsid w:val="001E3E5F"/>
    <w:rsid w:val="001E584D"/>
    <w:rsid w:val="001F0743"/>
    <w:rsid w:val="002018D3"/>
    <w:rsid w:val="002242A4"/>
    <w:rsid w:val="002665FB"/>
    <w:rsid w:val="0026701F"/>
    <w:rsid w:val="00271AB2"/>
    <w:rsid w:val="00277E68"/>
    <w:rsid w:val="00282666"/>
    <w:rsid w:val="00285D15"/>
    <w:rsid w:val="002B1374"/>
    <w:rsid w:val="002F54EC"/>
    <w:rsid w:val="00307919"/>
    <w:rsid w:val="00321A24"/>
    <w:rsid w:val="003356C4"/>
    <w:rsid w:val="00340774"/>
    <w:rsid w:val="003442FA"/>
    <w:rsid w:val="00357DE8"/>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498E"/>
    <w:rsid w:val="00487F77"/>
    <w:rsid w:val="0049068A"/>
    <w:rsid w:val="00492CE6"/>
    <w:rsid w:val="00494D68"/>
    <w:rsid w:val="004A3311"/>
    <w:rsid w:val="004A3462"/>
    <w:rsid w:val="004A4DD8"/>
    <w:rsid w:val="004B1119"/>
    <w:rsid w:val="004C1857"/>
    <w:rsid w:val="004E27A4"/>
    <w:rsid w:val="004F0F6A"/>
    <w:rsid w:val="005047AA"/>
    <w:rsid w:val="005140D3"/>
    <w:rsid w:val="00525941"/>
    <w:rsid w:val="005260F6"/>
    <w:rsid w:val="005328A3"/>
    <w:rsid w:val="00542710"/>
    <w:rsid w:val="00553A78"/>
    <w:rsid w:val="00564FAF"/>
    <w:rsid w:val="00576BBD"/>
    <w:rsid w:val="00585FE0"/>
    <w:rsid w:val="00587DCD"/>
    <w:rsid w:val="005B087A"/>
    <w:rsid w:val="005B7BBA"/>
    <w:rsid w:val="005C5B56"/>
    <w:rsid w:val="005D1F69"/>
    <w:rsid w:val="005D4C9E"/>
    <w:rsid w:val="005E7221"/>
    <w:rsid w:val="005F3865"/>
    <w:rsid w:val="006109D7"/>
    <w:rsid w:val="00611580"/>
    <w:rsid w:val="00620E85"/>
    <w:rsid w:val="00621F18"/>
    <w:rsid w:val="00623148"/>
    <w:rsid w:val="0063439D"/>
    <w:rsid w:val="00635557"/>
    <w:rsid w:val="0063601A"/>
    <w:rsid w:val="00663C62"/>
    <w:rsid w:val="0067438F"/>
    <w:rsid w:val="00685D88"/>
    <w:rsid w:val="0069114A"/>
    <w:rsid w:val="006964A5"/>
    <w:rsid w:val="006B0835"/>
    <w:rsid w:val="006B2FFA"/>
    <w:rsid w:val="00700D61"/>
    <w:rsid w:val="007136A3"/>
    <w:rsid w:val="007343A2"/>
    <w:rsid w:val="00736BA4"/>
    <w:rsid w:val="00752781"/>
    <w:rsid w:val="00755D3B"/>
    <w:rsid w:val="00761793"/>
    <w:rsid w:val="00763EF5"/>
    <w:rsid w:val="0076626E"/>
    <w:rsid w:val="0078343F"/>
    <w:rsid w:val="007C1225"/>
    <w:rsid w:val="007D3AA5"/>
    <w:rsid w:val="007F3375"/>
    <w:rsid w:val="007F37FE"/>
    <w:rsid w:val="00801EA3"/>
    <w:rsid w:val="00802867"/>
    <w:rsid w:val="00815750"/>
    <w:rsid w:val="00817C8D"/>
    <w:rsid w:val="00823CCC"/>
    <w:rsid w:val="00827FAD"/>
    <w:rsid w:val="008301B7"/>
    <w:rsid w:val="00837EDC"/>
    <w:rsid w:val="00843A93"/>
    <w:rsid w:val="00882312"/>
    <w:rsid w:val="00891EFD"/>
    <w:rsid w:val="00893E82"/>
    <w:rsid w:val="00894678"/>
    <w:rsid w:val="008E02E9"/>
    <w:rsid w:val="008E3FCA"/>
    <w:rsid w:val="008E7794"/>
    <w:rsid w:val="009057D0"/>
    <w:rsid w:val="009128C2"/>
    <w:rsid w:val="009409BD"/>
    <w:rsid w:val="0094159B"/>
    <w:rsid w:val="00957D53"/>
    <w:rsid w:val="009862B7"/>
    <w:rsid w:val="009A282D"/>
    <w:rsid w:val="009A5D32"/>
    <w:rsid w:val="009B008F"/>
    <w:rsid w:val="009D058D"/>
    <w:rsid w:val="009D2B40"/>
    <w:rsid w:val="009E0379"/>
    <w:rsid w:val="009E7A47"/>
    <w:rsid w:val="009F1CD6"/>
    <w:rsid w:val="00A05B69"/>
    <w:rsid w:val="00A337CD"/>
    <w:rsid w:val="00A40DF7"/>
    <w:rsid w:val="00A60D87"/>
    <w:rsid w:val="00A61B33"/>
    <w:rsid w:val="00A944CE"/>
    <w:rsid w:val="00AB1E0D"/>
    <w:rsid w:val="00AB2A8C"/>
    <w:rsid w:val="00AB4572"/>
    <w:rsid w:val="00AC167C"/>
    <w:rsid w:val="00AC1D7C"/>
    <w:rsid w:val="00AC3DA0"/>
    <w:rsid w:val="00B3375A"/>
    <w:rsid w:val="00B378DD"/>
    <w:rsid w:val="00B43863"/>
    <w:rsid w:val="00B52C28"/>
    <w:rsid w:val="00B65075"/>
    <w:rsid w:val="00B965CC"/>
    <w:rsid w:val="00BA0671"/>
    <w:rsid w:val="00BE4C7B"/>
    <w:rsid w:val="00BF08D5"/>
    <w:rsid w:val="00BF7B28"/>
    <w:rsid w:val="00C02F87"/>
    <w:rsid w:val="00C03628"/>
    <w:rsid w:val="00C130AA"/>
    <w:rsid w:val="00C1561B"/>
    <w:rsid w:val="00C2204A"/>
    <w:rsid w:val="00C41C98"/>
    <w:rsid w:val="00C43F13"/>
    <w:rsid w:val="00C537AC"/>
    <w:rsid w:val="00C605AD"/>
    <w:rsid w:val="00C616FE"/>
    <w:rsid w:val="00C8470D"/>
    <w:rsid w:val="00C91B28"/>
    <w:rsid w:val="00CF66CC"/>
    <w:rsid w:val="00D23700"/>
    <w:rsid w:val="00D304DE"/>
    <w:rsid w:val="00D43B09"/>
    <w:rsid w:val="00D50FE7"/>
    <w:rsid w:val="00D56F2A"/>
    <w:rsid w:val="00D66553"/>
    <w:rsid w:val="00DA0EF0"/>
    <w:rsid w:val="00DB57D8"/>
    <w:rsid w:val="00DE7B5D"/>
    <w:rsid w:val="00DF5285"/>
    <w:rsid w:val="00DF6D31"/>
    <w:rsid w:val="00E216A6"/>
    <w:rsid w:val="00E25D1B"/>
    <w:rsid w:val="00E34570"/>
    <w:rsid w:val="00E42AF1"/>
    <w:rsid w:val="00E4636A"/>
    <w:rsid w:val="00E53759"/>
    <w:rsid w:val="00E56305"/>
    <w:rsid w:val="00E609E8"/>
    <w:rsid w:val="00E84CE1"/>
    <w:rsid w:val="00ED098B"/>
    <w:rsid w:val="00F0326B"/>
    <w:rsid w:val="00F17495"/>
    <w:rsid w:val="00F32AB2"/>
    <w:rsid w:val="00F43EEA"/>
    <w:rsid w:val="00F451B4"/>
    <w:rsid w:val="00F67C8D"/>
    <w:rsid w:val="00F75901"/>
    <w:rsid w:val="00F75A77"/>
    <w:rsid w:val="00F81D9B"/>
    <w:rsid w:val="00F93427"/>
    <w:rsid w:val="00FB45F4"/>
    <w:rsid w:val="00FB591F"/>
    <w:rsid w:val="00FD4D6E"/>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10703A2"/>
  <w15:docId w15:val="{E86DB304-422C-471E-AD8F-E35EEAB78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ri\Document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Template>
  <TotalTime>336</TotalTime>
  <Pages>52</Pages>
  <Words>5945</Words>
  <Characters>32699</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38567</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 </cp:lastModifiedBy>
  <cp:revision>26</cp:revision>
  <cp:lastPrinted>2012-06-14T01:15:00Z</cp:lastPrinted>
  <dcterms:created xsi:type="dcterms:W3CDTF">2018-11-27T15:11:00Z</dcterms:created>
  <dcterms:modified xsi:type="dcterms:W3CDTF">2018-12-04T02:55:00Z</dcterms:modified>
</cp:coreProperties>
</file>