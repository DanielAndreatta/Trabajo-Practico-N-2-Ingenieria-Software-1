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p w:rsidR="00685D88" w:rsidRDefault="00685D88" w:rsidP="00755D3B">
      <w:pPr>
        <w:jc w:val="center"/>
        <w:rPr>
          <w:rFonts w:ascii="Times New Roman" w:hAnsi="Times New Roman"/>
          <w:b/>
          <w:sz w:val="40"/>
          <w:szCs w:val="40"/>
        </w:rPr>
      </w:pPr>
      <w:r w:rsidRPr="00755D3B">
        <w:rPr>
          <w:rFonts w:ascii="Times New Roman" w:hAnsi="Times New Roman"/>
          <w:b/>
          <w:sz w:val="40"/>
          <w:szCs w:val="40"/>
        </w:rPr>
        <w:t>[</w:t>
      </w:r>
      <w:r w:rsidR="00755D3B" w:rsidRPr="00755D3B">
        <w:rPr>
          <w:rFonts w:ascii="Times New Roman" w:hAnsi="Times New Roman"/>
          <w:b/>
          <w:sz w:val="40"/>
          <w:szCs w:val="40"/>
          <w:highlight w:val="yellow"/>
        </w:rPr>
        <w:t>Nombre</w:t>
      </w:r>
      <w:r w:rsidR="00755D3B" w:rsidRPr="00755D3B">
        <w:rPr>
          <w:rFonts w:ascii="Times New Roman" w:hAnsi="Times New Roman"/>
          <w:b/>
          <w:sz w:val="40"/>
          <w:szCs w:val="40"/>
        </w:rPr>
        <w:t xml:space="preserve"> </w:t>
      </w:r>
      <w:r w:rsidRPr="00755D3B">
        <w:rPr>
          <w:rFonts w:ascii="Times New Roman" w:hAnsi="Times New Roman"/>
          <w:b/>
          <w:sz w:val="40"/>
          <w:szCs w:val="40"/>
          <w:highlight w:val="yellow"/>
        </w:rPr>
        <w:t>Empresa o institución</w:t>
      </w:r>
      <w:bookmarkEnd w:id="2"/>
      <w:r w:rsidRPr="00755D3B">
        <w:rPr>
          <w:rFonts w:ascii="Times New Roman" w:hAnsi="Times New Roman"/>
          <w:b/>
          <w:sz w:val="40"/>
          <w:szCs w:val="40"/>
        </w:rPr>
        <w:t>]</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r w:rsidRPr="00CF66CC">
              <w:t>Versión 1.0</w:t>
            </w:r>
          </w:p>
          <w:p w:rsidR="00CF66CC" w:rsidRPr="00CF66CC" w:rsidRDefault="00BF7B28" w:rsidP="00891EFD">
            <w:pPr>
              <w:jc w:val="right"/>
            </w:pPr>
            <w:r>
              <w:t>08/11/2018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23/11/2018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rsidR="00A05B69" w:rsidRDefault="00A05B69"/>
    <w:p w:rsidR="00D304DE" w:rsidRDefault="001E3E5F">
      <w:pPr>
        <w:pStyle w:val="TDC2"/>
        <w:tabs>
          <w:tab w:val="left" w:pos="960"/>
          <w:tab w:val="right" w:leader="dot" w:pos="9629"/>
        </w:tabs>
        <w:rPr>
          <w:smallCaps w:val="0"/>
          <w:noProof/>
          <w:lang w:val="es-ES"/>
        </w:rPr>
      </w:pPr>
      <w:r>
        <w:fldChar w:fldCharType="begin"/>
      </w:r>
      <w:r>
        <w:instrText xml:space="preserve"> TOC \o "2-3" \h \z \t "Título 1,1,Título 4,4,Título 5,5,Título,1" </w:instrText>
      </w:r>
      <w:r>
        <w:fldChar w:fldCharType="separate"/>
      </w:r>
      <w:hyperlink w:anchor="_Toc235164454" w:history="1">
        <w:r w:rsidR="00D304DE" w:rsidRPr="007D3825">
          <w:rPr>
            <w:rStyle w:val="Hipervnculo"/>
            <w:noProof/>
          </w:rPr>
          <w:t>1.1</w:t>
        </w:r>
        <w:r w:rsidR="00D304DE">
          <w:rPr>
            <w:smallCaps w:val="0"/>
            <w:noProof/>
            <w:lang w:val="es-ES"/>
          </w:rPr>
          <w:tab/>
        </w:r>
        <w:r w:rsidR="00D304DE" w:rsidRPr="007D3825">
          <w:rPr>
            <w:rStyle w:val="Hipervnculo"/>
            <w:noProof/>
          </w:rPr>
          <w:t>Propósito</w:t>
        </w:r>
        <w:r w:rsidR="00D304DE">
          <w:rPr>
            <w:noProof/>
            <w:webHidden/>
          </w:rPr>
          <w:tab/>
        </w:r>
        <w:r w:rsidR="00D304DE">
          <w:rPr>
            <w:noProof/>
            <w:webHidden/>
          </w:rPr>
          <w:fldChar w:fldCharType="begin"/>
        </w:r>
        <w:r w:rsidR="00D304DE">
          <w:rPr>
            <w:noProof/>
            <w:webHidden/>
          </w:rPr>
          <w:instrText xml:space="preserve"> PAGEREF _Toc235164454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55" w:history="1">
        <w:r w:rsidR="00D304DE" w:rsidRPr="007D3825">
          <w:rPr>
            <w:rStyle w:val="Hipervnculo"/>
            <w:noProof/>
          </w:rPr>
          <w:t>1.2</w:t>
        </w:r>
        <w:r w:rsidR="00D304DE">
          <w:rPr>
            <w:smallCaps w:val="0"/>
            <w:noProof/>
            <w:lang w:val="es-ES"/>
          </w:rPr>
          <w:tab/>
        </w:r>
        <w:r w:rsidR="00D304DE" w:rsidRPr="007D3825">
          <w:rPr>
            <w:rStyle w:val="Hipervnculo"/>
            <w:noProof/>
          </w:rPr>
          <w:t>Alcance o Ámbito del Sistema</w:t>
        </w:r>
        <w:r w:rsidR="00D304DE">
          <w:rPr>
            <w:noProof/>
            <w:webHidden/>
          </w:rPr>
          <w:tab/>
        </w:r>
        <w:r w:rsidR="00D304DE">
          <w:rPr>
            <w:noProof/>
            <w:webHidden/>
          </w:rPr>
          <w:fldChar w:fldCharType="begin"/>
        </w:r>
        <w:r w:rsidR="00D304DE">
          <w:rPr>
            <w:noProof/>
            <w:webHidden/>
          </w:rPr>
          <w:instrText xml:space="preserve"> PAGEREF _Toc235164455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56" w:history="1">
        <w:r w:rsidR="00D304DE" w:rsidRPr="007D3825">
          <w:rPr>
            <w:rStyle w:val="Hipervnculo"/>
            <w:noProof/>
          </w:rPr>
          <w:t>1.3</w:t>
        </w:r>
        <w:r w:rsidR="00D304DE">
          <w:rPr>
            <w:smallCaps w:val="0"/>
            <w:noProof/>
            <w:lang w:val="es-ES"/>
          </w:rPr>
          <w:tab/>
        </w:r>
        <w:r w:rsidR="00D304DE" w:rsidRPr="007D3825">
          <w:rPr>
            <w:rStyle w:val="Hipervnculo"/>
            <w:noProof/>
          </w:rPr>
          <w:t>Definiciones, Acrónimos y Abreviaturas</w:t>
        </w:r>
        <w:r w:rsidR="00D304DE">
          <w:rPr>
            <w:noProof/>
            <w:webHidden/>
          </w:rPr>
          <w:tab/>
        </w:r>
        <w:r w:rsidR="00D304DE">
          <w:rPr>
            <w:noProof/>
            <w:webHidden/>
          </w:rPr>
          <w:fldChar w:fldCharType="begin"/>
        </w:r>
        <w:r w:rsidR="00D304DE">
          <w:rPr>
            <w:noProof/>
            <w:webHidden/>
          </w:rPr>
          <w:instrText xml:space="preserve"> PAGEREF _Toc235164456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57" w:history="1">
        <w:r w:rsidR="00D304DE" w:rsidRPr="007D3825">
          <w:rPr>
            <w:rStyle w:val="Hipervnculo"/>
            <w:noProof/>
          </w:rPr>
          <w:t>1.3.1</w:t>
        </w:r>
        <w:r w:rsidR="00D304DE">
          <w:rPr>
            <w:i w:val="0"/>
            <w:iCs w:val="0"/>
            <w:noProof/>
            <w:lang w:val="es-ES"/>
          </w:rPr>
          <w:tab/>
        </w:r>
        <w:r w:rsidR="00D304DE" w:rsidRPr="007D3825">
          <w:rPr>
            <w:rStyle w:val="Hipervnculo"/>
            <w:noProof/>
          </w:rPr>
          <w:t>Definiciones</w:t>
        </w:r>
        <w:r w:rsidR="00D304DE">
          <w:rPr>
            <w:noProof/>
            <w:webHidden/>
          </w:rPr>
          <w:tab/>
        </w:r>
        <w:r w:rsidR="00D304DE">
          <w:rPr>
            <w:noProof/>
            <w:webHidden/>
          </w:rPr>
          <w:fldChar w:fldCharType="begin"/>
        </w:r>
        <w:r w:rsidR="00D304DE">
          <w:rPr>
            <w:noProof/>
            <w:webHidden/>
          </w:rPr>
          <w:instrText xml:space="preserve"> PAGEREF _Toc235164457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58" w:history="1">
        <w:r w:rsidR="00D304DE" w:rsidRPr="007D3825">
          <w:rPr>
            <w:rStyle w:val="Hipervnculo"/>
            <w:noProof/>
          </w:rPr>
          <w:t>1.3.2</w:t>
        </w:r>
        <w:r w:rsidR="00D304DE">
          <w:rPr>
            <w:i w:val="0"/>
            <w:iCs w:val="0"/>
            <w:noProof/>
            <w:lang w:val="es-ES"/>
          </w:rPr>
          <w:tab/>
        </w:r>
        <w:r w:rsidR="00D304DE" w:rsidRPr="007D3825">
          <w:rPr>
            <w:rStyle w:val="Hipervnculo"/>
            <w:noProof/>
          </w:rPr>
          <w:t>Acrónimos</w:t>
        </w:r>
        <w:r w:rsidR="00D304DE">
          <w:rPr>
            <w:noProof/>
            <w:webHidden/>
          </w:rPr>
          <w:tab/>
        </w:r>
        <w:r w:rsidR="00D304DE">
          <w:rPr>
            <w:noProof/>
            <w:webHidden/>
          </w:rPr>
          <w:fldChar w:fldCharType="begin"/>
        </w:r>
        <w:r w:rsidR="00D304DE">
          <w:rPr>
            <w:noProof/>
            <w:webHidden/>
          </w:rPr>
          <w:instrText xml:space="preserve"> PAGEREF _Toc235164458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59" w:history="1">
        <w:r w:rsidR="00D304DE" w:rsidRPr="007D3825">
          <w:rPr>
            <w:rStyle w:val="Hipervnculo"/>
            <w:noProof/>
          </w:rPr>
          <w:t>1.3.3</w:t>
        </w:r>
        <w:r w:rsidR="00D304DE">
          <w:rPr>
            <w:i w:val="0"/>
            <w:iCs w:val="0"/>
            <w:noProof/>
            <w:lang w:val="es-ES"/>
          </w:rPr>
          <w:tab/>
        </w:r>
        <w:r w:rsidR="00D304DE" w:rsidRPr="007D3825">
          <w:rPr>
            <w:rStyle w:val="Hipervnculo"/>
            <w:noProof/>
          </w:rPr>
          <w:t>Abreviaturas</w:t>
        </w:r>
        <w:r w:rsidR="00D304DE">
          <w:rPr>
            <w:noProof/>
            <w:webHidden/>
          </w:rPr>
          <w:tab/>
        </w:r>
        <w:r w:rsidR="00D304DE">
          <w:rPr>
            <w:noProof/>
            <w:webHidden/>
          </w:rPr>
          <w:fldChar w:fldCharType="begin"/>
        </w:r>
        <w:r w:rsidR="00D304DE">
          <w:rPr>
            <w:noProof/>
            <w:webHidden/>
          </w:rPr>
          <w:instrText xml:space="preserve"> PAGEREF _Toc235164459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0" w:history="1">
        <w:r w:rsidR="00D304DE" w:rsidRPr="007D3825">
          <w:rPr>
            <w:rStyle w:val="Hipervnculo"/>
            <w:noProof/>
          </w:rPr>
          <w:t>1.4</w:t>
        </w:r>
        <w:r w:rsidR="00D304DE">
          <w:rPr>
            <w:smallCaps w:val="0"/>
            <w:noProof/>
            <w:lang w:val="es-ES"/>
          </w:rPr>
          <w:tab/>
        </w:r>
        <w:r w:rsidR="00D304DE" w:rsidRPr="007D3825">
          <w:rPr>
            <w:rStyle w:val="Hipervnculo"/>
            <w:noProof/>
          </w:rPr>
          <w:t>Referencias</w:t>
        </w:r>
        <w:r w:rsidR="00D304DE">
          <w:rPr>
            <w:noProof/>
            <w:webHidden/>
          </w:rPr>
          <w:tab/>
        </w:r>
        <w:r w:rsidR="00D304DE">
          <w:rPr>
            <w:noProof/>
            <w:webHidden/>
          </w:rPr>
          <w:fldChar w:fldCharType="begin"/>
        </w:r>
        <w:r w:rsidR="00D304DE">
          <w:rPr>
            <w:noProof/>
            <w:webHidden/>
          </w:rPr>
          <w:instrText xml:space="preserve"> PAGEREF _Toc235164460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1" w:history="1">
        <w:r w:rsidR="00D304DE" w:rsidRPr="007D3825">
          <w:rPr>
            <w:rStyle w:val="Hipervnculo"/>
            <w:noProof/>
          </w:rPr>
          <w:t>1.5</w:t>
        </w:r>
        <w:r w:rsidR="00D304DE">
          <w:rPr>
            <w:smallCaps w:val="0"/>
            <w:noProof/>
            <w:lang w:val="es-ES"/>
          </w:rPr>
          <w:tab/>
        </w:r>
        <w:r w:rsidR="00D304DE" w:rsidRPr="007D3825">
          <w:rPr>
            <w:rStyle w:val="Hipervnculo"/>
            <w:noProof/>
          </w:rPr>
          <w:t>Visión General del Documento</w:t>
        </w:r>
        <w:r w:rsidR="00D304DE">
          <w:rPr>
            <w:noProof/>
            <w:webHidden/>
          </w:rPr>
          <w:tab/>
        </w:r>
        <w:r w:rsidR="00D304DE">
          <w:rPr>
            <w:noProof/>
            <w:webHidden/>
          </w:rPr>
          <w:fldChar w:fldCharType="begin"/>
        </w:r>
        <w:r w:rsidR="00D304DE">
          <w:rPr>
            <w:noProof/>
            <w:webHidden/>
          </w:rPr>
          <w:instrText xml:space="preserve"> PAGEREF _Toc235164461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2" w:history="1">
        <w:r w:rsidR="00D304DE" w:rsidRPr="007D3825">
          <w:rPr>
            <w:rStyle w:val="Hipervnculo"/>
            <w:noProof/>
          </w:rPr>
          <w:t>2.1</w:t>
        </w:r>
        <w:r w:rsidR="00D304DE">
          <w:rPr>
            <w:smallCaps w:val="0"/>
            <w:noProof/>
            <w:lang w:val="es-ES"/>
          </w:rPr>
          <w:tab/>
        </w:r>
        <w:r w:rsidR="00D304DE" w:rsidRPr="007D3825">
          <w:rPr>
            <w:rStyle w:val="Hipervnculo"/>
            <w:noProof/>
          </w:rPr>
          <w:t>Perspectiva del Producto</w:t>
        </w:r>
        <w:r w:rsidR="00D304DE">
          <w:rPr>
            <w:noProof/>
            <w:webHidden/>
          </w:rPr>
          <w:tab/>
        </w:r>
        <w:r w:rsidR="00D304DE">
          <w:rPr>
            <w:noProof/>
            <w:webHidden/>
          </w:rPr>
          <w:fldChar w:fldCharType="begin"/>
        </w:r>
        <w:r w:rsidR="00D304DE">
          <w:rPr>
            <w:noProof/>
            <w:webHidden/>
          </w:rPr>
          <w:instrText xml:space="preserve"> PAGEREF _Toc235164462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3" w:history="1">
        <w:r w:rsidR="00D304DE" w:rsidRPr="007D3825">
          <w:rPr>
            <w:rStyle w:val="Hipervnculo"/>
            <w:noProof/>
          </w:rPr>
          <w:t>2.2</w:t>
        </w:r>
        <w:r w:rsidR="00D304DE">
          <w:rPr>
            <w:smallCaps w:val="0"/>
            <w:noProof/>
            <w:lang w:val="es-ES"/>
          </w:rPr>
          <w:tab/>
        </w:r>
        <w:r w:rsidR="00D304DE" w:rsidRPr="007D3825">
          <w:rPr>
            <w:rStyle w:val="Hipervnculo"/>
            <w:noProof/>
          </w:rPr>
          <w:t>Funciones del Sistema</w:t>
        </w:r>
        <w:r w:rsidR="00D304DE">
          <w:rPr>
            <w:noProof/>
            <w:webHidden/>
          </w:rPr>
          <w:tab/>
        </w:r>
        <w:r w:rsidR="00D304DE">
          <w:rPr>
            <w:noProof/>
            <w:webHidden/>
          </w:rPr>
          <w:fldChar w:fldCharType="begin"/>
        </w:r>
        <w:r w:rsidR="00D304DE">
          <w:rPr>
            <w:noProof/>
            <w:webHidden/>
          </w:rPr>
          <w:instrText xml:space="preserve"> PAGEREF _Toc235164463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4" w:history="1">
        <w:r w:rsidR="00D304DE" w:rsidRPr="007D3825">
          <w:rPr>
            <w:rStyle w:val="Hipervnculo"/>
            <w:noProof/>
          </w:rPr>
          <w:t>2.3</w:t>
        </w:r>
        <w:r w:rsidR="00D304DE">
          <w:rPr>
            <w:smallCaps w:val="0"/>
            <w:noProof/>
            <w:lang w:val="es-ES"/>
          </w:rPr>
          <w:tab/>
        </w:r>
        <w:r w:rsidR="00D304DE" w:rsidRPr="007D3825">
          <w:rPr>
            <w:rStyle w:val="Hipervnculo"/>
            <w:noProof/>
          </w:rPr>
          <w:t>Características de los Usuarios</w:t>
        </w:r>
        <w:r w:rsidR="00D304DE">
          <w:rPr>
            <w:noProof/>
            <w:webHidden/>
          </w:rPr>
          <w:tab/>
        </w:r>
        <w:r w:rsidR="00D304DE">
          <w:rPr>
            <w:noProof/>
            <w:webHidden/>
          </w:rPr>
          <w:fldChar w:fldCharType="begin"/>
        </w:r>
        <w:r w:rsidR="00D304DE">
          <w:rPr>
            <w:noProof/>
            <w:webHidden/>
          </w:rPr>
          <w:instrText xml:space="preserve"> PAGEREF _Toc235164464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5" w:history="1">
        <w:r w:rsidR="00D304DE" w:rsidRPr="007D3825">
          <w:rPr>
            <w:rStyle w:val="Hipervnculo"/>
            <w:noProof/>
          </w:rPr>
          <w:t>2.4</w:t>
        </w:r>
        <w:r w:rsidR="00D304DE">
          <w:rPr>
            <w:smallCaps w:val="0"/>
            <w:noProof/>
            <w:lang w:val="es-ES"/>
          </w:rPr>
          <w:tab/>
        </w:r>
        <w:r w:rsidR="00D304DE" w:rsidRPr="007D3825">
          <w:rPr>
            <w:rStyle w:val="Hipervnculo"/>
            <w:noProof/>
          </w:rPr>
          <w:t>Restricciones</w:t>
        </w:r>
        <w:r w:rsidR="00D304DE">
          <w:rPr>
            <w:noProof/>
            <w:webHidden/>
          </w:rPr>
          <w:tab/>
        </w:r>
        <w:r w:rsidR="00D304DE">
          <w:rPr>
            <w:noProof/>
            <w:webHidden/>
          </w:rPr>
          <w:fldChar w:fldCharType="begin"/>
        </w:r>
        <w:r w:rsidR="00D304DE">
          <w:rPr>
            <w:noProof/>
            <w:webHidden/>
          </w:rPr>
          <w:instrText xml:space="preserve"> PAGEREF _Toc235164465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6" w:history="1">
        <w:r w:rsidR="00D304DE" w:rsidRPr="007D3825">
          <w:rPr>
            <w:rStyle w:val="Hipervnculo"/>
            <w:noProof/>
          </w:rPr>
          <w:t>2.5</w:t>
        </w:r>
        <w:r w:rsidR="00D304DE">
          <w:rPr>
            <w:smallCaps w:val="0"/>
            <w:noProof/>
            <w:lang w:val="es-ES"/>
          </w:rPr>
          <w:tab/>
        </w:r>
        <w:r w:rsidR="00D304DE" w:rsidRPr="007D3825">
          <w:rPr>
            <w:rStyle w:val="Hipervnculo"/>
            <w:noProof/>
          </w:rPr>
          <w:t>Suposiciones y Dependencias</w:t>
        </w:r>
        <w:r w:rsidR="00D304DE">
          <w:rPr>
            <w:noProof/>
            <w:webHidden/>
          </w:rPr>
          <w:tab/>
        </w:r>
        <w:r w:rsidR="00D304DE">
          <w:rPr>
            <w:noProof/>
            <w:webHidden/>
          </w:rPr>
          <w:fldChar w:fldCharType="begin"/>
        </w:r>
        <w:r w:rsidR="00D304DE">
          <w:rPr>
            <w:noProof/>
            <w:webHidden/>
          </w:rPr>
          <w:instrText xml:space="preserve"> PAGEREF _Toc235164466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67" w:history="1">
        <w:r w:rsidR="00D304DE" w:rsidRPr="007D3825">
          <w:rPr>
            <w:rStyle w:val="Hipervnculo"/>
            <w:noProof/>
          </w:rPr>
          <w:t>2.5.1</w:t>
        </w:r>
        <w:r w:rsidR="00D304DE">
          <w:rPr>
            <w:i w:val="0"/>
            <w:iCs w:val="0"/>
            <w:noProof/>
            <w:lang w:val="es-ES"/>
          </w:rPr>
          <w:tab/>
        </w:r>
        <w:r w:rsidR="00D304DE" w:rsidRPr="007D3825">
          <w:rPr>
            <w:rStyle w:val="Hipervnculo"/>
            <w:noProof/>
          </w:rPr>
          <w:t>Suposiciones</w:t>
        </w:r>
        <w:r w:rsidR="00D304DE">
          <w:rPr>
            <w:noProof/>
            <w:webHidden/>
          </w:rPr>
          <w:tab/>
        </w:r>
        <w:r w:rsidR="00D304DE">
          <w:rPr>
            <w:noProof/>
            <w:webHidden/>
          </w:rPr>
          <w:fldChar w:fldCharType="begin"/>
        </w:r>
        <w:r w:rsidR="00D304DE">
          <w:rPr>
            <w:noProof/>
            <w:webHidden/>
          </w:rPr>
          <w:instrText xml:space="preserve"> PAGEREF _Toc235164467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68" w:history="1">
        <w:r w:rsidR="00D304DE" w:rsidRPr="007D3825">
          <w:rPr>
            <w:rStyle w:val="Hipervnculo"/>
            <w:noProof/>
          </w:rPr>
          <w:t>2.5.2</w:t>
        </w:r>
        <w:r w:rsidR="00D304DE">
          <w:rPr>
            <w:i w:val="0"/>
            <w:iCs w:val="0"/>
            <w:noProof/>
            <w:lang w:val="es-ES"/>
          </w:rPr>
          <w:tab/>
        </w:r>
        <w:r w:rsidR="00D304DE" w:rsidRPr="007D3825">
          <w:rPr>
            <w:rStyle w:val="Hipervnculo"/>
            <w:noProof/>
          </w:rPr>
          <w:t>Dependencias</w:t>
        </w:r>
        <w:r w:rsidR="00D304DE">
          <w:rPr>
            <w:noProof/>
            <w:webHidden/>
          </w:rPr>
          <w:tab/>
        </w:r>
        <w:r w:rsidR="00D304DE">
          <w:rPr>
            <w:noProof/>
            <w:webHidden/>
          </w:rPr>
          <w:fldChar w:fldCharType="begin"/>
        </w:r>
        <w:r w:rsidR="00D304DE">
          <w:rPr>
            <w:noProof/>
            <w:webHidden/>
          </w:rPr>
          <w:instrText xml:space="preserve"> PAGEREF _Toc235164468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69" w:history="1">
        <w:r w:rsidR="00D304DE" w:rsidRPr="007D3825">
          <w:rPr>
            <w:rStyle w:val="Hipervnculo"/>
            <w:noProof/>
          </w:rPr>
          <w:t>3.1</w:t>
        </w:r>
        <w:r w:rsidR="00D304DE">
          <w:rPr>
            <w:smallCaps w:val="0"/>
            <w:noProof/>
            <w:lang w:val="es-ES"/>
          </w:rPr>
          <w:tab/>
        </w:r>
        <w:r w:rsidR="00D304DE" w:rsidRPr="007D3825">
          <w:rPr>
            <w:rStyle w:val="Hipervnculo"/>
            <w:noProof/>
          </w:rPr>
          <w:t>Requisitos Funcionales Candidatos</w:t>
        </w:r>
        <w:r w:rsidR="00D304DE">
          <w:rPr>
            <w:noProof/>
            <w:webHidden/>
          </w:rPr>
          <w:tab/>
        </w:r>
        <w:r w:rsidR="00D304DE">
          <w:rPr>
            <w:noProof/>
            <w:webHidden/>
          </w:rPr>
          <w:fldChar w:fldCharType="begin"/>
        </w:r>
        <w:r w:rsidR="00D304DE">
          <w:rPr>
            <w:noProof/>
            <w:webHidden/>
          </w:rPr>
          <w:instrText xml:space="preserve"> PAGEREF _Toc235164469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70" w:history="1">
        <w:r w:rsidR="00D304DE" w:rsidRPr="007D3825">
          <w:rPr>
            <w:rStyle w:val="Hipervnculo"/>
            <w:noProof/>
          </w:rPr>
          <w:t>3.2</w:t>
        </w:r>
        <w:r w:rsidR="00D304DE">
          <w:rPr>
            <w:smallCaps w:val="0"/>
            <w:noProof/>
            <w:lang w:val="es-ES"/>
          </w:rPr>
          <w:tab/>
        </w:r>
        <w:r w:rsidR="00D304DE" w:rsidRPr="007D3825">
          <w:rPr>
            <w:rStyle w:val="Hipervnculo"/>
            <w:noProof/>
          </w:rPr>
          <w:t>Requisitos No Funcionales</w:t>
        </w:r>
        <w:r w:rsidR="00D304DE">
          <w:rPr>
            <w:noProof/>
            <w:webHidden/>
          </w:rPr>
          <w:tab/>
        </w:r>
        <w:r w:rsidR="00D304DE">
          <w:rPr>
            <w:noProof/>
            <w:webHidden/>
          </w:rPr>
          <w:fldChar w:fldCharType="begin"/>
        </w:r>
        <w:r w:rsidR="00D304DE">
          <w:rPr>
            <w:noProof/>
            <w:webHidden/>
          </w:rPr>
          <w:instrText xml:space="preserve"> PAGEREF _Toc235164470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71" w:history="1">
        <w:r w:rsidR="00D304DE" w:rsidRPr="007D3825">
          <w:rPr>
            <w:rStyle w:val="Hipervnculo"/>
            <w:noProof/>
          </w:rPr>
          <w:t>3.3</w:t>
        </w:r>
        <w:r w:rsidR="00D304DE">
          <w:rPr>
            <w:smallCaps w:val="0"/>
            <w:noProof/>
            <w:lang w:val="es-ES"/>
          </w:rPr>
          <w:tab/>
        </w:r>
        <w:r w:rsidR="00D304DE" w:rsidRPr="007D3825">
          <w:rPr>
            <w:rStyle w:val="Hipervnculo"/>
            <w:noProof/>
          </w:rPr>
          <w:t>Modelado del Negocio (Contexto del Sistema)</w:t>
        </w:r>
        <w:r w:rsidR="00D304DE">
          <w:rPr>
            <w:noProof/>
            <w:webHidden/>
          </w:rPr>
          <w:tab/>
        </w:r>
        <w:r w:rsidR="00D304DE">
          <w:rPr>
            <w:noProof/>
            <w:webHidden/>
          </w:rPr>
          <w:fldChar w:fldCharType="begin"/>
        </w:r>
        <w:r w:rsidR="00D304DE">
          <w:rPr>
            <w:noProof/>
            <w:webHidden/>
          </w:rPr>
          <w:instrText xml:space="preserve"> PAGEREF _Toc235164471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72" w:history="1">
        <w:r w:rsidR="00D304DE" w:rsidRPr="007D3825">
          <w:rPr>
            <w:rStyle w:val="Hipervnculo"/>
            <w:noProof/>
          </w:rPr>
          <w:t>3.3.1</w:t>
        </w:r>
        <w:r w:rsidR="00D304DE">
          <w:rPr>
            <w:i w:val="0"/>
            <w:iCs w:val="0"/>
            <w:noProof/>
            <w:lang w:val="es-ES"/>
          </w:rPr>
          <w:tab/>
        </w:r>
        <w:r w:rsidR="00D304DE" w:rsidRPr="007D3825">
          <w:rPr>
            <w:rStyle w:val="Hipervnculo"/>
            <w:noProof/>
          </w:rPr>
          <w:t>Modelo del Negocio</w:t>
        </w:r>
        <w:r w:rsidR="00D304DE">
          <w:rPr>
            <w:noProof/>
            <w:webHidden/>
          </w:rPr>
          <w:tab/>
        </w:r>
        <w:r w:rsidR="00D304DE">
          <w:rPr>
            <w:noProof/>
            <w:webHidden/>
          </w:rPr>
          <w:fldChar w:fldCharType="begin"/>
        </w:r>
        <w:r w:rsidR="00D304DE">
          <w:rPr>
            <w:noProof/>
            <w:webHidden/>
          </w:rPr>
          <w:instrText xml:space="preserve"> PAGEREF _Toc235164472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73" w:history="1">
        <w:r w:rsidR="00D304DE" w:rsidRPr="007D3825">
          <w:rPr>
            <w:rStyle w:val="Hipervnculo"/>
            <w:noProof/>
          </w:rPr>
          <w:t>3.3.2</w:t>
        </w:r>
        <w:r w:rsidR="00D304DE">
          <w:rPr>
            <w:i w:val="0"/>
            <w:iCs w:val="0"/>
            <w:noProof/>
            <w:lang w:val="es-ES"/>
          </w:rPr>
          <w:tab/>
        </w:r>
        <w:r w:rsidR="00D304DE" w:rsidRPr="007D3825">
          <w:rPr>
            <w:rStyle w:val="Hipervnculo"/>
            <w:noProof/>
          </w:rPr>
          <w:t>Modelo del Dominio</w:t>
        </w:r>
        <w:r w:rsidR="00D304DE">
          <w:rPr>
            <w:noProof/>
            <w:webHidden/>
          </w:rPr>
          <w:tab/>
        </w:r>
        <w:r w:rsidR="00D304DE">
          <w:rPr>
            <w:noProof/>
            <w:webHidden/>
          </w:rPr>
          <w:fldChar w:fldCharType="begin"/>
        </w:r>
        <w:r w:rsidR="00D304DE">
          <w:rPr>
            <w:noProof/>
            <w:webHidden/>
          </w:rPr>
          <w:instrText xml:space="preserve"> PAGEREF _Toc235164473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2"/>
        <w:tabs>
          <w:tab w:val="left" w:pos="960"/>
          <w:tab w:val="right" w:leader="dot" w:pos="9629"/>
        </w:tabs>
        <w:rPr>
          <w:smallCaps w:val="0"/>
          <w:noProof/>
          <w:lang w:val="es-ES"/>
        </w:rPr>
      </w:pPr>
      <w:hyperlink w:anchor="_Toc235164474" w:history="1">
        <w:r w:rsidR="00D304DE" w:rsidRPr="007D3825">
          <w:rPr>
            <w:rStyle w:val="Hipervnculo"/>
            <w:noProof/>
          </w:rPr>
          <w:t>3.4</w:t>
        </w:r>
        <w:r w:rsidR="00D304DE">
          <w:rPr>
            <w:smallCaps w:val="0"/>
            <w:noProof/>
            <w:lang w:val="es-ES"/>
          </w:rPr>
          <w:tab/>
        </w:r>
        <w:r w:rsidR="00D304DE" w:rsidRPr="007D3825">
          <w:rPr>
            <w:rStyle w:val="Hipervnculo"/>
            <w:noProof/>
          </w:rPr>
          <w:t>Especificación de Requisitos Funcionales</w:t>
        </w:r>
        <w:r w:rsidR="00D304DE">
          <w:rPr>
            <w:noProof/>
            <w:webHidden/>
          </w:rPr>
          <w:tab/>
        </w:r>
        <w:r w:rsidR="00D304DE">
          <w:rPr>
            <w:noProof/>
            <w:webHidden/>
          </w:rPr>
          <w:fldChar w:fldCharType="begin"/>
        </w:r>
        <w:r w:rsidR="00D304DE">
          <w:rPr>
            <w:noProof/>
            <w:webHidden/>
          </w:rPr>
          <w:instrText xml:space="preserve"> PAGEREF _Toc235164474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75" w:history="1">
        <w:r w:rsidR="00D304DE" w:rsidRPr="007D3825">
          <w:rPr>
            <w:rStyle w:val="Hipervnculo"/>
            <w:noProof/>
          </w:rPr>
          <w:t>3.4.1</w:t>
        </w:r>
        <w:r w:rsidR="00D304DE">
          <w:rPr>
            <w:i w:val="0"/>
            <w:iCs w:val="0"/>
            <w:noProof/>
            <w:lang w:val="es-ES"/>
          </w:rPr>
          <w:tab/>
        </w:r>
        <w:r w:rsidR="00D304DE" w:rsidRPr="007D3825">
          <w:rPr>
            <w:rStyle w:val="Hipervnculo"/>
            <w:noProof/>
          </w:rPr>
          <w:t>Modelos de Casos de Uso</w:t>
        </w:r>
        <w:r w:rsidR="00D304DE">
          <w:rPr>
            <w:noProof/>
            <w:webHidden/>
          </w:rPr>
          <w:tab/>
        </w:r>
        <w:r w:rsidR="00D304DE">
          <w:rPr>
            <w:noProof/>
            <w:webHidden/>
          </w:rPr>
          <w:fldChar w:fldCharType="begin"/>
        </w:r>
        <w:r w:rsidR="00D304DE">
          <w:rPr>
            <w:noProof/>
            <w:webHidden/>
          </w:rPr>
          <w:instrText xml:space="preserve"> PAGEREF _Toc235164475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564FAF">
      <w:pPr>
        <w:pStyle w:val="TDC3"/>
        <w:tabs>
          <w:tab w:val="left" w:pos="1440"/>
          <w:tab w:val="right" w:leader="dot" w:pos="9629"/>
        </w:tabs>
        <w:rPr>
          <w:i w:val="0"/>
          <w:iCs w:val="0"/>
          <w:noProof/>
          <w:lang w:val="es-ES"/>
        </w:rPr>
      </w:pPr>
      <w:hyperlink w:anchor="_Toc235164476" w:history="1">
        <w:r w:rsidR="00D304DE" w:rsidRPr="007D3825">
          <w:rPr>
            <w:rStyle w:val="Hipervnculo"/>
            <w:noProof/>
          </w:rPr>
          <w:t>3.4.2</w:t>
        </w:r>
        <w:r w:rsidR="00D304DE">
          <w:rPr>
            <w:i w:val="0"/>
            <w:iCs w:val="0"/>
            <w:noProof/>
            <w:lang w:val="es-ES"/>
          </w:rPr>
          <w:tab/>
        </w:r>
        <w:r w:rsidR="00D304DE" w:rsidRPr="007D3825">
          <w:rPr>
            <w:rStyle w:val="Hipervnculo"/>
            <w:noProof/>
          </w:rPr>
          <w:t>Realizaciones de Casos de Uso</w:t>
        </w:r>
        <w:r w:rsidR="00D304DE">
          <w:rPr>
            <w:noProof/>
            <w:webHidden/>
          </w:rPr>
          <w:tab/>
        </w:r>
        <w:r w:rsidR="00D304DE">
          <w:rPr>
            <w:noProof/>
            <w:webHidden/>
          </w:rPr>
          <w:fldChar w:fldCharType="begin"/>
        </w:r>
        <w:r w:rsidR="00D304DE">
          <w:rPr>
            <w:noProof/>
            <w:webHidden/>
          </w:rPr>
          <w:instrText xml:space="preserve"> PAGEREF _Toc235164476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rsidR="00CF66CC" w:rsidRPr="006D19AA" w:rsidRDefault="00CF66CC" w:rsidP="00CF66CC">
      <w:r>
        <w:t xml:space="preserve">Este documento es un Especificación de Requisitos de Software (ERS) para el sistema de información de </w:t>
      </w:r>
      <w:r w:rsidRPr="00F61585">
        <w:rPr>
          <w:highlight w:val="yellow"/>
        </w:rPr>
        <w:t>&lt;Empresa&gt;</w:t>
      </w:r>
      <w:r>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19023D">
        <w:t>Recommended</w:t>
      </w:r>
      <w:proofErr w:type="spellEnd"/>
      <w:r>
        <w:t xml:space="preserve"> </w:t>
      </w:r>
      <w:proofErr w:type="spellStart"/>
      <w:r w:rsidRPr="0019023D">
        <w:t>Practice</w:t>
      </w:r>
      <w:proofErr w:type="spellEnd"/>
      <w:r>
        <w:t xml:space="preserve"> </w:t>
      </w:r>
      <w:proofErr w:type="spellStart"/>
      <w:r w:rsidRPr="0019023D">
        <w:t>for</w:t>
      </w:r>
      <w:proofErr w:type="spellEnd"/>
      <w:r>
        <w:t xml:space="preserve"> Software </w:t>
      </w:r>
      <w:proofErr w:type="spellStart"/>
      <w:r w:rsidRPr="0019023D">
        <w:t>Requirementes</w:t>
      </w:r>
      <w:proofErr w:type="spellEnd"/>
      <w:r>
        <w:t xml:space="preserve"> </w:t>
      </w:r>
      <w:proofErr w:type="spellStart"/>
      <w:r w:rsidRPr="0019023D">
        <w:t>Specification</w:t>
      </w:r>
      <w:proofErr w:type="spellEnd"/>
      <w:r>
        <w:t xml:space="preserve"> ANSI/IEEE 830 </w:t>
      </w:r>
      <w:smartTag w:uri="urn:schemas-microsoft-com:office:smarttags" w:element="metricconverter">
        <w:smartTagPr>
          <w:attr w:name="ProductID" w:val="1998”"/>
        </w:smartTagPr>
        <w:r>
          <w:t>1998”</w:t>
        </w:r>
      </w:smartTag>
      <w:r>
        <w:t>.</w:t>
      </w:r>
    </w:p>
    <w:p w:rsidR="00CF66CC" w:rsidRPr="006D19AA" w:rsidRDefault="00CF66CC" w:rsidP="00CF66CC"/>
    <w:p w:rsidR="00A05B69" w:rsidRDefault="00A05B69">
      <w:pPr>
        <w:pStyle w:val="Ttulo2"/>
      </w:pPr>
      <w:bookmarkStart w:id="6" w:name="_Toc22529449"/>
      <w:bookmarkStart w:id="7" w:name="_Toc202534350"/>
      <w:bookmarkStart w:id="8" w:name="_Toc202535453"/>
      <w:bookmarkStart w:id="9" w:name="_Toc202595219"/>
      <w:bookmarkStart w:id="10" w:name="_Toc235164454"/>
      <w:r>
        <w:t>Propósito</w:t>
      </w:r>
      <w:bookmarkEnd w:id="6"/>
      <w:bookmarkEnd w:id="7"/>
      <w:bookmarkEnd w:id="8"/>
      <w:bookmarkEnd w:id="9"/>
      <w:bookmarkEnd w:id="10"/>
    </w:p>
    <w:p w:rsidR="00CF66CC" w:rsidRPr="006D19AA" w:rsidRDefault="00CF66CC" w:rsidP="00CF66CC">
      <w:r>
        <w:t xml:space="preserve">La especificación tiene como fin comunicar las  funcionalidades y restricciones del sistema que se desea construir. La documentación está dirigido al equipo de desarrollo, al grupo de calidad, a la dirección de </w:t>
      </w:r>
      <w:r w:rsidRPr="00F61585">
        <w:rPr>
          <w:highlight w:val="yellow"/>
        </w:rPr>
        <w:t>&lt;Empresa&gt;</w:t>
      </w:r>
      <w:r>
        <w:t xml:space="preserve"> 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1" w:name="_Toc22529450"/>
      <w:bookmarkStart w:id="12" w:name="_Toc202534351"/>
      <w:bookmarkStart w:id="13" w:name="_Toc202535454"/>
      <w:bookmarkStart w:id="14" w:name="_Toc202595220"/>
      <w:bookmarkStart w:id="15" w:name="_Toc235164455"/>
      <w:r>
        <w:t>Alcance o Ámbito del Sistema</w:t>
      </w:r>
      <w:bookmarkEnd w:id="11"/>
      <w:bookmarkEnd w:id="12"/>
      <w:bookmarkEnd w:id="13"/>
      <w:bookmarkEnd w:id="14"/>
      <w:bookmarkEnd w:id="15"/>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6" w:name="_Toc22529451"/>
      <w:bookmarkStart w:id="17" w:name="_Toc202534352"/>
      <w:bookmarkStart w:id="18" w:name="_Toc202535455"/>
      <w:bookmarkStart w:id="19" w:name="_Toc202595221"/>
      <w:bookmarkStart w:id="20" w:name="_Toc235164456"/>
      <w:r>
        <w:t>Definiciones, Acrónimos y Abreviaturas</w:t>
      </w:r>
      <w:bookmarkEnd w:id="16"/>
      <w:bookmarkEnd w:id="17"/>
      <w:bookmarkEnd w:id="18"/>
      <w:bookmarkEnd w:id="19"/>
      <w:bookmarkEnd w:id="20"/>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235164457"/>
      <w:r>
        <w:rPr>
          <w:rFonts w:cs="Times New Roman"/>
        </w:rPr>
        <w:t>Definiciones</w:t>
      </w:r>
      <w:bookmarkEnd w:id="21"/>
      <w:bookmarkEnd w:id="22"/>
      <w:bookmarkEnd w:id="23"/>
      <w:bookmarkEnd w:id="24"/>
      <w:bookmarkEnd w:id="25"/>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640329" w:rsidRDefault="00685D88" w:rsidP="00F32AB2">
            <w:pPr>
              <w:rPr>
                <w:lang w:val="en-GB"/>
              </w:rPr>
            </w:pPr>
          </w:p>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640329" w:rsidRDefault="00685D88" w:rsidP="0063601A">
            <w:pPr>
              <w:rPr>
                <w:lang w:val="en-GB"/>
              </w:rPr>
            </w:pPr>
          </w:p>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rsidR="0063601A" w:rsidRDefault="0063601A" w:rsidP="00F32AB2">
            <w:pPr>
              <w:rPr>
                <w:rFonts w:cs="Arial"/>
                <w:szCs w:val="22"/>
              </w:rPr>
            </w:pPr>
          </w:p>
        </w:tc>
      </w:tr>
    </w:tbl>
    <w:p w:rsidR="00685D88" w:rsidRPr="00685D88" w:rsidRDefault="00685D88" w:rsidP="00C605AD">
      <w:pPr>
        <w:ind w:firstLine="709"/>
        <w:rPr>
          <w:lang w:val="en-US"/>
        </w:rPr>
      </w:pPr>
    </w:p>
    <w:p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235164458"/>
      <w:r>
        <w:rPr>
          <w:rFonts w:cs="Times New Roman"/>
        </w:rPr>
        <w:t>Acrónimos</w:t>
      </w:r>
      <w:bookmarkEnd w:id="27"/>
      <w:bookmarkEnd w:id="28"/>
      <w:bookmarkEnd w:id="29"/>
      <w:bookmarkEnd w:id="30"/>
      <w:bookmarkEnd w:id="31"/>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235164459"/>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7" w:name="_Toc22529455"/>
      <w:bookmarkStart w:id="38" w:name="_Toc202534356"/>
      <w:bookmarkStart w:id="39" w:name="_Toc202535459"/>
      <w:bookmarkStart w:id="40" w:name="_Toc202595225"/>
      <w:bookmarkStart w:id="41" w:name="_Toc235164460"/>
      <w:r w:rsidRPr="00611580">
        <w:t>Referencias</w:t>
      </w:r>
      <w:bookmarkEnd w:id="37"/>
      <w:bookmarkEnd w:id="38"/>
      <w:bookmarkEnd w:id="39"/>
      <w:bookmarkEnd w:id="40"/>
      <w:bookmarkEnd w:id="41"/>
    </w:p>
    <w:p w:rsidR="0063601A" w:rsidRDefault="0063601A" w:rsidP="0063601A"/>
    <w:p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Default="0063601A" w:rsidP="0063601A">
      <w:pPr>
        <w:rPr>
          <w:rFonts w:cs="Arial"/>
        </w:rPr>
      </w:pPr>
    </w:p>
    <w:p w:rsidR="0063601A" w:rsidRPr="00F459AF" w:rsidRDefault="0063601A" w:rsidP="0063601A">
      <w:pPr>
        <w:rPr>
          <w:rFonts w:cs="Arial"/>
        </w:rPr>
      </w:pPr>
      <w:r>
        <w:rPr>
          <w:rFonts w:cs="Arial"/>
        </w:rPr>
        <w:t xml:space="preserve">Análisis Estructurado Moderno de Edward </w:t>
      </w:r>
      <w:proofErr w:type="spellStart"/>
      <w:r>
        <w:rPr>
          <w:rFonts w:cs="Arial"/>
        </w:rPr>
        <w:t>Yourdon</w:t>
      </w:r>
      <w:proofErr w:type="spellEnd"/>
      <w:r>
        <w:rPr>
          <w:rFonts w:cs="Arial"/>
        </w:rPr>
        <w:t xml:space="preserve"> , publicación 1993.</w:t>
      </w:r>
    </w:p>
    <w:p w:rsidR="00A05B69" w:rsidRDefault="00A05B69"/>
    <w:p w:rsidR="00A05B69" w:rsidRDefault="00A05B69"/>
    <w:p w:rsidR="00A05B69" w:rsidRDefault="00A05B69">
      <w:pPr>
        <w:pStyle w:val="Ttulo2"/>
      </w:pPr>
      <w:bookmarkStart w:id="42" w:name="_Toc22529456"/>
      <w:bookmarkStart w:id="43" w:name="_Toc202534357"/>
      <w:bookmarkStart w:id="44" w:name="_Toc202535460"/>
      <w:bookmarkStart w:id="45" w:name="_Toc202595226"/>
      <w:bookmarkStart w:id="46" w:name="_Toc235164461"/>
      <w:r>
        <w:t>Visión General del Documento</w:t>
      </w:r>
      <w:bookmarkEnd w:id="42"/>
      <w:bookmarkEnd w:id="43"/>
      <w:bookmarkEnd w:id="44"/>
      <w:bookmarkEnd w:id="45"/>
      <w:bookmarkEnd w:id="46"/>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rsidR="00A05B69" w:rsidRDefault="00A05B69"/>
    <w:p w:rsidR="00A05B69" w:rsidRDefault="00A05B69"/>
    <w:p w:rsidR="00A05B69" w:rsidRDefault="00A05B69">
      <w:pPr>
        <w:pStyle w:val="Ttulo2"/>
      </w:pPr>
      <w:bookmarkStart w:id="49" w:name="_Toc22529458"/>
      <w:bookmarkStart w:id="50" w:name="_Toc202534358"/>
      <w:bookmarkStart w:id="51" w:name="_Toc202535462"/>
      <w:bookmarkStart w:id="52" w:name="_Toc202595227"/>
      <w:bookmarkStart w:id="53" w:name="_Toc235164462"/>
      <w:r>
        <w:lastRenderedPageBreak/>
        <w:t>Perspectiva del Producto</w:t>
      </w:r>
      <w:bookmarkEnd w:id="49"/>
      <w:bookmarkEnd w:id="50"/>
      <w:bookmarkEnd w:id="51"/>
      <w:bookmarkEnd w:id="52"/>
      <w:bookmarkEnd w:id="53"/>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4" w:name="_Toc22529459"/>
      <w:bookmarkStart w:id="55" w:name="_Toc202534359"/>
      <w:bookmarkStart w:id="56" w:name="_Toc202535463"/>
      <w:bookmarkStart w:id="57" w:name="_Toc202595228"/>
      <w:bookmarkStart w:id="58" w:name="_Toc235164463"/>
      <w:r>
        <w:t>Funciones del Sistema</w:t>
      </w:r>
      <w:bookmarkEnd w:id="54"/>
      <w:bookmarkEnd w:id="55"/>
      <w:bookmarkEnd w:id="56"/>
      <w:bookmarkEnd w:id="57"/>
      <w:bookmarkEnd w:id="58"/>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59" w:name="_Toc528021603"/>
      <w:r w:rsidRPr="001B58EB">
        <w:t>Gestión de clientes</w:t>
      </w:r>
      <w:bookmarkEnd w:id="59"/>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0" w:name="_Toc528021604"/>
      <w:r>
        <w:t>Gestión de V</w:t>
      </w:r>
      <w:r w:rsidRPr="001B58EB">
        <w:t>entas (pedidos de clientes)</w:t>
      </w:r>
      <w:bookmarkEnd w:id="60"/>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1" w:name="_Toc528021605"/>
      <w:r w:rsidRPr="001B58EB">
        <w:t>Gestión de proveedores</w:t>
      </w:r>
      <w:bookmarkEnd w:id="61"/>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2" w:name="_Toc528021606"/>
      <w:r w:rsidRPr="001B58EB">
        <w:lastRenderedPageBreak/>
        <w:t>Gestión de Compras a Proveedores</w:t>
      </w:r>
      <w:bookmarkEnd w:id="62"/>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3" w:name="_Toc528021607"/>
      <w:r w:rsidRPr="001B58EB">
        <w:t>Gestión de estadísticas</w:t>
      </w:r>
      <w:bookmarkEnd w:id="63"/>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64" w:name="_Toc528021608"/>
      <w:r w:rsidRPr="009332B7">
        <w:t>Gestión de Productos</w:t>
      </w:r>
      <w:bookmarkEnd w:id="64"/>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El administrador se encargara de registrar los productos y rubros , como también sus respectivas modificaciones si fuera necesario.</w:t>
      </w:r>
    </w:p>
    <w:p w:rsidR="0063601A" w:rsidRDefault="0063601A"/>
    <w:p w:rsidR="00A05B69" w:rsidRDefault="00A05B69"/>
    <w:p w:rsidR="00A05B69" w:rsidRDefault="00A05B69">
      <w:pPr>
        <w:pStyle w:val="Ttulo2"/>
      </w:pPr>
      <w:bookmarkStart w:id="65" w:name="_Toc22529460"/>
      <w:bookmarkStart w:id="66" w:name="_Toc202534360"/>
      <w:bookmarkStart w:id="67" w:name="_Toc202535464"/>
      <w:bookmarkStart w:id="68" w:name="_Toc202595229"/>
      <w:bookmarkStart w:id="69" w:name="_Toc235164464"/>
      <w:r>
        <w:t>Características de los Usuarios</w:t>
      </w:r>
      <w:bookmarkEnd w:id="65"/>
      <w:bookmarkEnd w:id="66"/>
      <w:bookmarkEnd w:id="67"/>
      <w:bookmarkEnd w:id="68"/>
      <w:bookmarkEnd w:id="69"/>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0" w:name="_Toc22529461"/>
      <w:bookmarkStart w:id="71" w:name="_Toc202534361"/>
      <w:bookmarkStart w:id="72" w:name="_Toc202535465"/>
      <w:bookmarkStart w:id="73" w:name="_Toc202595230"/>
      <w:bookmarkStart w:id="74" w:name="_Toc235164465"/>
      <w:r>
        <w:t>Restricciones</w:t>
      </w:r>
      <w:bookmarkEnd w:id="70"/>
      <w:bookmarkEnd w:id="71"/>
      <w:bookmarkEnd w:id="72"/>
      <w:bookmarkEnd w:id="73"/>
      <w:bookmarkEnd w:id="74"/>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75" w:name="_Toc22529462"/>
      <w:bookmarkStart w:id="76" w:name="_Toc202534362"/>
      <w:bookmarkStart w:id="77" w:name="_Toc202535466"/>
      <w:bookmarkStart w:id="78" w:name="_Toc202595231"/>
      <w:bookmarkStart w:id="79" w:name="_Toc235164466"/>
      <w:r>
        <w:t>Suposiciones y Dependencias</w:t>
      </w:r>
      <w:bookmarkEnd w:id="75"/>
      <w:bookmarkEnd w:id="76"/>
      <w:bookmarkEnd w:id="77"/>
      <w:bookmarkEnd w:id="78"/>
      <w:bookmarkEnd w:id="79"/>
    </w:p>
    <w:p w:rsidR="0063601A" w:rsidRDefault="0063601A"/>
    <w:p w:rsidR="00A05B69" w:rsidRDefault="00A05B69">
      <w:pPr>
        <w:pStyle w:val="Ttulo3"/>
        <w:rPr>
          <w:rFonts w:cs="Times New Roman"/>
        </w:rPr>
      </w:pPr>
      <w:bookmarkStart w:id="80" w:name="_Toc22529463"/>
      <w:bookmarkStart w:id="81" w:name="_Toc202534363"/>
      <w:bookmarkStart w:id="82" w:name="_Toc202535467"/>
      <w:bookmarkStart w:id="83" w:name="_Toc202595232"/>
      <w:bookmarkStart w:id="84" w:name="_Toc235164467"/>
      <w:r>
        <w:rPr>
          <w:rFonts w:cs="Times New Roman"/>
        </w:rPr>
        <w:t>Suposiciones</w:t>
      </w:r>
      <w:bookmarkEnd w:id="80"/>
      <w:bookmarkEnd w:id="81"/>
      <w:bookmarkEnd w:id="82"/>
      <w:bookmarkEnd w:id="83"/>
      <w:bookmarkEnd w:id="84"/>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85" w:name="_Toc22529464"/>
      <w:bookmarkStart w:id="86" w:name="_Toc202534364"/>
      <w:bookmarkStart w:id="87" w:name="_Toc202535468"/>
      <w:bookmarkStart w:id="88" w:name="_Toc202595233"/>
      <w:bookmarkStart w:id="89" w:name="_Toc235164468"/>
      <w:r>
        <w:rPr>
          <w:rFonts w:cs="Times New Roman"/>
        </w:rPr>
        <w:t>Dependencias</w:t>
      </w:r>
      <w:bookmarkEnd w:id="85"/>
      <w:bookmarkEnd w:id="86"/>
      <w:bookmarkEnd w:id="87"/>
      <w:bookmarkEnd w:id="88"/>
      <w:bookmarkEnd w:id="89"/>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0" w:name="_Toc22529465"/>
      <w:bookmarkStart w:id="91" w:name="_Toc202535469"/>
      <w:r>
        <w:rPr>
          <w:rFonts w:cs="Times New Roman"/>
        </w:rPr>
        <w:lastRenderedPageBreak/>
        <w:t>Requisitos Específicos</w:t>
      </w:r>
      <w:bookmarkEnd w:id="90"/>
      <w:bookmarkEnd w:id="91"/>
    </w:p>
    <w:p w:rsidR="00F32AB2" w:rsidRPr="00F32AB2" w:rsidRDefault="00F32AB2" w:rsidP="00F32AB2">
      <w:pPr>
        <w:pStyle w:val="Ttulo2"/>
      </w:pPr>
      <w:bookmarkStart w:id="92" w:name="_Toc22529466"/>
      <w:bookmarkStart w:id="93" w:name="_Toc198043734"/>
      <w:bookmarkStart w:id="94" w:name="_Toc228280910"/>
      <w:bookmarkStart w:id="95" w:name="_Toc235164469"/>
      <w:r w:rsidRPr="00F32AB2">
        <w:t>Requisitos Funcionales</w:t>
      </w:r>
      <w:bookmarkEnd w:id="92"/>
      <w:bookmarkEnd w:id="93"/>
      <w:bookmarkEnd w:id="94"/>
      <w:r w:rsidRPr="00F32AB2">
        <w:t xml:space="preserve"> </w:t>
      </w:r>
      <w:r>
        <w:t>Candidatos</w:t>
      </w:r>
      <w:bookmarkEnd w:id="95"/>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96" w:name="_Toc528021614"/>
      <w:bookmarkStart w:id="97" w:name="_Hlk524552627"/>
      <w:r w:rsidRPr="003C6596">
        <w:t>Gestión de Clientes</w:t>
      </w:r>
      <w:bookmarkEnd w:id="96"/>
    </w:p>
    <w:bookmarkEnd w:id="97"/>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98" w:name="_Toc528021615"/>
      <w:r>
        <w:t>Gestión de Ventas a Clientes</w:t>
      </w:r>
      <w:bookmarkEnd w:id="98"/>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99" w:name="_Toc528021616"/>
      <w:r>
        <w:t>Gestión de Proveedores</w:t>
      </w:r>
      <w:bookmarkEnd w:id="99"/>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00" w:name="_Toc528021617"/>
      <w:r>
        <w:t>Gestión de Compras a Proveedores</w:t>
      </w:r>
      <w:bookmarkEnd w:id="100"/>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01" w:name="_Toc528021618"/>
      <w:r w:rsidRPr="004604CC">
        <w:t>Gestión de Estadísticas</w:t>
      </w:r>
      <w:bookmarkEnd w:id="101"/>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02" w:name="_Toc528021619"/>
      <w:r w:rsidRPr="004604CC">
        <w:t xml:space="preserve">Gestión de </w:t>
      </w:r>
      <w:r>
        <w:t>Productos</w:t>
      </w:r>
      <w:bookmarkEnd w:id="102"/>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03" w:name="_Toc22529467"/>
      <w:bookmarkStart w:id="104" w:name="_Toc198043735"/>
      <w:bookmarkStart w:id="105" w:name="_Toc228280911"/>
      <w:bookmarkStart w:id="106" w:name="_Toc235164470"/>
      <w:r w:rsidRPr="00F32AB2">
        <w:lastRenderedPageBreak/>
        <w:t>Requisitos No Funcionales</w:t>
      </w:r>
      <w:bookmarkEnd w:id="103"/>
      <w:bookmarkEnd w:id="104"/>
      <w:bookmarkEnd w:id="105"/>
      <w:bookmarkEnd w:id="106"/>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07" w:name="_Toc235164471"/>
      <w:r>
        <w:t>Modelado del Negocio</w:t>
      </w:r>
      <w:bookmarkStart w:id="108" w:name="_Toc202534367"/>
      <w:bookmarkStart w:id="109" w:name="_Toc202535472"/>
      <w:bookmarkStart w:id="110" w:name="_Toc202595236"/>
      <w:r w:rsidRPr="00090459">
        <w:t xml:space="preserve"> </w:t>
      </w:r>
      <w:r>
        <w:t>(Contexto del Sistema</w:t>
      </w:r>
      <w:bookmarkEnd w:id="108"/>
      <w:bookmarkEnd w:id="109"/>
      <w:bookmarkEnd w:id="110"/>
      <w:r>
        <w:t>)</w:t>
      </w:r>
      <w:bookmarkEnd w:id="107"/>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Pr="00090459" w:rsidRDefault="00090459" w:rsidP="00090459"/>
    <w:p w:rsidR="00A05B69" w:rsidRDefault="00A05B69" w:rsidP="00F32AB2">
      <w:pPr>
        <w:pStyle w:val="Ttulo3"/>
      </w:pPr>
      <w:bookmarkStart w:id="111" w:name="_Toc202534368"/>
      <w:bookmarkStart w:id="112" w:name="_Toc202535473"/>
      <w:bookmarkStart w:id="113" w:name="_Toc235164472"/>
      <w:r>
        <w:t>Modelo del Negocio</w:t>
      </w:r>
      <w:bookmarkEnd w:id="111"/>
      <w:bookmarkEnd w:id="112"/>
      <w:bookmarkEnd w:id="113"/>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B1E0D">
      <w:pPr>
        <w:jc w:val="center"/>
      </w:pPr>
      <w:r>
        <w:rPr>
          <w:noProof/>
          <w:lang w:eastAsia="es-AR"/>
        </w:rPr>
        <w:lastRenderedPageBreak/>
        <w:drawing>
          <wp:inline distT="0" distB="0" distL="0" distR="0">
            <wp:extent cx="4953000" cy="49066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4906645"/>
                    </a:xfrm>
                    <a:prstGeom prst="rect">
                      <a:avLst/>
                    </a:prstGeom>
                    <a:noFill/>
                    <a:ln>
                      <a:noFill/>
                    </a:ln>
                  </pic:spPr>
                </pic:pic>
              </a:graphicData>
            </a:graphic>
          </wp:inline>
        </w:drawing>
      </w:r>
    </w:p>
    <w:p w:rsidR="00A05B69" w:rsidRDefault="00A05B69"/>
    <w:p w:rsidR="00A05B69" w:rsidRDefault="00A05B69">
      <w:pPr>
        <w:rPr>
          <w:b/>
        </w:rPr>
      </w:pPr>
      <w:r>
        <w:rPr>
          <w:b/>
        </w:rPr>
        <w:t>Casos de uso del negocio</w:t>
      </w:r>
    </w:p>
    <w:p w:rsidR="00A05B69" w:rsidRDefault="00A05B69">
      <w:pPr>
        <w:rPr>
          <w:b/>
        </w:rPr>
      </w:pPr>
    </w:p>
    <w:p w:rsidR="00A05B69" w:rsidRDefault="00A05B69" w:rsidP="005D1F69">
      <w:pPr>
        <w:numPr>
          <w:ilvl w:val="0"/>
          <w:numId w:val="2"/>
        </w:numPr>
        <w:rPr>
          <w:b/>
        </w:rPr>
      </w:pPr>
      <w:r>
        <w:rPr>
          <w:b/>
        </w:rPr>
        <w:t>Caso de Uso del Negocio 1</w:t>
      </w:r>
      <w:r w:rsidRPr="005F3865">
        <w:t xml:space="preserve">: </w:t>
      </w:r>
      <w:r w:rsidR="005F3865" w:rsidRPr="005F3865">
        <w:rPr>
          <w:color w:val="FF0000"/>
        </w:rPr>
        <w:t>[</w:t>
      </w:r>
      <w:r w:rsidRPr="005F3865">
        <w:rPr>
          <w:color w:val="FF0000"/>
        </w:rPr>
        <w:t>Se describe</w:t>
      </w:r>
      <w:r>
        <w:rPr>
          <w:color w:val="FF0000"/>
        </w:rPr>
        <w:t xml:space="preserve"> el en forma narrativa cada caso de uso del</w:t>
      </w:r>
      <w:r>
        <w:rPr>
          <w:b/>
          <w:color w:val="FF0000"/>
        </w:rPr>
        <w:t xml:space="preserve"> </w:t>
      </w:r>
      <w:r>
        <w:rPr>
          <w:color w:val="FF0000"/>
        </w:rPr>
        <w:t>negocio</w:t>
      </w:r>
      <w:r w:rsidR="005F3865">
        <w:rPr>
          <w:color w:val="FF0000"/>
        </w:rPr>
        <w:t>]</w:t>
      </w:r>
      <w:r>
        <w:rPr>
          <w:color w:val="FF0000"/>
        </w:rPr>
        <w:t>.</w:t>
      </w:r>
    </w:p>
    <w:p w:rsidR="00A05B69" w:rsidRDefault="00A05B69" w:rsidP="005D1F69">
      <w:pPr>
        <w:numPr>
          <w:ilvl w:val="0"/>
          <w:numId w:val="2"/>
        </w:numPr>
        <w:rPr>
          <w:b/>
        </w:rPr>
      </w:pPr>
      <w:r>
        <w:rPr>
          <w:b/>
        </w:rPr>
        <w:t>Caso de Uso del Negocio 2:</w:t>
      </w:r>
    </w:p>
    <w:p w:rsidR="00A05B69" w:rsidRDefault="00A05B69" w:rsidP="005D1F69">
      <w:pPr>
        <w:numPr>
          <w:ilvl w:val="0"/>
          <w:numId w:val="2"/>
        </w:numPr>
        <w:rPr>
          <w:b/>
        </w:rPr>
      </w:pPr>
      <w:r>
        <w:rPr>
          <w:b/>
        </w:rPr>
        <w:t xml:space="preserve">. . . . </w:t>
      </w:r>
    </w:p>
    <w:p w:rsidR="00A05B69" w:rsidRDefault="00A05B69" w:rsidP="005D1F69">
      <w:pPr>
        <w:numPr>
          <w:ilvl w:val="0"/>
          <w:numId w:val="2"/>
        </w:numPr>
        <w:rPr>
          <w:b/>
        </w:rPr>
      </w:pPr>
      <w:r>
        <w:rPr>
          <w:b/>
        </w:rPr>
        <w:t>Caso de Uso del Negocio n:</w:t>
      </w:r>
    </w:p>
    <w:p w:rsidR="00A05B69" w:rsidRDefault="00A05B69">
      <w:pPr>
        <w:rPr>
          <w:b/>
        </w:rPr>
      </w:pPr>
    </w:p>
    <w:p w:rsidR="00A05B69" w:rsidRPr="00F32AB2" w:rsidRDefault="00A05B69" w:rsidP="00F32AB2">
      <w:pPr>
        <w:pStyle w:val="Ttulo3"/>
        <w:tabs>
          <w:tab w:val="num" w:pos="851"/>
        </w:tabs>
      </w:pPr>
      <w:bookmarkStart w:id="114" w:name="_Toc202534369"/>
      <w:bookmarkStart w:id="115" w:name="_Toc202535474"/>
      <w:bookmarkStart w:id="116" w:name="_Toc235164473"/>
      <w:r w:rsidRPr="00F32AB2">
        <w:t>Modelo del Dominio</w:t>
      </w:r>
      <w:bookmarkEnd w:id="114"/>
      <w:bookmarkEnd w:id="115"/>
      <w:bookmarkEnd w:id="116"/>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F75A77" w:rsidP="00D66553">
      <w:pPr>
        <w:jc w:val="center"/>
        <w:rPr>
          <w:color w:val="FF0000"/>
        </w:rPr>
      </w:pPr>
      <w:r>
        <w:rPr>
          <w:noProof/>
          <w:lang w:eastAsia="es-AR"/>
        </w:rPr>
        <w:lastRenderedPageBreak/>
        <w:drawing>
          <wp:inline distT="0" distB="0" distL="0" distR="0">
            <wp:extent cx="6114415" cy="528193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281930"/>
                    </a:xfrm>
                    <a:prstGeom prst="rect">
                      <a:avLst/>
                    </a:prstGeom>
                    <a:noFill/>
                    <a:ln>
                      <a:noFill/>
                    </a:ln>
                  </pic:spPr>
                </pic:pic>
              </a:graphicData>
            </a:graphic>
          </wp:inline>
        </w:drawing>
      </w:r>
    </w:p>
    <w:p w:rsidR="00A05B69" w:rsidRDefault="00F32AB2">
      <w:pPr>
        <w:pStyle w:val="Ttulo2"/>
      </w:pPr>
      <w:bookmarkStart w:id="117" w:name="_Toc202534370"/>
      <w:bookmarkStart w:id="118" w:name="_Toc202535475"/>
      <w:bookmarkStart w:id="119" w:name="_Toc202595237"/>
      <w:bookmarkStart w:id="120" w:name="_Toc235164474"/>
      <w:bookmarkStart w:id="121" w:name="_Toc36043131"/>
      <w:bookmarkStart w:id="122" w:name="_Toc36658470"/>
      <w:r>
        <w:t xml:space="preserve">Especificación de </w:t>
      </w:r>
      <w:r w:rsidR="00A05B69">
        <w:t>Requisitos Funcionales</w:t>
      </w:r>
      <w:bookmarkEnd w:id="117"/>
      <w:bookmarkEnd w:id="118"/>
      <w:bookmarkEnd w:id="119"/>
      <w:bookmarkEnd w:id="120"/>
      <w:r w:rsidR="00A05B69">
        <w:t xml:space="preserve">  </w:t>
      </w:r>
    </w:p>
    <w:p w:rsidR="00A05B69" w:rsidRDefault="00A05B69">
      <w:pPr>
        <w:pStyle w:val="Ttulo3"/>
        <w:rPr>
          <w:rFonts w:cs="Times New Roman"/>
        </w:rPr>
      </w:pPr>
      <w:r>
        <w:rPr>
          <w:rFonts w:cs="Times New Roman"/>
        </w:rPr>
        <w:t xml:space="preserve"> </w:t>
      </w:r>
      <w:bookmarkStart w:id="123" w:name="_Toc202534371"/>
      <w:bookmarkStart w:id="124" w:name="_Toc202535476"/>
      <w:bookmarkStart w:id="125" w:name="_Toc202595238"/>
      <w:bookmarkStart w:id="126" w:name="_Toc235164475"/>
      <w:r>
        <w:rPr>
          <w:rFonts w:cs="Times New Roman"/>
        </w:rPr>
        <w:t>Modelos de Casos de Uso</w:t>
      </w:r>
      <w:bookmarkEnd w:id="121"/>
      <w:bookmarkEnd w:id="122"/>
      <w:bookmarkEnd w:id="123"/>
      <w:bookmarkEnd w:id="124"/>
      <w:bookmarkEnd w:id="125"/>
      <w:bookmarkEnd w:id="126"/>
    </w:p>
    <w:p w:rsidR="00A05B69" w:rsidRPr="00046DAC" w:rsidRDefault="00A05B69">
      <w:bookmarkStart w:id="127"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28" w:name="_Toc202534372"/>
      <w:bookmarkStart w:id="129" w:name="_Toc202535477"/>
      <w:bookmarkEnd w:id="127"/>
      <w:r>
        <w:t xml:space="preserve">Diagrama de </w:t>
      </w:r>
      <w:r w:rsidR="00A05B69">
        <w:t xml:space="preserve">Caso de Uso </w:t>
      </w:r>
      <w:bookmarkEnd w:id="128"/>
      <w:bookmarkEnd w:id="129"/>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Pr>
                <w:lang w:val="es-MX"/>
              </w:rPr>
              <w:t>Elimina el registro del</w:t>
            </w:r>
            <w:r w:rsidRPr="00425D04">
              <w:rPr>
                <w:lang w:val="es-MX"/>
              </w:rPr>
              <w:t xml:space="preserve">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30" w:name="_Toc177931376"/>
      <w:bookmarkStart w:id="131"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Pr="00425D04" w:rsidRDefault="00663C62" w:rsidP="00663C62">
      <w:pPr>
        <w:pStyle w:val="Ttulo4"/>
      </w:pPr>
      <w:r>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lastRenderedPageBreak/>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3.</w:t>
            </w:r>
            <w:r w:rsidR="00663C62">
              <w:rPr>
                <w:lang w:val="es-MX"/>
              </w:rPr>
              <w:t>Elimina el registro del</w:t>
            </w:r>
            <w:r w:rsidR="00663C62" w:rsidRPr="00425D04">
              <w:rPr>
                <w:lang w:val="es-MX"/>
              </w:rPr>
              <w:t xml:space="preserve">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 xml:space="preserve">Llama al caso de uso </w:t>
            </w:r>
            <w:r w:rsidR="009862B7">
              <w:rPr>
                <w:lang w:val="es-MX"/>
              </w:rPr>
              <w:t>Generar estadística rubro.</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 xml:space="preserve">Llama al caso de uso </w:t>
            </w:r>
            <w:r w:rsidR="00041BF2" w:rsidRPr="00041BF2">
              <w:t>Generar estadística venta</w:t>
            </w:r>
            <w:r w:rsid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 xml:space="preserve">Llama al caso de uso Generar </w:t>
            </w:r>
            <w:r w:rsidR="0069114A" w:rsidRPr="0069114A">
              <w:rPr>
                <w:u w:val="single"/>
                <w:lang w:val="es-MX"/>
              </w:rPr>
              <w:t>i</w:t>
            </w:r>
            <w:r w:rsidRPr="0069114A">
              <w:rPr>
                <w:u w:val="single"/>
                <w:lang w:val="es-MX"/>
              </w:rPr>
              <w:t>nforme</w:t>
            </w:r>
            <w:r>
              <w:rPr>
                <w:lang w:val="es-MX"/>
              </w:rPr>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lastRenderedPageBreak/>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lastRenderedPageBreak/>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Elimina el registro del</w:t>
            </w:r>
            <w:r w:rsidR="004A3462" w:rsidRPr="00425D04">
              <w:rPr>
                <w:lang w:val="es-MX"/>
              </w:rPr>
              <w:t xml:space="preserve"> </w:t>
            </w:r>
            <w:r w:rsidR="00093608">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lastRenderedPageBreak/>
        <w:t xml:space="preserve">Diagrama de Caso de Uso </w:t>
      </w:r>
      <w:r w:rsidRPr="00425D04">
        <w:t>Gestionar</w:t>
      </w:r>
      <w:r>
        <w:t xml:space="preserve"> Compra a</w:t>
      </w:r>
      <w:r w:rsidRPr="00425D04">
        <w:t xml:space="preserve"> </w:t>
      </w:r>
      <w:r>
        <w:t>Proveedor</w:t>
      </w:r>
    </w:p>
    <w:p w:rsidR="00623148" w:rsidRDefault="00623148" w:rsidP="00623148"/>
    <w:p w:rsidR="00623148" w:rsidRPr="00623148" w:rsidRDefault="00C41C98"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56.25pt">
            <v:imagedata r:id="rId16" o:title="Gestionar Compra a Proveedor"/>
          </v:shape>
        </w:pict>
      </w:r>
    </w:p>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30"/>
      <w:bookmarkEnd w:id="131"/>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Pr="00802B83"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El caso de </w:t>
            </w:r>
            <w:r>
              <w:rPr>
                <w:rFonts w:cs="Arial"/>
                <w:lang w:val="es-MX"/>
              </w:rPr>
              <w:t xml:space="preserve">que el cliente no retira la </w:t>
            </w:r>
            <w:proofErr w:type="spellStart"/>
            <w:r>
              <w:rPr>
                <w:rFonts w:cs="Arial"/>
                <w:lang w:val="es-MX"/>
              </w:rPr>
              <w:t>mercaderia</w:t>
            </w:r>
            <w:proofErr w:type="spellEnd"/>
            <w:r>
              <w:rPr>
                <w:rFonts w:cs="Arial"/>
                <w:lang w:val="es-MX"/>
              </w:rPr>
              <w:t xml:space="preserve">, se le </w:t>
            </w:r>
            <w:proofErr w:type="spellStart"/>
            <w:r>
              <w:rPr>
                <w:rFonts w:cs="Arial"/>
                <w:lang w:val="es-MX"/>
              </w:rPr>
              <w:t>envia</w:t>
            </w:r>
            <w:proofErr w:type="spellEnd"/>
            <w:r>
              <w:rPr>
                <w:rFonts w:cs="Arial"/>
                <w:lang w:val="es-MX"/>
              </w:rPr>
              <w:t xml:space="preserve"> la </w:t>
            </w:r>
            <w:proofErr w:type="spellStart"/>
            <w:r>
              <w:rPr>
                <w:rFonts w:cs="Arial"/>
                <w:lang w:val="es-MX"/>
              </w:rPr>
              <w:t>mercaderia</w:t>
            </w:r>
            <w:proofErr w:type="spellEnd"/>
            <w:r>
              <w:rPr>
                <w:rFonts w:cs="Arial"/>
                <w:lang w:val="es-MX"/>
              </w:rPr>
              <w:t xml:space="preserve"> a </w:t>
            </w:r>
            <w:r>
              <w:rPr>
                <w:rFonts w:cs="Arial"/>
                <w:lang w:val="es-MX"/>
              </w:rPr>
              <w:lastRenderedPageBreak/>
              <w:t>domicilio mediante un cadete y finaliza el caso de uso</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lastRenderedPageBreak/>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existe, llamar al caso de uso Registrar 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525941" w:rsidRDefault="00525941">
      <w:pPr>
        <w:jc w:val="left"/>
      </w:pPr>
      <w:r>
        <w:br w:type="page"/>
      </w:r>
    </w:p>
    <w:p w:rsidR="003E2CC9" w:rsidRDefault="003E2CC9" w:rsidP="003E2CC9"/>
    <w:p w:rsidR="00A05B69" w:rsidRDefault="00A05B69">
      <w:pPr>
        <w:pStyle w:val="Ttulo3"/>
        <w:rPr>
          <w:rFonts w:cs="Times New Roman"/>
        </w:rPr>
      </w:pPr>
      <w:bookmarkStart w:id="132" w:name="_Toc202534375"/>
      <w:bookmarkStart w:id="133" w:name="_Toc202535480"/>
      <w:bookmarkStart w:id="134" w:name="_Toc202595239"/>
      <w:bookmarkStart w:id="135" w:name="_Toc235164476"/>
      <w:r>
        <w:rPr>
          <w:rFonts w:cs="Times New Roman"/>
        </w:rPr>
        <w:t>Realizaciones de Casos de Uso</w:t>
      </w:r>
      <w:bookmarkEnd w:id="132"/>
      <w:bookmarkEnd w:id="133"/>
      <w:bookmarkEnd w:id="134"/>
      <w:bookmarkEnd w:id="135"/>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620E85" w:rsidRPr="009F1CD6" w:rsidRDefault="000C616C" w:rsidP="00620E85">
      <w:pPr>
        <w:numPr>
          <w:ilvl w:val="0"/>
          <w:numId w:val="5"/>
        </w:numPr>
      </w:pPr>
      <w:r>
        <w:t>D</w:t>
      </w:r>
      <w:r w:rsidR="00A05B69" w:rsidRPr="00882312">
        <w:t>iagramas de interacción</w:t>
      </w:r>
      <w:r w:rsidR="00882312">
        <w:t xml:space="preserve"> para cada caso de uso.</w:t>
      </w:r>
    </w:p>
    <w:p w:rsidR="003E42AB" w:rsidRPr="003E2CC9" w:rsidRDefault="003E42AB"/>
    <w:p w:rsidR="003E2CC9" w:rsidRPr="004A3311" w:rsidRDefault="003E2CC9" w:rsidP="00086810">
      <w:pPr>
        <w:pStyle w:val="Ttulo4"/>
      </w:pPr>
      <w:bookmarkStart w:id="136" w:name="_Toc182205858"/>
      <w:bookmarkStart w:id="137" w:name="_Toc202535481"/>
      <w:r w:rsidRPr="004A3311">
        <w:t xml:space="preserve">Diagrama de Casos de Uso: </w:t>
      </w:r>
      <w:bookmarkEnd w:id="136"/>
      <w:bookmarkEnd w:id="137"/>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lang w:eastAsia="es-AR"/>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lang w:eastAsia="es-AR"/>
        </w:rPr>
        <w:lastRenderedPageBreak/>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086810" w:rsidRPr="009409BD" w:rsidRDefault="00086810" w:rsidP="009409BD">
      <w:pPr>
        <w:rPr>
          <w:highlight w:val="yellow"/>
        </w:rPr>
      </w:pPr>
    </w:p>
    <w:p w:rsidR="003B6105" w:rsidRDefault="003B6105" w:rsidP="003B6105">
      <w:pPr>
        <w:pStyle w:val="Ttulo5"/>
      </w:pPr>
      <w:bookmarkStart w:id="138" w:name="_Toc85989848"/>
      <w:bookmarkStart w:id="139" w:name="_Toc182205861"/>
      <w:r w:rsidRPr="003B6105">
        <w:t xml:space="preserve">Diag. Secuencia Caso de Uso: </w:t>
      </w:r>
      <w:bookmarkEnd w:id="138"/>
      <w:bookmarkEnd w:id="139"/>
      <w:r w:rsidRPr="00425D04">
        <w:t>Modificar datos cliente</w:t>
      </w:r>
      <w:r>
        <w:t xml:space="preserve"> </w:t>
      </w:r>
    </w:p>
    <w:p w:rsidR="000D72FF" w:rsidRPr="000D72FF" w:rsidRDefault="00086810" w:rsidP="000D72FF">
      <w:r>
        <w:rPr>
          <w:noProof/>
          <w:lang w:eastAsia="es-AR"/>
        </w:rPr>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lastRenderedPageBreak/>
        <w:t xml:space="preserve">Diag. Secuencia Caso de Uso: </w:t>
      </w:r>
      <w:r w:rsidRPr="00425D04">
        <w:t>Dar Baja Cliente</w:t>
      </w:r>
    </w:p>
    <w:p w:rsidR="00086810" w:rsidRDefault="00086810" w:rsidP="00086810">
      <w:r>
        <w:rPr>
          <w:noProof/>
          <w:lang w:eastAsia="es-AR"/>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lastRenderedPageBreak/>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lang w:eastAsia="es-AR"/>
        </w:rPr>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lastRenderedPageBreak/>
        <w:t xml:space="preserve">Diag. Secuencia Caso de Uso: </w:t>
      </w:r>
      <w:r w:rsidRPr="00425D04">
        <w:t>Registrar</w:t>
      </w:r>
      <w:r>
        <w:t xml:space="preserve"> Proveedor</w:t>
      </w:r>
    </w:p>
    <w:p w:rsidR="00C91B28" w:rsidRPr="00C91B28" w:rsidRDefault="00C91B28" w:rsidP="00C91B28"/>
    <w:p w:rsidR="00086810" w:rsidRPr="00086810" w:rsidRDefault="00086810" w:rsidP="00086810">
      <w:r>
        <w:rPr>
          <w:noProof/>
          <w:lang w:eastAsia="es-AR"/>
        </w:rPr>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lang w:eastAsia="es-AR"/>
        </w:rPr>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lastRenderedPageBreak/>
        <w:t xml:space="preserve">Diag. Secuencia Caso de Uso: </w:t>
      </w:r>
      <w:r w:rsidRPr="00425D04">
        <w:t xml:space="preserve">Dar Baja </w:t>
      </w:r>
      <w:r>
        <w:t>Proveedor</w:t>
      </w:r>
    </w:p>
    <w:p w:rsidR="003E2CC9" w:rsidRDefault="00086810" w:rsidP="003B6105">
      <w:pPr>
        <w:pStyle w:val="Ttulo5"/>
        <w:rPr>
          <w:highlight w:val="yellow"/>
        </w:rPr>
      </w:pPr>
      <w:r>
        <w:rPr>
          <w:noProof/>
          <w:lang w:eastAsia="es-AR"/>
        </w:rPr>
        <w:drawing>
          <wp:inline distT="0" distB="0" distL="0" distR="0">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lang w:eastAsia="es-AR"/>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lang w:eastAsia="es-AR"/>
        </w:rPr>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lang w:eastAsia="es-AR"/>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lang w:eastAsia="es-AR"/>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lang w:eastAsia="es-AR"/>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lang w:eastAsia="es-AR"/>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lang w:eastAsia="es-AR"/>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C41C98" w:rsidP="00553A78">
      <w:r>
        <w:rPr>
          <w:noProof/>
          <w:lang w:eastAsia="es-AR"/>
        </w:rPr>
        <w:lastRenderedPageBreak/>
        <w:drawing>
          <wp:inline distT="0" distB="0" distL="0" distR="0">
            <wp:extent cx="6371914" cy="2962275"/>
            <wp:effectExtent l="0" t="0" r="0" b="0"/>
            <wp:docPr id="3" name="Imagen 3"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Estadistic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7950" cy="2960432"/>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lang w:eastAsia="es-AR"/>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venta</w:t>
      </w:r>
    </w:p>
    <w:p w:rsidR="00553A78" w:rsidRPr="000D72FF" w:rsidRDefault="004C1857" w:rsidP="00553A78">
      <w:r>
        <w:rPr>
          <w:noProof/>
          <w:lang w:eastAsia="es-AR"/>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rsidR="00553A78" w:rsidRDefault="004C1857" w:rsidP="00553A78">
      <w:r>
        <w:rPr>
          <w:noProof/>
          <w:lang w:eastAsia="es-AR"/>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p>
    <w:p w:rsidR="00553A78" w:rsidRDefault="004C1857" w:rsidP="00553A78">
      <w:pPr>
        <w:rPr>
          <w:highlight w:val="yellow"/>
        </w:rPr>
      </w:pPr>
      <w:r>
        <w:rPr>
          <w:noProof/>
          <w:lang w:eastAsia="es-AR"/>
        </w:rPr>
        <w:drawing>
          <wp:inline distT="0" distB="0" distL="0" distR="0" wp14:anchorId="606D944F" wp14:editId="66DF8D6A">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9F1CD6" w:rsidRPr="00802B83" w:rsidRDefault="009F1CD6" w:rsidP="009F1CD6">
      <w:pPr>
        <w:rPr>
          <w:rFonts w:cs="Arial"/>
        </w:rPr>
      </w:pPr>
    </w:p>
    <w:p w:rsidR="009F1CD6" w:rsidRDefault="009F1CD6" w:rsidP="009F1CD6">
      <w:pPr>
        <w:pStyle w:val="Ttulo4"/>
      </w:pPr>
      <w:r w:rsidRPr="009E0345">
        <w:t>Diagrama de Casos de Uso: Gestionar ventas a clientes</w:t>
      </w:r>
    </w:p>
    <w:p w:rsidR="009F1CD6" w:rsidRPr="009F1CD6" w:rsidRDefault="009F1CD6" w:rsidP="009F1CD6"/>
    <w:p w:rsidR="009F1CD6" w:rsidRDefault="009F1CD6" w:rsidP="009F1CD6">
      <w:pPr>
        <w:rPr>
          <w:rFonts w:cs="Arial"/>
        </w:rPr>
      </w:pPr>
    </w:p>
    <w:p w:rsidR="009F1CD6" w:rsidRDefault="009F1CD6" w:rsidP="009F1CD6">
      <w:pPr>
        <w:rPr>
          <w:rFonts w:cs="Arial"/>
          <w:b/>
        </w:rPr>
      </w:pPr>
      <w:r w:rsidRPr="009E0345">
        <w:rPr>
          <w:rFonts w:cs="Arial"/>
          <w:b/>
        </w:rPr>
        <w:t>Diagrama de Clases</w:t>
      </w:r>
    </w:p>
    <w:p w:rsidR="009F1CD6" w:rsidRDefault="009F1CD6" w:rsidP="009F1CD6">
      <w:pPr>
        <w:rPr>
          <w:rFonts w:cs="Arial"/>
          <w:b/>
        </w:rPr>
      </w:pPr>
    </w:p>
    <w:p w:rsidR="009F1CD6" w:rsidRPr="009E0345" w:rsidRDefault="009F1CD6" w:rsidP="009F1CD6">
      <w:pPr>
        <w:rPr>
          <w:rFonts w:cs="Arial"/>
          <w:b/>
        </w:rPr>
      </w:pPr>
    </w:p>
    <w:p w:rsidR="009F1CD6" w:rsidRDefault="009F1CD6" w:rsidP="009F1CD6">
      <w:pPr>
        <w:rPr>
          <w:rFonts w:cs="Arial"/>
          <w:noProof/>
          <w:lang w:eastAsia="es-AR"/>
        </w:rPr>
      </w:pPr>
      <w:r>
        <w:rPr>
          <w:rFonts w:cs="Arial"/>
          <w:noProof/>
          <w:lang w:eastAsia="es-AR"/>
        </w:rPr>
        <w:drawing>
          <wp:inline distT="0" distB="0" distL="0" distR="0" wp14:anchorId="769C0283" wp14:editId="5A19507A">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rsidR="009F1CD6" w:rsidRDefault="009F1CD6" w:rsidP="009F1CD6">
      <w:pPr>
        <w:pStyle w:val="Ttulo5"/>
        <w:rPr>
          <w:rFonts w:cs="Arial"/>
          <w:b w:val="0"/>
        </w:rPr>
      </w:pPr>
    </w:p>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Pr="00930950" w:rsidRDefault="009F1CD6" w:rsidP="009F1CD6"/>
    <w:p w:rsidR="009F1CD6" w:rsidRDefault="009F1CD6" w:rsidP="009F1CD6">
      <w:pPr>
        <w:pStyle w:val="Ttulo5"/>
        <w:rPr>
          <w:rFonts w:cs="Arial"/>
          <w:b w:val="0"/>
        </w:rPr>
      </w:pPr>
      <w:r w:rsidRPr="009E0345">
        <w:rPr>
          <w:rFonts w:cs="Arial"/>
        </w:rPr>
        <w:lastRenderedPageBreak/>
        <w:t>Diag. De Secuencia Caso de Uso: Registrar venta</w:t>
      </w:r>
    </w:p>
    <w:p w:rsidR="009F1CD6" w:rsidRPr="00930950" w:rsidRDefault="009F1CD6" w:rsidP="009F1CD6"/>
    <w:p w:rsidR="009F1CD6" w:rsidRDefault="009F1CD6" w:rsidP="009F1CD6">
      <w:pPr>
        <w:rPr>
          <w:rFonts w:cs="Arial"/>
          <w:b/>
        </w:rPr>
      </w:pPr>
      <w:r>
        <w:rPr>
          <w:noProof/>
          <w:lang w:eastAsia="es-AR"/>
        </w:rPr>
        <w:drawing>
          <wp:inline distT="0" distB="0" distL="0" distR="0" wp14:anchorId="18313FF3" wp14:editId="346F08C5">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bookmarkStart w:id="140" w:name="_GoBack"/>
      <w:bookmarkEnd w:id="140"/>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r w:rsidRPr="009E0345">
        <w:rPr>
          <w:rFonts w:cs="Arial"/>
          <w:b/>
        </w:rPr>
        <w:lastRenderedPageBreak/>
        <w:t>Diag. De Secuencia Caso de Uso: Confirmar entrega</w:t>
      </w:r>
    </w:p>
    <w:p w:rsidR="009F1CD6" w:rsidRDefault="009F1CD6" w:rsidP="009F1CD6">
      <w:pPr>
        <w:rPr>
          <w:rFonts w:cs="Arial"/>
          <w:b/>
        </w:rPr>
      </w:pPr>
    </w:p>
    <w:p w:rsidR="009F1CD6" w:rsidRPr="00930950" w:rsidRDefault="009F1CD6" w:rsidP="009F1CD6">
      <w:r>
        <w:rPr>
          <w:noProof/>
          <w:lang w:eastAsia="es-AR"/>
        </w:rPr>
        <w:drawing>
          <wp:inline distT="0" distB="0" distL="0" distR="0" wp14:anchorId="22B04FF3" wp14:editId="60F7E3B5">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rsidR="009F1CD6" w:rsidRPr="009E0345" w:rsidRDefault="009F1CD6" w:rsidP="009F1CD6">
      <w:pPr>
        <w:rPr>
          <w:rFonts w:cs="Arial"/>
        </w:rPr>
      </w:pPr>
    </w:p>
    <w:p w:rsidR="009F1CD6" w:rsidRPr="009E0345" w:rsidRDefault="009F1CD6" w:rsidP="009F1CD6">
      <w:pPr>
        <w:rPr>
          <w:rFonts w:cs="Arial"/>
        </w:rPr>
      </w:pPr>
    </w:p>
    <w:p w:rsidR="009F1CD6" w:rsidRPr="00553A78" w:rsidRDefault="009F1CD6" w:rsidP="00553A78">
      <w:pPr>
        <w:rPr>
          <w:highlight w:val="yellow"/>
        </w:rPr>
      </w:pPr>
    </w:p>
    <w:sectPr w:rsidR="009F1CD6" w:rsidRPr="00553A78">
      <w:headerReference w:type="default" r:id="rId41"/>
      <w:footerReference w:type="even" r:id="rId42"/>
      <w:footerReference w:type="default" r:id="rId43"/>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FAF" w:rsidRDefault="00564FAF">
      <w:r>
        <w:separator/>
      </w:r>
    </w:p>
  </w:endnote>
  <w:endnote w:type="continuationSeparator" w:id="0">
    <w:p w:rsidR="00564FAF" w:rsidRDefault="00564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A78" w:rsidRDefault="00553A78">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553A78" w:rsidRDefault="00553A78">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553A78" w:rsidRPr="00637E1C" w:rsidTr="00AC3DA0">
      <w:trPr>
        <w:jc w:val="center"/>
      </w:trPr>
      <w:tc>
        <w:tcPr>
          <w:tcW w:w="2660" w:type="dxa"/>
          <w:tcBorders>
            <w:top w:val="nil"/>
            <w:left w:val="nil"/>
            <w:bottom w:val="nil"/>
            <w:right w:val="nil"/>
          </w:tcBorders>
        </w:tcPr>
        <w:p w:rsidR="00553A78" w:rsidRPr="00637E1C" w:rsidRDefault="00553A78" w:rsidP="009D2B40">
          <w:pPr>
            <w:ind w:right="360"/>
            <w:rPr>
              <w:sz w:val="20"/>
            </w:rPr>
          </w:pPr>
          <w:r w:rsidRPr="00637E1C">
            <w:rPr>
              <w:sz w:val="20"/>
            </w:rPr>
            <w:sym w:font="Symbol" w:char="F0D3"/>
          </w:r>
          <w:proofErr w:type="spellStart"/>
          <w:r w:rsidRPr="00637E1C">
            <w:rPr>
              <w:sz w:val="20"/>
              <w:lang w:val="es-MX"/>
            </w:rPr>
            <w:t>U.N.C.a</w:t>
          </w:r>
          <w:proofErr w:type="spellEnd"/>
          <w:r w:rsidRPr="00637E1C">
            <w:rPr>
              <w:sz w:val="20"/>
              <w:lang w:val="es-ES"/>
            </w:rPr>
            <w:t xml:space="preserve"> </w:t>
          </w:r>
          <w:r>
            <w:rPr>
              <w:sz w:val="20"/>
            </w:rPr>
            <w:t>2018</w:t>
          </w:r>
        </w:p>
      </w:tc>
      <w:tc>
        <w:tcPr>
          <w:tcW w:w="4536" w:type="dxa"/>
          <w:tcBorders>
            <w:top w:val="nil"/>
            <w:left w:val="nil"/>
            <w:bottom w:val="nil"/>
            <w:right w:val="nil"/>
          </w:tcBorders>
        </w:tcPr>
        <w:p w:rsidR="00553A78" w:rsidRPr="00637E1C" w:rsidRDefault="00553A78" w:rsidP="00AC3DA0">
          <w:pPr>
            <w:jc w:val="center"/>
            <w:rPr>
              <w:sz w:val="20"/>
              <w:lang w:val="es-ES"/>
            </w:rPr>
          </w:pPr>
        </w:p>
      </w:tc>
      <w:tc>
        <w:tcPr>
          <w:tcW w:w="2896" w:type="dxa"/>
          <w:tcBorders>
            <w:top w:val="nil"/>
            <w:left w:val="nil"/>
            <w:bottom w:val="nil"/>
            <w:right w:val="nil"/>
          </w:tcBorders>
        </w:tcPr>
        <w:p w:rsidR="00553A78" w:rsidRPr="00637E1C" w:rsidRDefault="00553A78"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9F1CD6">
            <w:rPr>
              <w:noProof/>
              <w:sz w:val="20"/>
            </w:rPr>
            <w:t>43</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9F1CD6">
            <w:rPr>
              <w:noProof/>
              <w:sz w:val="20"/>
            </w:rPr>
            <w:t>44</w:t>
          </w:r>
          <w:r w:rsidRPr="00637E1C">
            <w:rPr>
              <w:sz w:val="20"/>
            </w:rPr>
            <w:fldChar w:fldCharType="end"/>
          </w:r>
        </w:p>
      </w:tc>
    </w:tr>
  </w:tbl>
  <w:p w:rsidR="00553A78" w:rsidRPr="00B43863" w:rsidRDefault="00553A78"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FAF" w:rsidRDefault="00564FAF">
      <w:r>
        <w:separator/>
      </w:r>
    </w:p>
  </w:footnote>
  <w:footnote w:type="continuationSeparator" w:id="0">
    <w:p w:rsidR="00564FAF" w:rsidRDefault="00564F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553A78" w:rsidTr="00AC3DA0">
      <w:trPr>
        <w:cantSplit/>
        <w:trHeight w:val="261"/>
        <w:jc w:val="center"/>
      </w:trPr>
      <w:tc>
        <w:tcPr>
          <w:tcW w:w="892" w:type="dxa"/>
          <w:vMerge w:val="restart"/>
          <w:tcBorders>
            <w:right w:val="nil"/>
          </w:tcBorders>
          <w:vAlign w:val="center"/>
        </w:tcPr>
        <w:p w:rsidR="00553A78" w:rsidRPr="0063601A" w:rsidRDefault="00553A78"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553A78" w:rsidRPr="0063601A" w:rsidRDefault="00553A78"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553A78" w:rsidRDefault="00553A78"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553A78" w:rsidRPr="00D96FF3" w:rsidRDefault="00553A78"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553A78" w:rsidRPr="00D96FF3" w:rsidRDefault="00553A78" w:rsidP="00AC3DA0">
          <w:pPr>
            <w:pStyle w:val="Encabezado"/>
            <w:rPr>
              <w:sz w:val="20"/>
              <w:lang w:val="es-ES"/>
            </w:rPr>
          </w:pPr>
          <w:r w:rsidRPr="00D96FF3">
            <w:rPr>
              <w:sz w:val="20"/>
              <w:lang w:val="es-ES"/>
            </w:rPr>
            <w:t xml:space="preserve">Versión: </w:t>
          </w:r>
          <w:r>
            <w:rPr>
              <w:sz w:val="20"/>
              <w:lang w:val="es-ES"/>
            </w:rPr>
            <w:t>1.0</w:t>
          </w:r>
        </w:p>
      </w:tc>
    </w:tr>
    <w:tr w:rsidR="00553A78" w:rsidTr="00AC3DA0">
      <w:trPr>
        <w:cantSplit/>
        <w:trHeight w:val="156"/>
        <w:jc w:val="center"/>
      </w:trPr>
      <w:tc>
        <w:tcPr>
          <w:tcW w:w="892" w:type="dxa"/>
          <w:vMerge/>
          <w:tcBorders>
            <w:right w:val="nil"/>
          </w:tcBorders>
          <w:vAlign w:val="center"/>
        </w:tcPr>
        <w:p w:rsidR="00553A78" w:rsidRDefault="00553A78" w:rsidP="00AC3DA0">
          <w:pPr>
            <w:pStyle w:val="Encabezado"/>
            <w:rPr>
              <w:lang w:val="es-ES"/>
            </w:rPr>
          </w:pPr>
        </w:p>
      </w:tc>
      <w:tc>
        <w:tcPr>
          <w:tcW w:w="3182" w:type="dxa"/>
          <w:vMerge/>
          <w:tcBorders>
            <w:left w:val="nil"/>
          </w:tcBorders>
          <w:vAlign w:val="center"/>
        </w:tcPr>
        <w:p w:rsidR="00553A78" w:rsidRDefault="00553A78" w:rsidP="00AC3DA0">
          <w:pPr>
            <w:pStyle w:val="Encabezado"/>
            <w:rPr>
              <w:lang w:val="es-ES"/>
            </w:rPr>
          </w:pPr>
        </w:p>
      </w:tc>
      <w:tc>
        <w:tcPr>
          <w:tcW w:w="3960" w:type="dxa"/>
          <w:vAlign w:val="center"/>
        </w:tcPr>
        <w:p w:rsidR="00553A78" w:rsidRPr="00D96FF3" w:rsidRDefault="00553A78" w:rsidP="00AC3DA0">
          <w:pPr>
            <w:pStyle w:val="Encabezado"/>
            <w:rPr>
              <w:sz w:val="20"/>
              <w:lang w:val="es-ES"/>
            </w:rPr>
          </w:pPr>
          <w:r>
            <w:rPr>
              <w:rFonts w:cs="Arial"/>
              <w:b/>
              <w:szCs w:val="22"/>
            </w:rPr>
            <w:t>SIAGAL</w:t>
          </w:r>
        </w:p>
      </w:tc>
      <w:tc>
        <w:tcPr>
          <w:tcW w:w="1980" w:type="dxa"/>
          <w:vAlign w:val="center"/>
        </w:tcPr>
        <w:p w:rsidR="00553A78" w:rsidRPr="00D96FF3" w:rsidRDefault="00553A78" w:rsidP="0063601A">
          <w:pPr>
            <w:pStyle w:val="Encabezado"/>
            <w:rPr>
              <w:sz w:val="20"/>
              <w:lang w:val="es-ES"/>
            </w:rPr>
          </w:pPr>
          <w:r w:rsidRPr="00D96FF3">
            <w:rPr>
              <w:sz w:val="20"/>
              <w:lang w:val="es-ES"/>
            </w:rPr>
            <w:t xml:space="preserve">Fecha: </w:t>
          </w:r>
          <w:r>
            <w:rPr>
              <w:sz w:val="20"/>
              <w:lang w:val="es-ES"/>
            </w:rPr>
            <w:t>08/11/2018</w:t>
          </w:r>
        </w:p>
      </w:tc>
    </w:tr>
  </w:tbl>
  <w:p w:rsidR="00553A78" w:rsidRDefault="00553A7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72FF"/>
    <w:rsid w:val="000E422B"/>
    <w:rsid w:val="00110AA9"/>
    <w:rsid w:val="00116AF4"/>
    <w:rsid w:val="00124DD6"/>
    <w:rsid w:val="001829BA"/>
    <w:rsid w:val="001A04D0"/>
    <w:rsid w:val="001C033E"/>
    <w:rsid w:val="001C4BF1"/>
    <w:rsid w:val="001E2856"/>
    <w:rsid w:val="001E3E5F"/>
    <w:rsid w:val="001E584D"/>
    <w:rsid w:val="001F0743"/>
    <w:rsid w:val="002018D3"/>
    <w:rsid w:val="002242A4"/>
    <w:rsid w:val="0026701F"/>
    <w:rsid w:val="00277E68"/>
    <w:rsid w:val="00282666"/>
    <w:rsid w:val="00285D15"/>
    <w:rsid w:val="002B1374"/>
    <w:rsid w:val="00321A24"/>
    <w:rsid w:val="00340774"/>
    <w:rsid w:val="003442FA"/>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7F77"/>
    <w:rsid w:val="0049068A"/>
    <w:rsid w:val="00492CE6"/>
    <w:rsid w:val="004A3311"/>
    <w:rsid w:val="004A3462"/>
    <w:rsid w:val="004A4DD8"/>
    <w:rsid w:val="004B1119"/>
    <w:rsid w:val="004C1857"/>
    <w:rsid w:val="004F0F6A"/>
    <w:rsid w:val="005047AA"/>
    <w:rsid w:val="005140D3"/>
    <w:rsid w:val="00525941"/>
    <w:rsid w:val="00542710"/>
    <w:rsid w:val="00553A78"/>
    <w:rsid w:val="00564FAF"/>
    <w:rsid w:val="00585FE0"/>
    <w:rsid w:val="00587DCD"/>
    <w:rsid w:val="005B087A"/>
    <w:rsid w:val="005B7BBA"/>
    <w:rsid w:val="005D1F69"/>
    <w:rsid w:val="005D4C9E"/>
    <w:rsid w:val="005F3865"/>
    <w:rsid w:val="00611580"/>
    <w:rsid w:val="00620E85"/>
    <w:rsid w:val="00623148"/>
    <w:rsid w:val="0063601A"/>
    <w:rsid w:val="00663C62"/>
    <w:rsid w:val="0067438F"/>
    <w:rsid w:val="00685D88"/>
    <w:rsid w:val="0069114A"/>
    <w:rsid w:val="006964A5"/>
    <w:rsid w:val="00700D61"/>
    <w:rsid w:val="00736BA4"/>
    <w:rsid w:val="00752781"/>
    <w:rsid w:val="00755D3B"/>
    <w:rsid w:val="00761793"/>
    <w:rsid w:val="00763EF5"/>
    <w:rsid w:val="0076626E"/>
    <w:rsid w:val="007C1225"/>
    <w:rsid w:val="007F37FE"/>
    <w:rsid w:val="00801EA3"/>
    <w:rsid w:val="00815750"/>
    <w:rsid w:val="00817C8D"/>
    <w:rsid w:val="00827FAD"/>
    <w:rsid w:val="008301B7"/>
    <w:rsid w:val="00837EDC"/>
    <w:rsid w:val="00843A93"/>
    <w:rsid w:val="00882312"/>
    <w:rsid w:val="00891EFD"/>
    <w:rsid w:val="00894678"/>
    <w:rsid w:val="008E02E9"/>
    <w:rsid w:val="008E3FCA"/>
    <w:rsid w:val="009128C2"/>
    <w:rsid w:val="009409BD"/>
    <w:rsid w:val="0094159B"/>
    <w:rsid w:val="00957D53"/>
    <w:rsid w:val="009862B7"/>
    <w:rsid w:val="009A5D32"/>
    <w:rsid w:val="009B008F"/>
    <w:rsid w:val="009D2B40"/>
    <w:rsid w:val="009E7A47"/>
    <w:rsid w:val="009F1CD6"/>
    <w:rsid w:val="00A05B69"/>
    <w:rsid w:val="00A61B33"/>
    <w:rsid w:val="00A944CE"/>
    <w:rsid w:val="00AB1E0D"/>
    <w:rsid w:val="00AB2A8C"/>
    <w:rsid w:val="00AB4572"/>
    <w:rsid w:val="00AC1D7C"/>
    <w:rsid w:val="00AC3DA0"/>
    <w:rsid w:val="00B3375A"/>
    <w:rsid w:val="00B43863"/>
    <w:rsid w:val="00B52C28"/>
    <w:rsid w:val="00B65075"/>
    <w:rsid w:val="00BA0671"/>
    <w:rsid w:val="00BF7B28"/>
    <w:rsid w:val="00C03628"/>
    <w:rsid w:val="00C130AA"/>
    <w:rsid w:val="00C1561B"/>
    <w:rsid w:val="00C41C98"/>
    <w:rsid w:val="00C537AC"/>
    <w:rsid w:val="00C605AD"/>
    <w:rsid w:val="00C616FE"/>
    <w:rsid w:val="00C91B28"/>
    <w:rsid w:val="00CF66CC"/>
    <w:rsid w:val="00D23700"/>
    <w:rsid w:val="00D304DE"/>
    <w:rsid w:val="00D50FE7"/>
    <w:rsid w:val="00D66553"/>
    <w:rsid w:val="00DA0EF0"/>
    <w:rsid w:val="00DB57D8"/>
    <w:rsid w:val="00DF5285"/>
    <w:rsid w:val="00E216A6"/>
    <w:rsid w:val="00E25D1B"/>
    <w:rsid w:val="00E42AF1"/>
    <w:rsid w:val="00E56305"/>
    <w:rsid w:val="00E609E8"/>
    <w:rsid w:val="00E84CE1"/>
    <w:rsid w:val="00ED098B"/>
    <w:rsid w:val="00F0326B"/>
    <w:rsid w:val="00F17495"/>
    <w:rsid w:val="00F32AB2"/>
    <w:rsid w:val="00F451B4"/>
    <w:rsid w:val="00F67C8D"/>
    <w:rsid w:val="00F75A77"/>
    <w:rsid w:val="00F81D9B"/>
    <w:rsid w:val="00F93427"/>
    <w:rsid w:val="00FF22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semiHidden/>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semiHidden/>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semiHidden/>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semiHidden/>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283</TotalTime>
  <Pages>44</Pages>
  <Words>5361</Words>
  <Characters>29489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34781</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25</cp:revision>
  <cp:lastPrinted>2012-06-14T01:15:00Z</cp:lastPrinted>
  <dcterms:created xsi:type="dcterms:W3CDTF">2018-11-08T14:42:00Z</dcterms:created>
  <dcterms:modified xsi:type="dcterms:W3CDTF">2018-11-23T22:55:00Z</dcterms:modified>
</cp:coreProperties>
</file>