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D31863">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D31863">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5DC489AA" w:rsidR="004A3462" w:rsidRPr="00425D04" w:rsidRDefault="0004547D" w:rsidP="004A3462">
            <w:pPr>
              <w:numPr>
                <w:ilvl w:val="0"/>
                <w:numId w:val="10"/>
              </w:numPr>
              <w:rPr>
                <w:lang w:val="es-MX"/>
              </w:rPr>
            </w:pPr>
            <w:r>
              <w:rPr>
                <w:lang w:val="es-MX"/>
              </w:rPr>
              <w:t>Se cambia el valor del atributo estado de ‘no borrado’ a ‘borrado’ en el registro adecuado de la tabla</w:t>
            </w:r>
            <w:r w:rsidRPr="00425D04">
              <w:rPr>
                <w:lang w:val="es-MX"/>
              </w:rPr>
              <w:t xml:space="preserve"> </w:t>
            </w:r>
            <w:r>
              <w:rPr>
                <w:lang w:val="es-MX"/>
              </w:rPr>
              <w:t>Cliente.</w:t>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2" w:name="_Toc177931376"/>
      <w:bookmarkStart w:id="143"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4" w:name="_Hlk531446961"/>
          </w:p>
        </w:tc>
        <w:tc>
          <w:tcPr>
            <w:tcW w:w="4860" w:type="dxa"/>
            <w:shd w:val="clear" w:color="auto" w:fill="auto"/>
          </w:tcPr>
          <w:p w14:paraId="092449D8" w14:textId="77777777" w:rsidR="00663C62" w:rsidRPr="00425D04" w:rsidRDefault="001A04D0" w:rsidP="001A04D0">
            <w:pPr>
              <w:rPr>
                <w:lang w:val="es-MX"/>
              </w:rPr>
            </w:pPr>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p>
        </w:tc>
      </w:tr>
      <w:bookmarkEnd w:id="144"/>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w:t>
            </w:r>
            <w:r w:rsidR="007343A2">
              <w:rPr>
                <w:rFonts w:cs="Arial"/>
                <w:szCs w:val="22"/>
              </w:rPr>
              <w:lastRenderedPageBreak/>
              <w:t xml:space="preserve">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lastRenderedPageBreak/>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120D8367" w:rsidR="004A3462" w:rsidRPr="00425D04" w:rsidRDefault="00C130AA" w:rsidP="00C130AA">
            <w:pPr>
              <w:rPr>
                <w:lang w:val="es-MX"/>
              </w:rPr>
            </w:pPr>
            <w:r>
              <w:rPr>
                <w:lang w:val="es-MX"/>
              </w:rPr>
              <w:t>3.</w:t>
            </w:r>
            <w:r w:rsidR="0004547D">
              <w:rPr>
                <w:lang w:val="es-MX"/>
              </w:rPr>
              <w:t xml:space="preserve"> Se cambia el valor del atributo estado de ‘no borrado’ a ‘borrado’ en el registro adecuado de la tabla</w:t>
            </w:r>
            <w:r w:rsidR="0004547D" w:rsidRPr="00425D04">
              <w:rPr>
                <w:lang w:val="es-MX"/>
              </w:rPr>
              <w:t xml:space="preserve"> </w:t>
            </w:r>
            <w:r w:rsidR="00093608">
              <w:rPr>
                <w:lang w:val="es-MX"/>
              </w:rPr>
              <w:t>Proveedor</w:t>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4BF1E6F6" w14:textId="77777777" w:rsidR="00893E82" w:rsidRPr="00623148" w:rsidRDefault="00893E82" w:rsidP="00623148"/>
    <w:p w14:paraId="1A364549" w14:textId="77777777" w:rsidR="00837EDC" w:rsidRDefault="00837EDC" w:rsidP="00837EDC">
      <w:pPr>
        <w:pStyle w:val="Ttulo5"/>
      </w:pPr>
      <w:r>
        <w:lastRenderedPageBreak/>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lastRenderedPageBreak/>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5FA0D4D6" w:rsidR="00F93427" w:rsidRDefault="00285D15" w:rsidP="009D058D">
            <w:pPr>
              <w:rPr>
                <w:lang w:val="es-MX"/>
              </w:rPr>
            </w:pPr>
            <w:r>
              <w:rPr>
                <w:lang w:val="es-MX"/>
              </w:rPr>
              <w:t>3.</w:t>
            </w:r>
            <w:r w:rsidR="009D058D">
              <w:rPr>
                <w:lang w:val="es-MX"/>
              </w:rPr>
              <w:t>Registra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03686E7" w:rsidR="009E7A47" w:rsidRPr="00C130AA" w:rsidRDefault="009D058D" w:rsidP="000D72FF">
            <w:pPr>
              <w:jc w:val="left"/>
              <w:rPr>
                <w:lang w:val="es-MX"/>
              </w:rPr>
            </w:pPr>
            <w:r>
              <w:rPr>
                <w:lang w:val="es-MX"/>
              </w:rPr>
              <w:t>4</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920FA0F" w:rsidR="008301B7" w:rsidRPr="008301B7" w:rsidRDefault="009D058D" w:rsidP="008301B7">
            <w:pPr>
              <w:rPr>
                <w:lang w:val="es-MX"/>
              </w:rPr>
            </w:pPr>
            <w:r>
              <w:rPr>
                <w:lang w:val="es-MX"/>
              </w:rPr>
              <w:t>4</w:t>
            </w:r>
            <w:r w:rsidR="008301B7" w:rsidRPr="008301B7">
              <w:rPr>
                <w:lang w:val="es-MX"/>
              </w:rPr>
              <w:t>.</w:t>
            </w:r>
            <w:r w:rsidR="008301B7">
              <w:rPr>
                <w:lang w:val="es-MX"/>
              </w:rPr>
              <w:t xml:space="preserve"> </w:t>
            </w:r>
            <w:r w:rsidR="00285D15">
              <w:rPr>
                <w:lang w:val="es-MX"/>
              </w:rPr>
              <w:t>Registra</w:t>
            </w:r>
            <w:r w:rsidR="008301B7"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2E12734F" w:rsidR="00F93427" w:rsidRPr="008301B7" w:rsidRDefault="009D058D" w:rsidP="008301B7">
            <w:pPr>
              <w:jc w:val="left"/>
              <w:rPr>
                <w:lang w:val="es-MX"/>
              </w:rPr>
            </w:pPr>
            <w:r>
              <w:rPr>
                <w:lang w:val="es-MX"/>
              </w:rPr>
              <w:t>5</w:t>
            </w:r>
            <w:r w:rsidR="008301B7" w:rsidRPr="008301B7">
              <w:rPr>
                <w:lang w:val="es-MX"/>
              </w:rPr>
              <w:t>.</w:t>
            </w:r>
            <w:r w:rsidR="008301B7">
              <w:rPr>
                <w:lang w:val="es-MX"/>
              </w:rPr>
              <w:t xml:space="preserve"> </w:t>
            </w:r>
            <w:r w:rsidR="00285D15">
              <w:rPr>
                <w:lang w:val="es-MX"/>
              </w:rPr>
              <w:t>Actualiza</w:t>
            </w:r>
            <w:r w:rsidR="008301B7">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365D5DA4" w:rsidR="00133949" w:rsidRPr="00133949" w:rsidRDefault="009D058D" w:rsidP="00133949">
            <w:pPr>
              <w:jc w:val="left"/>
              <w:rPr>
                <w:lang w:val="es-MX"/>
              </w:rPr>
            </w:pPr>
            <w:r>
              <w:rPr>
                <w:lang w:val="es-MX"/>
              </w:rPr>
              <w:t>6</w:t>
            </w:r>
            <w:r w:rsidR="00133949" w:rsidRPr="00133949">
              <w:rPr>
                <w:lang w:val="es-MX"/>
              </w:rPr>
              <w:t>.</w:t>
            </w:r>
            <w:r w:rsidR="00133949">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06D8DD10" w:rsidR="008301B7" w:rsidRPr="008301B7" w:rsidRDefault="009D058D" w:rsidP="008301B7">
            <w:pPr>
              <w:jc w:val="left"/>
              <w:rPr>
                <w:lang w:val="es-MX"/>
              </w:rPr>
            </w:pPr>
            <w:r>
              <w:rPr>
                <w:lang w:val="es-MX"/>
              </w:rPr>
              <w:t>7</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2"/>
      <w:bookmarkEnd w:id="143"/>
    </w:tbl>
    <w:p w14:paraId="01E0D468" w14:textId="77777777" w:rsidR="003E2CC9" w:rsidRDefault="003E2CC9" w:rsidP="003E2CC9"/>
    <w:p w14:paraId="294149BD" w14:textId="77777777" w:rsidR="00525941" w:rsidRDefault="00525941" w:rsidP="003E2CC9"/>
    <w:p w14:paraId="0355884D" w14:textId="77777777" w:rsidR="00A337CD" w:rsidRDefault="00A337CD" w:rsidP="003E2CC9"/>
    <w:p w14:paraId="035AAEF8" w14:textId="77777777" w:rsidR="00A337CD" w:rsidRDefault="00A337CD" w:rsidP="003E2CC9"/>
    <w:p w14:paraId="48F70E06" w14:textId="77777777" w:rsidR="00A337CD" w:rsidRDefault="00A337CD" w:rsidP="003E2CC9"/>
    <w:p w14:paraId="48E1E348" w14:textId="77777777" w:rsidR="00A337CD" w:rsidRDefault="00A337CD" w:rsidP="003E2CC9"/>
    <w:p w14:paraId="1CD9189A" w14:textId="77777777" w:rsidR="00A337CD" w:rsidRDefault="00A337CD" w:rsidP="003E2CC9"/>
    <w:p w14:paraId="4F917E72" w14:textId="77777777" w:rsidR="00A337CD" w:rsidRDefault="00A337CD" w:rsidP="003E2CC9"/>
    <w:p w14:paraId="1BACC597" w14:textId="77777777" w:rsidR="00A337CD" w:rsidRDefault="00A337CD" w:rsidP="003E2CC9"/>
    <w:p w14:paraId="4E24F417" w14:textId="77777777" w:rsidR="00A337CD" w:rsidRDefault="00A337CD" w:rsidP="003E2CC9"/>
    <w:p w14:paraId="7AB50612" w14:textId="77777777" w:rsidR="00A337CD" w:rsidRDefault="00A337CD" w:rsidP="003E2CC9"/>
    <w:p w14:paraId="0DB6DA13" w14:textId="77777777" w:rsidR="00A337CD" w:rsidRDefault="00A337CD" w:rsidP="003E2CC9"/>
    <w:p w14:paraId="3AD8D65B" w14:textId="77777777" w:rsidR="00A337CD" w:rsidRDefault="00A337CD" w:rsidP="003E2CC9"/>
    <w:p w14:paraId="2BA43787" w14:textId="77777777" w:rsidR="00A337CD" w:rsidRDefault="00A337CD" w:rsidP="003E2CC9"/>
    <w:p w14:paraId="55F3010C" w14:textId="77777777" w:rsidR="00A337CD" w:rsidRDefault="00A337CD" w:rsidP="003E2CC9"/>
    <w:p w14:paraId="667BFC61" w14:textId="77777777" w:rsidR="00A337CD" w:rsidRDefault="00A337CD" w:rsidP="003E2CC9"/>
    <w:p w14:paraId="3D8DF8F8" w14:textId="77777777" w:rsidR="00A337CD" w:rsidRDefault="00A337CD" w:rsidP="003E2CC9"/>
    <w:p w14:paraId="0A9512DF" w14:textId="77777777" w:rsidR="00A337CD" w:rsidRDefault="00A337CD" w:rsidP="003E2CC9"/>
    <w:p w14:paraId="1401A126" w14:textId="77777777" w:rsidR="00A337CD" w:rsidRDefault="00A337CD" w:rsidP="003E2CC9"/>
    <w:p w14:paraId="1D8FE1C2" w14:textId="77777777" w:rsidR="00A337CD" w:rsidRDefault="00A337CD" w:rsidP="003E2CC9"/>
    <w:p w14:paraId="7DA77A2B" w14:textId="77777777" w:rsidR="00A337CD" w:rsidRDefault="00A337CD" w:rsidP="003E2CC9"/>
    <w:p w14:paraId="1F186434" w14:textId="77777777" w:rsidR="00875B74" w:rsidRDefault="00875B74" w:rsidP="003E2CC9"/>
    <w:p w14:paraId="05C8DEE2" w14:textId="77777777" w:rsidR="00875B74" w:rsidRDefault="00875B74" w:rsidP="003E2CC9"/>
    <w:p w14:paraId="48B694BB" w14:textId="77777777" w:rsidR="00525941" w:rsidRPr="00525941" w:rsidRDefault="00525941" w:rsidP="00525941">
      <w:pPr>
        <w:pStyle w:val="Ttulo4"/>
      </w:pPr>
      <w:r w:rsidRPr="00525941">
        <w:lastRenderedPageBreak/>
        <w:t>Diagrama de Caso de Uso Gestionar Venta a Clientes</w:t>
      </w:r>
    </w:p>
    <w:p w14:paraId="1F7495D7" w14:textId="77777777" w:rsidR="00525941" w:rsidRPr="00802B83" w:rsidRDefault="00525941" w:rsidP="00525941">
      <w:pPr>
        <w:rPr>
          <w:rFonts w:cs="Arial"/>
        </w:rPr>
      </w:pPr>
    </w:p>
    <w:p w14:paraId="56A50CA8" w14:textId="44603A4A" w:rsidR="00525941" w:rsidRDefault="00A337CD" w:rsidP="00525941">
      <w:pPr>
        <w:rPr>
          <w:rFonts w:cs="Arial"/>
        </w:rPr>
      </w:pPr>
      <w:r>
        <w:rPr>
          <w:rFonts w:cs="Arial"/>
          <w:noProof/>
          <w:lang w:eastAsia="es-AR"/>
        </w:rPr>
        <w:drawing>
          <wp:inline distT="0" distB="0" distL="0" distR="0" wp14:anchorId="3CAE5FB2" wp14:editId="6932291D">
            <wp:extent cx="6113780" cy="4242435"/>
            <wp:effectExtent l="0" t="0" r="1270" b="5715"/>
            <wp:docPr id="28" name="Imagen 28"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4242435"/>
                    </a:xfrm>
                    <a:prstGeom prst="rect">
                      <a:avLst/>
                    </a:prstGeom>
                    <a:noFill/>
                    <a:ln>
                      <a:noFill/>
                    </a:ln>
                  </pic:spPr>
                </pic:pic>
              </a:graphicData>
            </a:graphic>
          </wp:inline>
        </w:drawing>
      </w:r>
    </w:p>
    <w:p w14:paraId="3AA91348" w14:textId="77777777" w:rsidR="00A337CD" w:rsidRDefault="00A337CD" w:rsidP="00525941">
      <w:pPr>
        <w:pStyle w:val="Ttulo5"/>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62570">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62570">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3"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3"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6FA0EBAB" w14:textId="4F708B21"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r w:rsidR="00062570">
              <w:rPr>
                <w:rFonts w:cs="Arial"/>
                <w:lang w:val="es-MX"/>
              </w:rPr>
              <w:t xml:space="preserve"> con éxito.</w:t>
            </w:r>
          </w:p>
        </w:tc>
      </w:tr>
      <w:tr w:rsidR="00893E82" w:rsidRPr="00802B83" w14:paraId="3281EF13"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7167B46F" w14:textId="3E7F872C" w:rsidR="00893E82" w:rsidRPr="00494D68" w:rsidRDefault="00494D68" w:rsidP="00062570">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w:t>
            </w:r>
            <w:r w:rsidR="00062570">
              <w:rPr>
                <w:rFonts w:cs="Arial"/>
                <w:lang w:val="es-MX"/>
              </w:rPr>
              <w:t>y se actualiza el stock de los productos.</w:t>
            </w:r>
          </w:p>
        </w:tc>
      </w:tr>
      <w:tr w:rsidR="00525941" w:rsidRPr="00802B83" w14:paraId="7154988D"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92"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92"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92"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5" w:name="_Toc202534375"/>
      <w:bookmarkStart w:id="146" w:name="_Toc202535480"/>
      <w:bookmarkStart w:id="147" w:name="_Toc202595239"/>
      <w:bookmarkStart w:id="148" w:name="_Toc530770497"/>
      <w:r>
        <w:rPr>
          <w:rFonts w:cs="Times New Roman"/>
        </w:rPr>
        <w:t>Realizaciones de Casos de Uso</w:t>
      </w:r>
      <w:bookmarkEnd w:id="145"/>
      <w:bookmarkEnd w:id="146"/>
      <w:bookmarkEnd w:id="147"/>
      <w:bookmarkEnd w:id="148"/>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49" w:name="_Toc182205858"/>
      <w:bookmarkStart w:id="150" w:name="_Toc202535481"/>
      <w:r w:rsidRPr="004A3311">
        <w:t xml:space="preserve">Diagrama de Casos de Uso: </w:t>
      </w:r>
      <w:bookmarkEnd w:id="149"/>
      <w:bookmarkEnd w:id="150"/>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2229C388" w:rsidR="00086810" w:rsidRPr="00086810" w:rsidRDefault="00635557" w:rsidP="00086810">
      <w:r>
        <w:rPr>
          <w:noProof/>
          <w:lang w:eastAsia="es-AR"/>
        </w:rPr>
        <w:drawing>
          <wp:inline distT="0" distB="0" distL="0" distR="0" wp14:anchorId="5FA3CECC" wp14:editId="1CF9471C">
            <wp:extent cx="4582795" cy="4401820"/>
            <wp:effectExtent l="0" t="0" r="8255" b="0"/>
            <wp:docPr id="46" name="Imagen 46" descr="D:\usuarios\Dany\Documentos\GitHub\Trabajo-Practico-N-2-Ingenieria-Software-1\capturas y diagramas ing soft 2\gestionar cli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turas y diagramas ing soft 2\gestionar clien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795" cy="440182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14:paraId="12F95F30" w14:textId="77777777" w:rsidR="005C5B56" w:rsidRPr="005C5B56" w:rsidRDefault="005C5B56" w:rsidP="005C5B56"/>
    <w:p w14:paraId="3976CAB2" w14:textId="723FC1C4" w:rsidR="009409BD" w:rsidRDefault="005C5B56" w:rsidP="009409BD">
      <w:pPr>
        <w:rPr>
          <w:highlight w:val="yellow"/>
        </w:rPr>
      </w:pPr>
      <w:r>
        <w:rPr>
          <w:noProof/>
          <w:lang w:eastAsia="es-AR"/>
        </w:rPr>
        <w:drawing>
          <wp:inline distT="0" distB="0" distL="0" distR="0" wp14:anchorId="1526EE36" wp14:editId="23C907DF">
            <wp:extent cx="5262880" cy="4625340"/>
            <wp:effectExtent l="0" t="0" r="0" b="3810"/>
            <wp:docPr id="1" name="Imagen 1" descr="D:\usuarios\Dany\Documentos\GitHub\Trabajo-Practico-N-2-Ingenieria-Software-1\caputras nuevas\1-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utras nuevas\1-registr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4625340"/>
                    </a:xfrm>
                    <a:prstGeom prst="rect">
                      <a:avLst/>
                    </a:prstGeom>
                    <a:noFill/>
                    <a:ln>
                      <a:noFill/>
                    </a:ln>
                  </pic:spPr>
                </pic:pic>
              </a:graphicData>
            </a:graphic>
          </wp:inline>
        </w:drawing>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03C565F8" w14:textId="77777777" w:rsidR="005C5B56" w:rsidRDefault="005C5B56" w:rsidP="003B6105">
      <w:pPr>
        <w:pStyle w:val="Ttulo5"/>
      </w:pPr>
      <w:bookmarkStart w:id="151" w:name="_Toc85989848"/>
      <w:bookmarkStart w:id="152" w:name="_Toc182205861"/>
    </w:p>
    <w:p w14:paraId="319C2FE5" w14:textId="77777777" w:rsidR="003B6105" w:rsidRDefault="003B6105" w:rsidP="003B6105">
      <w:pPr>
        <w:pStyle w:val="Ttulo5"/>
      </w:pPr>
      <w:r w:rsidRPr="003B6105">
        <w:t xml:space="preserve">Diag. Secuencia Caso de Uso: </w:t>
      </w:r>
      <w:bookmarkEnd w:id="151"/>
      <w:bookmarkEnd w:id="152"/>
      <w:r w:rsidRPr="00425D04">
        <w:t>Modificar datos cliente</w:t>
      </w:r>
      <w:r>
        <w:t xml:space="preserve"> </w:t>
      </w:r>
    </w:p>
    <w:p w14:paraId="46E5910B" w14:textId="77777777" w:rsidR="005C5B56" w:rsidRPr="005C5B56" w:rsidRDefault="005C5B56" w:rsidP="005C5B56"/>
    <w:p w14:paraId="4FE624A1" w14:textId="6621AB84" w:rsidR="000D72FF" w:rsidRPr="000D72FF" w:rsidRDefault="005C5B56" w:rsidP="000D72FF">
      <w:r>
        <w:rPr>
          <w:noProof/>
          <w:lang w:eastAsia="es-AR"/>
        </w:rPr>
        <w:drawing>
          <wp:inline distT="0" distB="0" distL="0" distR="0" wp14:anchorId="3F8B9DDD" wp14:editId="7F8D2DC4">
            <wp:extent cx="5177790" cy="4635500"/>
            <wp:effectExtent l="0" t="0" r="3810" b="0"/>
            <wp:docPr id="4" name="Imagen 4" descr="D:\usuarios\Dany\Documentos\GitHub\Trabajo-Practico-N-2-Ingenieria-Software-1\caputras nuevas\2-modific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utras nuevas\2-modificar cli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635500"/>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5D3915BD" w:rsidR="00086810" w:rsidRDefault="005C5B56" w:rsidP="00086810">
      <w:r>
        <w:rPr>
          <w:noProof/>
          <w:lang w:eastAsia="es-AR"/>
        </w:rPr>
        <w:lastRenderedPageBreak/>
        <w:drawing>
          <wp:inline distT="0" distB="0" distL="0" distR="0" wp14:anchorId="4E9ED09E" wp14:editId="60B36511">
            <wp:extent cx="5177790" cy="4720590"/>
            <wp:effectExtent l="0" t="0" r="3810" b="3810"/>
            <wp:docPr id="24" name="Imagen 24" descr="D:\usuarios\Dany\Documentos\GitHub\Trabajo-Practico-N-2-Ingenieria-Software-1\caputras nuevas\3-dar baj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utras nuevas\3-dar baja clien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790" cy="4720590"/>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38A4818B" w:rsidR="00817C8D" w:rsidRDefault="00635557" w:rsidP="00086810">
      <w:r>
        <w:rPr>
          <w:noProof/>
          <w:lang w:eastAsia="es-AR"/>
        </w:rPr>
        <w:lastRenderedPageBreak/>
        <w:drawing>
          <wp:inline distT="0" distB="0" distL="0" distR="0" wp14:anchorId="57E3D6C8" wp14:editId="183EB4A3">
            <wp:extent cx="4752975" cy="4146550"/>
            <wp:effectExtent l="0" t="0" r="9525" b="6350"/>
            <wp:docPr id="44" name="Imagen 44" descr="D:\usuarios\Dany\Documentos\GitHub\Trabajo-Practico-N-2-Ingenieria-Software-1\capturas y diagramas ing soft 2\gestionar proveed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turas y diagramas ing soft 2\gestionar proveedor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4146550"/>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203E852" w:rsidR="00086810" w:rsidRDefault="00086810" w:rsidP="00086810"/>
    <w:p w14:paraId="0F3A3137" w14:textId="12118C8A" w:rsidR="00133949" w:rsidRDefault="005C5B56" w:rsidP="009409BD">
      <w:pPr>
        <w:rPr>
          <w:color w:val="FF0000"/>
          <w:sz w:val="28"/>
          <w:highlight w:val="yellow"/>
        </w:rPr>
      </w:pPr>
      <w:r>
        <w:rPr>
          <w:noProof/>
          <w:color w:val="FF0000"/>
          <w:sz w:val="28"/>
          <w:lang w:eastAsia="es-AR"/>
        </w:rPr>
        <w:lastRenderedPageBreak/>
        <w:drawing>
          <wp:inline distT="0" distB="0" distL="0" distR="0" wp14:anchorId="720AC24C" wp14:editId="35DD9E60">
            <wp:extent cx="5465445" cy="4657090"/>
            <wp:effectExtent l="0" t="0" r="1905" b="0"/>
            <wp:docPr id="25" name="Imagen 25" descr="D:\usuarios\Dany\Documentos\GitHub\Trabajo-Practico-N-2-Ingenieria-Software-1\caputras nuevas\4-registr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utras nuevas\4-registrar prove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445" cy="4657090"/>
                    </a:xfrm>
                    <a:prstGeom prst="rect">
                      <a:avLst/>
                    </a:prstGeom>
                    <a:noFill/>
                    <a:ln>
                      <a:noFill/>
                    </a:ln>
                  </pic:spPr>
                </pic:pic>
              </a:graphicData>
            </a:graphic>
          </wp:inline>
        </w:drawing>
      </w: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Default="00133949" w:rsidP="009409BD">
      <w:pPr>
        <w:rPr>
          <w:color w:val="FF0000"/>
          <w:sz w:val="28"/>
          <w:highlight w:val="yellow"/>
        </w:rPr>
      </w:pPr>
    </w:p>
    <w:p w14:paraId="46493E6F" w14:textId="77777777" w:rsidR="005C5B56" w:rsidRDefault="005C5B56" w:rsidP="009409BD">
      <w:pPr>
        <w:rPr>
          <w:color w:val="FF0000"/>
          <w:sz w:val="28"/>
          <w:highlight w:val="yellow"/>
        </w:rPr>
      </w:pPr>
    </w:p>
    <w:p w14:paraId="02ECF9ED" w14:textId="77777777" w:rsidR="005C5B56" w:rsidRDefault="005C5B56" w:rsidP="009409BD">
      <w:pPr>
        <w:rPr>
          <w:color w:val="FF0000"/>
          <w:sz w:val="28"/>
          <w:highlight w:val="yellow"/>
        </w:rPr>
      </w:pPr>
    </w:p>
    <w:p w14:paraId="583CA528" w14:textId="77777777" w:rsidR="005C5B56" w:rsidRPr="00133949" w:rsidRDefault="005C5B56" w:rsidP="009409BD">
      <w:pPr>
        <w:rPr>
          <w:color w:val="FF0000"/>
          <w:sz w:val="28"/>
          <w:highlight w:val="yellow"/>
        </w:rPr>
      </w:pPr>
    </w:p>
    <w:p w14:paraId="06D59F60" w14:textId="77777777" w:rsidR="003B6105" w:rsidRDefault="003B6105" w:rsidP="003B6105">
      <w:pPr>
        <w:pStyle w:val="Ttulo5"/>
      </w:pPr>
      <w:r w:rsidRPr="003B6105">
        <w:lastRenderedPageBreak/>
        <w:t xml:space="preserve">Diag. Secuencia Caso de Uso: </w:t>
      </w:r>
      <w:r w:rsidRPr="00425D04">
        <w:t xml:space="preserve">Modificar datos </w:t>
      </w:r>
      <w:r>
        <w:t>Proveedor</w:t>
      </w:r>
    </w:p>
    <w:p w14:paraId="2998C1E2" w14:textId="77777777" w:rsidR="005C5B56" w:rsidRPr="005C5B56" w:rsidRDefault="005C5B56" w:rsidP="005C5B56"/>
    <w:p w14:paraId="4C4FE557" w14:textId="6A4D5471" w:rsidR="009409BD" w:rsidRPr="009409BD" w:rsidRDefault="005C5B56" w:rsidP="009409BD">
      <w:r>
        <w:rPr>
          <w:noProof/>
          <w:lang w:eastAsia="es-AR"/>
        </w:rPr>
        <w:drawing>
          <wp:inline distT="0" distB="0" distL="0" distR="0" wp14:anchorId="3C324998" wp14:editId="0BA8EB08">
            <wp:extent cx="5475605" cy="4444365"/>
            <wp:effectExtent l="0" t="0" r="0" b="0"/>
            <wp:docPr id="34" name="Imagen 34" descr="D:\usuarios\Dany\Documentos\GitHub\Trabajo-Practico-N-2-Ingenieria-Software-1\caputras nuevas\5-modific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utras nuevas\5-modificar provee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4444365"/>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891196F" w:rsidR="003E2CC9" w:rsidRDefault="005C5B56" w:rsidP="00FB45F4">
      <w:pPr>
        <w:rPr>
          <w:highlight w:val="yellow"/>
        </w:rPr>
      </w:pPr>
      <w:r>
        <w:rPr>
          <w:noProof/>
          <w:lang w:eastAsia="es-AR"/>
        </w:rPr>
        <w:lastRenderedPageBreak/>
        <w:drawing>
          <wp:inline distT="0" distB="0" distL="0" distR="0" wp14:anchorId="68BFB0EC" wp14:editId="56B1A844">
            <wp:extent cx="5560695" cy="4657090"/>
            <wp:effectExtent l="0" t="0" r="1905" b="0"/>
            <wp:docPr id="40" name="Imagen 40" descr="D:\usuarios\Dany\Documentos\GitHub\Trabajo-Practico-N-2-Ingenieria-Software-1\caputras nuevas\6-dar baja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utras nuevas\6-dar baja provee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695" cy="4657090"/>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6DC4BEB0" w:rsidR="00553A78" w:rsidRPr="00086810" w:rsidRDefault="00635557" w:rsidP="00553A78">
      <w:r>
        <w:rPr>
          <w:noProof/>
          <w:lang w:eastAsia="es-AR"/>
        </w:rPr>
        <w:lastRenderedPageBreak/>
        <w:drawing>
          <wp:inline distT="0" distB="0" distL="0" distR="0" wp14:anchorId="78F95C37" wp14:editId="188EDF50">
            <wp:extent cx="6120765" cy="3395633"/>
            <wp:effectExtent l="0" t="0" r="0" b="0"/>
            <wp:docPr id="36" name="Imagen 36" descr="D:\usuarios\Dany\Documentos\GitHub\Trabajo-Practico-N-2-Ingenieria-Software-1\capturas y diagramas ing soft 2\diagrama de clases caso uso Gestion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de clases caso uso Gestionar Produc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395633"/>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061B3C3A" w14:textId="77777777" w:rsidR="00875B74" w:rsidRDefault="00875B74" w:rsidP="00553A78">
      <w:pPr>
        <w:rPr>
          <w:color w:val="FF0000"/>
          <w:sz w:val="20"/>
        </w:rPr>
      </w:pPr>
    </w:p>
    <w:p w14:paraId="5DE2326B" w14:textId="77777777" w:rsidR="00875B74" w:rsidRDefault="00875B74" w:rsidP="00553A78">
      <w:pPr>
        <w:rPr>
          <w:color w:val="FF0000"/>
          <w:sz w:val="20"/>
        </w:rPr>
      </w:pPr>
    </w:p>
    <w:p w14:paraId="49B5194C" w14:textId="77777777" w:rsidR="00875B74" w:rsidRDefault="00875B74" w:rsidP="00553A78">
      <w:pPr>
        <w:rPr>
          <w:color w:val="FF0000"/>
          <w:sz w:val="20"/>
        </w:rPr>
      </w:pPr>
    </w:p>
    <w:p w14:paraId="43985E10" w14:textId="77777777" w:rsidR="00875B74" w:rsidRDefault="00875B74"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lastRenderedPageBreak/>
        <w:t xml:space="preserve">Diag. Secuencia Caso de Uso: </w:t>
      </w:r>
      <w:r w:rsidRPr="00425D04">
        <w:t xml:space="preserve">Registrar </w:t>
      </w:r>
      <w:r>
        <w:t>Producto</w:t>
      </w:r>
    </w:p>
    <w:p w14:paraId="475D6367" w14:textId="77777777" w:rsidR="00875B74" w:rsidRPr="00875B74" w:rsidRDefault="00875B74" w:rsidP="00875B74"/>
    <w:p w14:paraId="0D41CC00" w14:textId="2D9520BA" w:rsidR="00553A78" w:rsidRDefault="00823CCC" w:rsidP="00553A78">
      <w:pPr>
        <w:rPr>
          <w:highlight w:val="yellow"/>
        </w:rPr>
      </w:pPr>
      <w:r>
        <w:rPr>
          <w:noProof/>
          <w:lang w:eastAsia="es-AR"/>
        </w:rPr>
        <w:drawing>
          <wp:inline distT="0" distB="0" distL="0" distR="0" wp14:anchorId="44E683BB" wp14:editId="20CE8370">
            <wp:extent cx="5774690" cy="52520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4690" cy="525208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t xml:space="preserve">Diag. Secuencia Caso de Uso: </w:t>
      </w:r>
      <w:r w:rsidRPr="00425D04">
        <w:t xml:space="preserve">Modificar datos </w:t>
      </w:r>
      <w:r>
        <w:t xml:space="preserve">Producto </w:t>
      </w:r>
    </w:p>
    <w:p w14:paraId="64BB4D38" w14:textId="77777777" w:rsidR="00875B74" w:rsidRPr="00875B74" w:rsidRDefault="00875B74" w:rsidP="00875B74"/>
    <w:p w14:paraId="0916A19A" w14:textId="0ABE4078" w:rsidR="00553A78" w:rsidRPr="000D72FF" w:rsidRDefault="00823CCC" w:rsidP="00553A78">
      <w:r>
        <w:rPr>
          <w:noProof/>
          <w:lang w:eastAsia="es-AR"/>
        </w:rPr>
        <w:drawing>
          <wp:inline distT="0" distB="0" distL="0" distR="0" wp14:anchorId="6B4AD8F3" wp14:editId="49D4FB6C">
            <wp:extent cx="5905500" cy="5012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501269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Default="00553A78" w:rsidP="00553A78">
      <w:pPr>
        <w:pStyle w:val="Ttulo5"/>
      </w:pPr>
      <w:r w:rsidRPr="003B6105">
        <w:t xml:space="preserve">Diag. Secuencia Caso de Uso: </w:t>
      </w:r>
      <w:r w:rsidRPr="00425D04">
        <w:t xml:space="preserve">Dar Baja </w:t>
      </w:r>
      <w:r>
        <w:t>Producto</w:t>
      </w:r>
    </w:p>
    <w:p w14:paraId="008E3F47" w14:textId="77777777" w:rsidR="00875B74" w:rsidRPr="00875B74" w:rsidRDefault="00875B74" w:rsidP="00875B74"/>
    <w:p w14:paraId="6E0FD340" w14:textId="7FD2A3AB" w:rsidR="00553A78" w:rsidRDefault="00823CCC" w:rsidP="00553A78">
      <w:r>
        <w:rPr>
          <w:noProof/>
          <w:lang w:eastAsia="es-AR"/>
        </w:rPr>
        <w:drawing>
          <wp:inline distT="0" distB="0" distL="0" distR="0" wp14:anchorId="1D4B181E" wp14:editId="1DF29F36">
            <wp:extent cx="5899785" cy="520319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9785" cy="5203190"/>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t xml:space="preserve">Diag. Secuencia Caso de Uso: </w:t>
      </w:r>
      <w:r w:rsidRPr="00425D04">
        <w:t xml:space="preserve">Registrar </w:t>
      </w:r>
      <w:r>
        <w:t>Rubro</w:t>
      </w:r>
    </w:p>
    <w:p w14:paraId="6C1E49C7" w14:textId="77777777" w:rsidR="00875B74" w:rsidRPr="00875B74" w:rsidRDefault="00875B74" w:rsidP="00875B74"/>
    <w:p w14:paraId="3F7AE6C3" w14:textId="2A3A7EAB" w:rsidR="00553A78" w:rsidRDefault="00823CCC" w:rsidP="00553A78">
      <w:pPr>
        <w:rPr>
          <w:highlight w:val="yellow"/>
        </w:rPr>
      </w:pPr>
      <w:r>
        <w:rPr>
          <w:noProof/>
          <w:lang w:eastAsia="es-AR"/>
        </w:rPr>
        <w:drawing>
          <wp:inline distT="0" distB="0" distL="0" distR="0" wp14:anchorId="799706AE" wp14:editId="5FB7D385">
            <wp:extent cx="5883910" cy="5137785"/>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3910" cy="513778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t xml:space="preserve">Diag. Secuencia Caso de Uso: </w:t>
      </w:r>
      <w:r w:rsidRPr="00425D04">
        <w:t xml:space="preserve">Modificar datos </w:t>
      </w:r>
      <w:r>
        <w:t>Rubro</w:t>
      </w:r>
    </w:p>
    <w:p w14:paraId="61013FF8" w14:textId="77777777" w:rsidR="00875B74" w:rsidRPr="00875B74" w:rsidRDefault="00875B74" w:rsidP="00875B74"/>
    <w:p w14:paraId="07CB1EAC" w14:textId="54B0D0C8" w:rsidR="00553A78" w:rsidRPr="000D72FF" w:rsidRDefault="00823CCC" w:rsidP="00553A78">
      <w:r>
        <w:rPr>
          <w:noProof/>
          <w:lang w:eastAsia="es-AR"/>
        </w:rPr>
        <w:drawing>
          <wp:inline distT="0" distB="0" distL="0" distR="0" wp14:anchorId="1EF656D2" wp14:editId="4AC723AF">
            <wp:extent cx="5878195" cy="5198110"/>
            <wp:effectExtent l="0" t="0" r="825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8195" cy="51981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t xml:space="preserve">Diag. Secuencia Caso de Uso: </w:t>
      </w:r>
      <w:r w:rsidRPr="00425D04">
        <w:t xml:space="preserve">Dar Baja </w:t>
      </w:r>
      <w:r>
        <w:t>Rubro</w:t>
      </w:r>
    </w:p>
    <w:p w14:paraId="59407FD6" w14:textId="77777777" w:rsidR="00553A78" w:rsidRDefault="00553A78" w:rsidP="00553A78"/>
    <w:p w14:paraId="1A752CB4" w14:textId="33B3AFD5" w:rsidR="00553A78" w:rsidRDefault="00823CCC" w:rsidP="00553A78">
      <w:r>
        <w:rPr>
          <w:noProof/>
          <w:lang w:eastAsia="es-AR"/>
        </w:rPr>
        <w:drawing>
          <wp:inline distT="0" distB="0" distL="0" distR="0" wp14:anchorId="21AD6830" wp14:editId="6C19C551">
            <wp:extent cx="6014085" cy="5236210"/>
            <wp:effectExtent l="0" t="0" r="571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085" cy="5236210"/>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786DD3FF" w:rsidR="00553A78" w:rsidRPr="00086810" w:rsidRDefault="00FD4D6E" w:rsidP="00553A78">
      <w:r>
        <w:rPr>
          <w:noProof/>
          <w:lang w:eastAsia="es-AR"/>
        </w:rPr>
        <w:drawing>
          <wp:inline distT="0" distB="0" distL="0" distR="0" wp14:anchorId="52B632E0" wp14:editId="210E5D9B">
            <wp:extent cx="6120765" cy="2925218"/>
            <wp:effectExtent l="0" t="0" r="0" b="8890"/>
            <wp:docPr id="35" name="Imagen 35"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925218"/>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7FFE909" w14:textId="77777777" w:rsidR="00875B74" w:rsidRPr="00875B74" w:rsidRDefault="00875B74" w:rsidP="00875B74"/>
    <w:p w14:paraId="0266BDFE" w14:textId="6FA14D05" w:rsidR="00553A78" w:rsidRDefault="00823CCC" w:rsidP="00553A78">
      <w:pPr>
        <w:rPr>
          <w:highlight w:val="yellow"/>
        </w:rPr>
      </w:pPr>
      <w:r>
        <w:rPr>
          <w:noProof/>
          <w:lang w:eastAsia="es-AR"/>
        </w:rPr>
        <w:drawing>
          <wp:inline distT="0" distB="0" distL="0" distR="0" wp14:anchorId="46E16748" wp14:editId="09BA139A">
            <wp:extent cx="6120765" cy="35801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3580130"/>
                    </a:xfrm>
                    <a:prstGeom prst="rect">
                      <a:avLst/>
                    </a:prstGeom>
                    <a:noFill/>
                    <a:ln>
                      <a:noFill/>
                    </a:ln>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rPr>
          <w:rFonts w:cs="Arial"/>
        </w:rPr>
      </w:pPr>
      <w:r w:rsidRPr="003B6105">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9BACDF" w14:textId="77777777" w:rsidR="00875B74" w:rsidRPr="00875B74" w:rsidRDefault="00875B74" w:rsidP="00875B74"/>
    <w:p w14:paraId="7FFAF742" w14:textId="4F1DAD07" w:rsidR="00553A78" w:rsidRDefault="00823CCC" w:rsidP="00553A78">
      <w:r>
        <w:rPr>
          <w:noProof/>
          <w:lang w:eastAsia="es-AR"/>
        </w:rPr>
        <w:drawing>
          <wp:inline distT="0" distB="0" distL="0" distR="0" wp14:anchorId="535D835F" wp14:editId="5609C6BA">
            <wp:extent cx="6120765" cy="44303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430395"/>
                    </a:xfrm>
                    <a:prstGeom prst="rect">
                      <a:avLst/>
                    </a:prstGeom>
                    <a:noFill/>
                    <a:ln>
                      <a:noFill/>
                    </a:ln>
                  </pic:spPr>
                </pic:pic>
              </a:graphicData>
            </a:graphic>
          </wp:inline>
        </w:drawing>
      </w:r>
    </w:p>
    <w:p w14:paraId="59EC8C39" w14:textId="62B9531B" w:rsidR="00FB45F4" w:rsidRPr="00FB45F4" w:rsidRDefault="00FB45F4" w:rsidP="00553A78">
      <w:pPr>
        <w:rPr>
          <w:color w:val="FF0000"/>
        </w:rPr>
      </w:pPr>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Default="00553A78" w:rsidP="00553A78">
      <w:pPr>
        <w:pStyle w:val="Ttulo5"/>
      </w:pPr>
      <w:r w:rsidRPr="003B6105">
        <w:lastRenderedPageBreak/>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1243E678" w14:textId="77777777" w:rsidR="00875B74" w:rsidRPr="00875B74" w:rsidRDefault="00875B74" w:rsidP="00875B74"/>
    <w:p w14:paraId="41C6AA00" w14:textId="198F7432" w:rsidR="00553A78" w:rsidRDefault="00823CCC" w:rsidP="00553A78">
      <w:r>
        <w:rPr>
          <w:noProof/>
          <w:lang w:eastAsia="es-AR"/>
        </w:rPr>
        <w:drawing>
          <wp:inline distT="0" distB="0" distL="0" distR="0" wp14:anchorId="62561AC1" wp14:editId="7B0AAC9E">
            <wp:extent cx="6120765" cy="46253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62534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t xml:space="preserve">Diag. Secuencia Caso de Uso: </w:t>
      </w:r>
      <w:r w:rsidR="00E53759" w:rsidRPr="00E53759">
        <w:t>Generar informe mensual de ventas realizadas</w:t>
      </w:r>
    </w:p>
    <w:p w14:paraId="51ED3C05" w14:textId="77777777" w:rsidR="00875B74" w:rsidRPr="00875B74" w:rsidRDefault="00875B74" w:rsidP="00875B74"/>
    <w:p w14:paraId="0D77EF6E" w14:textId="47955026" w:rsidR="00553A78" w:rsidRDefault="00823CCC" w:rsidP="00553A78">
      <w:pPr>
        <w:rPr>
          <w:highlight w:val="yellow"/>
        </w:rPr>
      </w:pPr>
      <w:r>
        <w:rPr>
          <w:noProof/>
          <w:lang w:eastAsia="es-AR"/>
        </w:rPr>
        <w:drawing>
          <wp:inline distT="0" distB="0" distL="0" distR="0" wp14:anchorId="70D5D0AC" wp14:editId="6ACAE501">
            <wp:extent cx="6120765" cy="3530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530600"/>
                    </a:xfrm>
                    <a:prstGeom prst="rect">
                      <a:avLst/>
                    </a:prstGeom>
                    <a:noFill/>
                    <a:ln>
                      <a:noFill/>
                    </a:ln>
                  </pic:spPr>
                </pic:pic>
              </a:graphicData>
            </a:graphic>
          </wp:inline>
        </w:drawing>
      </w:r>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6E161458" w:rsidR="009F1CD6" w:rsidRDefault="00FD4D6E" w:rsidP="009F1CD6">
      <w:pPr>
        <w:rPr>
          <w:rFonts w:cs="Arial"/>
          <w:noProof/>
          <w:lang w:eastAsia="es-AR"/>
        </w:rPr>
      </w:pPr>
      <w:r>
        <w:rPr>
          <w:rFonts w:cs="Arial"/>
          <w:noProof/>
          <w:lang w:eastAsia="es-AR"/>
        </w:rPr>
        <w:drawing>
          <wp:inline distT="0" distB="0" distL="0" distR="0" wp14:anchorId="16644794" wp14:editId="05F90673">
            <wp:extent cx="6120765" cy="3332361"/>
            <wp:effectExtent l="0" t="0" r="0" b="1905"/>
            <wp:docPr id="33" name="Imagen 33"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332361"/>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t>Diag. De Secuencia Caso de Uso: Registrar venta</w:t>
      </w:r>
    </w:p>
    <w:p w14:paraId="4FEA48DC" w14:textId="77777777" w:rsidR="009F1CD6" w:rsidRPr="00930950" w:rsidRDefault="009F1CD6" w:rsidP="009F1CD6"/>
    <w:p w14:paraId="69FA1316" w14:textId="6475D6CF" w:rsidR="009F1CD6" w:rsidRDefault="005C5B56" w:rsidP="009F1CD6">
      <w:pPr>
        <w:rPr>
          <w:rFonts w:cs="Arial"/>
          <w:b/>
        </w:rPr>
      </w:pPr>
      <w:r>
        <w:rPr>
          <w:rFonts w:cs="Arial"/>
          <w:b/>
          <w:noProof/>
          <w:lang w:eastAsia="es-AR"/>
        </w:rPr>
        <w:drawing>
          <wp:inline distT="0" distB="0" distL="0" distR="0" wp14:anchorId="64614960" wp14:editId="76E9E908">
            <wp:extent cx="6120765" cy="4846934"/>
            <wp:effectExtent l="0" t="0" r="0" b="0"/>
            <wp:docPr id="41" name="Imagen 41" descr="D:\usuarios\Dany\Documentos\GitHub\Trabajo-Practico-N-2-Ingenieria-Software-1\caputras nuevas\7-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utras nuevas\7-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846934"/>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t>Diag. De Secuencia Caso de Uso: Confirmar entrega</w:t>
      </w:r>
    </w:p>
    <w:p w14:paraId="4ED44822" w14:textId="77777777" w:rsidR="009F1CD6" w:rsidRDefault="009F1CD6" w:rsidP="009F1CD6">
      <w:pPr>
        <w:rPr>
          <w:rFonts w:cs="Arial"/>
          <w:b/>
        </w:rPr>
      </w:pPr>
    </w:p>
    <w:p w14:paraId="40E028BA" w14:textId="36F40AD3" w:rsidR="009F1CD6" w:rsidRPr="00930950" w:rsidRDefault="005C5B56" w:rsidP="009F1CD6">
      <w:r>
        <w:rPr>
          <w:noProof/>
          <w:lang w:eastAsia="es-AR"/>
        </w:rPr>
        <w:drawing>
          <wp:inline distT="0" distB="0" distL="0" distR="0" wp14:anchorId="4BA98BA4" wp14:editId="3F017BB8">
            <wp:extent cx="4497705" cy="4975860"/>
            <wp:effectExtent l="0" t="0" r="0" b="0"/>
            <wp:docPr id="47" name="Imagen 47" descr="D:\usuarios\Dany\Documentos\GitHub\Trabajo-Practico-N-2-Ingenieria-Software-1\caputras nuevas\8-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2-Ingenieria-Software-1\caputras nuevas\8-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7705" cy="497586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t xml:space="preserve">Diagrama de Casos de Uso: Gestionar </w:t>
      </w:r>
      <w:r>
        <w:t>Compra a Proveedor</w:t>
      </w:r>
    </w:p>
    <w:p w14:paraId="7D50658D" w14:textId="77777777" w:rsidR="00F75901" w:rsidRDefault="00F75901" w:rsidP="00F75901">
      <w:pPr>
        <w:pStyle w:val="Ttulo5"/>
      </w:pPr>
      <w:r>
        <w:t>Diagrama de clases</w:t>
      </w:r>
    </w:p>
    <w:p w14:paraId="15246F06" w14:textId="77777777" w:rsidR="00875B74" w:rsidRPr="00875B74" w:rsidRDefault="00875B74" w:rsidP="00875B74">
      <w:bookmarkStart w:id="153" w:name="_GoBack"/>
      <w:bookmarkEnd w:id="153"/>
    </w:p>
    <w:p w14:paraId="1054D427" w14:textId="1B32BF7E" w:rsidR="009F1CD6" w:rsidRDefault="00FD4D6E" w:rsidP="00553A78">
      <w:pPr>
        <w:rPr>
          <w:highlight w:val="yellow"/>
        </w:rPr>
      </w:pPr>
      <w:r>
        <w:rPr>
          <w:noProof/>
          <w:lang w:eastAsia="es-AR"/>
        </w:rPr>
        <w:drawing>
          <wp:inline distT="0" distB="0" distL="0" distR="0" wp14:anchorId="2839E698" wp14:editId="63010188">
            <wp:extent cx="6120765" cy="3291221"/>
            <wp:effectExtent l="0" t="0" r="0" b="4445"/>
            <wp:docPr id="32" name="Imagen 32" descr="D:\usuarios\Dany\Documentos\GitHub\Trabajo-Practico-N-2-Ingenieria-Software-1\Gestionar Compra a Proveed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Gestionar Compra a Proveedor\cla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291221"/>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48C5C257" w14:textId="1EC81452" w:rsidR="005E7221" w:rsidRPr="00A40DF7" w:rsidRDefault="00A40DF7" w:rsidP="00A40DF7">
      <w:pPr>
        <w:rPr>
          <w:highlight w:val="yellow"/>
        </w:rPr>
      </w:pPr>
      <w:r w:rsidRPr="00A40DF7">
        <w:rPr>
          <w:noProof/>
          <w:lang w:eastAsia="es-AR"/>
        </w:rPr>
        <w:lastRenderedPageBreak/>
        <w:drawing>
          <wp:inline distT="0" distB="0" distL="0" distR="0" wp14:anchorId="7C152C18" wp14:editId="16FA6381">
            <wp:extent cx="6120765" cy="3652200"/>
            <wp:effectExtent l="0" t="0" r="0" b="5715"/>
            <wp:docPr id="5" name="Imagen 5"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ocuments\GitHub\Trabajo-Practico-N-2-Ingenieria-Software-1\Gestionar Compra a Proveedor\Realizar Pedido Proveed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652200"/>
                    </a:xfrm>
                    <a:prstGeom prst="rect">
                      <a:avLst/>
                    </a:prstGeom>
                    <a:noFill/>
                    <a:ln>
                      <a:noFill/>
                    </a:ln>
                  </pic:spPr>
                </pic:pic>
              </a:graphicData>
            </a:graphic>
          </wp:inline>
        </w:drawing>
      </w:r>
    </w:p>
    <w:p w14:paraId="1F6553CA" w14:textId="77777777" w:rsidR="00F75901" w:rsidRPr="002F54EC" w:rsidRDefault="00F75901" w:rsidP="002F54EC">
      <w:pPr>
        <w:pStyle w:val="Ttulo5"/>
      </w:pPr>
      <w:r w:rsidRPr="002F54EC">
        <w:t>Diag. De Secuencia Caso de Uso: Generar Listado de Estados Pendientes</w:t>
      </w:r>
    </w:p>
    <w:p w14:paraId="0D4C27BB" w14:textId="77777777" w:rsidR="00F75901" w:rsidRDefault="00F75901" w:rsidP="00553A78">
      <w:pPr>
        <w:rPr>
          <w:highlight w:val="yellow"/>
        </w:rPr>
      </w:pPr>
    </w:p>
    <w:p w14:paraId="3D9CDF04" w14:textId="7B431AD9" w:rsidR="00F75901" w:rsidRDefault="00A40DF7" w:rsidP="00553A78">
      <w:pPr>
        <w:rPr>
          <w:highlight w:val="yellow"/>
        </w:rPr>
      </w:pPr>
      <w:r w:rsidRPr="00A40DF7">
        <w:rPr>
          <w:noProof/>
          <w:lang w:eastAsia="es-AR"/>
        </w:rPr>
        <w:drawing>
          <wp:inline distT="0" distB="0" distL="0" distR="0" wp14:anchorId="7E4BB41C" wp14:editId="0CE87055">
            <wp:extent cx="6120765" cy="3871607"/>
            <wp:effectExtent l="0" t="0" r="0" b="0"/>
            <wp:docPr id="10" name="Imagen 10"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Generar Listado de estados Pendient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871607"/>
                    </a:xfrm>
                    <a:prstGeom prst="rect">
                      <a:avLst/>
                    </a:prstGeom>
                    <a:noFill/>
                    <a:ln>
                      <a:noFill/>
                    </a:ln>
                  </pic:spPr>
                </pic:pic>
              </a:graphicData>
            </a:graphic>
          </wp:inline>
        </w:drawing>
      </w: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39676015" w:rsidR="00F75901" w:rsidRDefault="00A40DF7" w:rsidP="00553A78">
      <w:pPr>
        <w:rPr>
          <w:highlight w:val="yellow"/>
        </w:rPr>
      </w:pPr>
      <w:r w:rsidRPr="00A40DF7">
        <w:rPr>
          <w:noProof/>
          <w:lang w:eastAsia="es-AR"/>
        </w:rPr>
        <w:drawing>
          <wp:inline distT="0" distB="0" distL="0" distR="0" wp14:anchorId="33F4D45E" wp14:editId="036C016D">
            <wp:extent cx="6120765" cy="3407520"/>
            <wp:effectExtent l="0" t="0" r="0" b="2540"/>
            <wp:docPr id="12" name="Imagen 12"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407520"/>
                    </a:xfrm>
                    <a:prstGeom prst="rect">
                      <a:avLst/>
                    </a:prstGeom>
                    <a:noFill/>
                    <a:ln>
                      <a:noFill/>
                    </a:ln>
                  </pic:spPr>
                </pic:pic>
              </a:graphicData>
            </a:graphic>
          </wp:inline>
        </w:drawing>
      </w:r>
    </w:p>
    <w:p w14:paraId="62719B60"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t>Diag. De Secuencia Caso de Uso: Registrar Remito</w:t>
      </w:r>
    </w:p>
    <w:p w14:paraId="73AD9551" w14:textId="77777777" w:rsidR="00133949" w:rsidRPr="00133949" w:rsidRDefault="00133949" w:rsidP="00133949"/>
    <w:p w14:paraId="04BB64F1" w14:textId="59820639" w:rsidR="00FB45F4" w:rsidRPr="00FB45F4" w:rsidRDefault="00A40DF7" w:rsidP="00FD4D6E">
      <w:pPr>
        <w:rPr>
          <w:color w:val="FF0000"/>
        </w:rPr>
      </w:pPr>
      <w:r w:rsidRPr="00A40DF7">
        <w:rPr>
          <w:noProof/>
          <w:color w:val="FF0000"/>
          <w:lang w:eastAsia="es-AR"/>
        </w:rPr>
        <w:drawing>
          <wp:inline distT="0" distB="0" distL="0" distR="0" wp14:anchorId="49C44E37" wp14:editId="330B4955">
            <wp:extent cx="6120765" cy="4029120"/>
            <wp:effectExtent l="0" t="0" r="0" b="9525"/>
            <wp:docPr id="19" name="Imagen 19"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Registrar Remit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029120"/>
                    </a:xfrm>
                    <a:prstGeom prst="rect">
                      <a:avLst/>
                    </a:prstGeom>
                    <a:noFill/>
                    <a:ln>
                      <a:noFill/>
                    </a:ln>
                  </pic:spPr>
                </pic:pic>
              </a:graphicData>
            </a:graphic>
          </wp:inline>
        </w:drawing>
      </w:r>
    </w:p>
    <w:p w14:paraId="241C35AA" w14:textId="77777777" w:rsidR="00F75901" w:rsidRPr="00553A78" w:rsidRDefault="00F75901" w:rsidP="00553A78">
      <w:pPr>
        <w:rPr>
          <w:highlight w:val="yellow"/>
        </w:rPr>
      </w:pPr>
    </w:p>
    <w:sectPr w:rsidR="00F75901" w:rsidRPr="00553A78">
      <w:headerReference w:type="default" r:id="rId46"/>
      <w:footerReference w:type="even" r:id="rId47"/>
      <w:footerReference w:type="default" r:id="rId48"/>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EE714A" w14:textId="77777777" w:rsidR="00D31863" w:rsidRDefault="00D31863">
      <w:r>
        <w:separator/>
      </w:r>
    </w:p>
  </w:endnote>
  <w:endnote w:type="continuationSeparator" w:id="0">
    <w:p w14:paraId="4F323BF4" w14:textId="77777777" w:rsidR="00D31863" w:rsidRDefault="00D31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0280A" w14:textId="77777777" w:rsidR="00C2204A" w:rsidRDefault="00C2204A">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C2204A" w:rsidRDefault="00C2204A">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C2204A" w:rsidRPr="00637E1C" w14:paraId="3A063C1F" w14:textId="77777777" w:rsidTr="00AC3DA0">
      <w:trPr>
        <w:jc w:val="center"/>
      </w:trPr>
      <w:tc>
        <w:tcPr>
          <w:tcW w:w="2660" w:type="dxa"/>
          <w:tcBorders>
            <w:top w:val="nil"/>
            <w:left w:val="nil"/>
            <w:bottom w:val="nil"/>
            <w:right w:val="nil"/>
          </w:tcBorders>
        </w:tcPr>
        <w:p w14:paraId="3A5AFF3A" w14:textId="77777777" w:rsidR="00C2204A" w:rsidRPr="00637E1C" w:rsidRDefault="00C2204A"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C2204A" w:rsidRPr="00637E1C" w:rsidRDefault="00C2204A" w:rsidP="00AC3DA0">
          <w:pPr>
            <w:jc w:val="center"/>
            <w:rPr>
              <w:sz w:val="20"/>
              <w:lang w:val="es-ES"/>
            </w:rPr>
          </w:pPr>
        </w:p>
      </w:tc>
      <w:tc>
        <w:tcPr>
          <w:tcW w:w="2896" w:type="dxa"/>
          <w:tcBorders>
            <w:top w:val="nil"/>
            <w:left w:val="nil"/>
            <w:bottom w:val="nil"/>
            <w:right w:val="nil"/>
          </w:tcBorders>
        </w:tcPr>
        <w:p w14:paraId="62E9AFB2" w14:textId="77777777" w:rsidR="00C2204A" w:rsidRPr="00637E1C" w:rsidRDefault="00C2204A"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875B74">
            <w:rPr>
              <w:noProof/>
              <w:sz w:val="20"/>
            </w:rPr>
            <w:t>24</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875B74">
            <w:rPr>
              <w:noProof/>
              <w:sz w:val="20"/>
            </w:rPr>
            <w:t>52</w:t>
          </w:r>
          <w:r w:rsidRPr="00637E1C">
            <w:rPr>
              <w:sz w:val="20"/>
            </w:rPr>
            <w:fldChar w:fldCharType="end"/>
          </w:r>
        </w:p>
      </w:tc>
    </w:tr>
  </w:tbl>
  <w:p w14:paraId="1C3D3FCA" w14:textId="77777777" w:rsidR="00C2204A" w:rsidRPr="00B43863" w:rsidRDefault="00C2204A"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F2CB93" w14:textId="77777777" w:rsidR="00D31863" w:rsidRDefault="00D31863">
      <w:r>
        <w:separator/>
      </w:r>
    </w:p>
  </w:footnote>
  <w:footnote w:type="continuationSeparator" w:id="0">
    <w:p w14:paraId="23CA8F23" w14:textId="77777777" w:rsidR="00D31863" w:rsidRDefault="00D318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C2204A" w14:paraId="65F22CEC" w14:textId="77777777" w:rsidTr="00AC3DA0">
      <w:trPr>
        <w:cantSplit/>
        <w:trHeight w:val="261"/>
        <w:jc w:val="center"/>
      </w:trPr>
      <w:tc>
        <w:tcPr>
          <w:tcW w:w="892" w:type="dxa"/>
          <w:vMerge w:val="restart"/>
          <w:tcBorders>
            <w:right w:val="nil"/>
          </w:tcBorders>
          <w:vAlign w:val="center"/>
        </w:tcPr>
        <w:p w14:paraId="3F797DBF" w14:textId="77777777" w:rsidR="00C2204A" w:rsidRPr="0063601A" w:rsidRDefault="00C2204A"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C2204A" w:rsidRPr="0063601A" w:rsidRDefault="00C2204A"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C2204A" w:rsidRDefault="00C2204A"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C2204A" w:rsidRPr="00D96FF3" w:rsidRDefault="00C2204A"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C2204A" w:rsidRPr="00D96FF3" w:rsidRDefault="00C2204A" w:rsidP="00AC3DA0">
          <w:pPr>
            <w:pStyle w:val="Encabezado"/>
            <w:rPr>
              <w:sz w:val="20"/>
              <w:lang w:val="es-ES"/>
            </w:rPr>
          </w:pPr>
          <w:r w:rsidRPr="00D96FF3">
            <w:rPr>
              <w:sz w:val="20"/>
              <w:lang w:val="es-ES"/>
            </w:rPr>
            <w:t xml:space="preserve">Versión: </w:t>
          </w:r>
          <w:r>
            <w:rPr>
              <w:sz w:val="20"/>
              <w:lang w:val="es-ES"/>
            </w:rPr>
            <w:t>1.0</w:t>
          </w:r>
        </w:p>
      </w:tc>
    </w:tr>
    <w:tr w:rsidR="00C2204A" w14:paraId="2C7F6393" w14:textId="77777777" w:rsidTr="00AC3DA0">
      <w:trPr>
        <w:cantSplit/>
        <w:trHeight w:val="156"/>
        <w:jc w:val="center"/>
      </w:trPr>
      <w:tc>
        <w:tcPr>
          <w:tcW w:w="892" w:type="dxa"/>
          <w:vMerge/>
          <w:tcBorders>
            <w:right w:val="nil"/>
          </w:tcBorders>
          <w:vAlign w:val="center"/>
        </w:tcPr>
        <w:p w14:paraId="16B25166" w14:textId="77777777" w:rsidR="00C2204A" w:rsidRDefault="00C2204A" w:rsidP="00AC3DA0">
          <w:pPr>
            <w:pStyle w:val="Encabezado"/>
            <w:rPr>
              <w:lang w:val="es-ES"/>
            </w:rPr>
          </w:pPr>
        </w:p>
      </w:tc>
      <w:tc>
        <w:tcPr>
          <w:tcW w:w="3182" w:type="dxa"/>
          <w:vMerge/>
          <w:tcBorders>
            <w:left w:val="nil"/>
          </w:tcBorders>
          <w:vAlign w:val="center"/>
        </w:tcPr>
        <w:p w14:paraId="51E96C9A" w14:textId="77777777" w:rsidR="00C2204A" w:rsidRDefault="00C2204A" w:rsidP="00AC3DA0">
          <w:pPr>
            <w:pStyle w:val="Encabezado"/>
            <w:rPr>
              <w:lang w:val="es-ES"/>
            </w:rPr>
          </w:pPr>
        </w:p>
      </w:tc>
      <w:tc>
        <w:tcPr>
          <w:tcW w:w="3960" w:type="dxa"/>
          <w:vAlign w:val="center"/>
        </w:tcPr>
        <w:p w14:paraId="02F832C8" w14:textId="77777777" w:rsidR="00C2204A" w:rsidRPr="00D96FF3" w:rsidRDefault="00C2204A" w:rsidP="00AC3DA0">
          <w:pPr>
            <w:pStyle w:val="Encabezado"/>
            <w:rPr>
              <w:sz w:val="20"/>
              <w:lang w:val="es-ES"/>
            </w:rPr>
          </w:pPr>
          <w:r>
            <w:rPr>
              <w:rFonts w:cs="Arial"/>
              <w:b/>
              <w:szCs w:val="22"/>
            </w:rPr>
            <w:t>SIAGAL</w:t>
          </w:r>
        </w:p>
      </w:tc>
      <w:tc>
        <w:tcPr>
          <w:tcW w:w="1980" w:type="dxa"/>
          <w:vAlign w:val="center"/>
        </w:tcPr>
        <w:p w14:paraId="06C0C62D" w14:textId="77777777" w:rsidR="00C2204A" w:rsidRPr="00D96FF3" w:rsidRDefault="00C2204A"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C2204A" w:rsidRDefault="00C220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547D"/>
    <w:rsid w:val="00046DAC"/>
    <w:rsid w:val="00062570"/>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356C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328A3"/>
    <w:rsid w:val="00542710"/>
    <w:rsid w:val="00553A78"/>
    <w:rsid w:val="00564FAF"/>
    <w:rsid w:val="00576BBD"/>
    <w:rsid w:val="00585FE0"/>
    <w:rsid w:val="00587DCD"/>
    <w:rsid w:val="005B087A"/>
    <w:rsid w:val="005B7BBA"/>
    <w:rsid w:val="005C5B56"/>
    <w:rsid w:val="005D1F69"/>
    <w:rsid w:val="005D4C9E"/>
    <w:rsid w:val="005E7221"/>
    <w:rsid w:val="005F3865"/>
    <w:rsid w:val="006109D7"/>
    <w:rsid w:val="00611580"/>
    <w:rsid w:val="00620E85"/>
    <w:rsid w:val="00621F18"/>
    <w:rsid w:val="00623148"/>
    <w:rsid w:val="0063439D"/>
    <w:rsid w:val="00635557"/>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3CCC"/>
    <w:rsid w:val="00827FAD"/>
    <w:rsid w:val="008301B7"/>
    <w:rsid w:val="00837EDC"/>
    <w:rsid w:val="00843A93"/>
    <w:rsid w:val="00875B74"/>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058D"/>
    <w:rsid w:val="009D2B40"/>
    <w:rsid w:val="009E0379"/>
    <w:rsid w:val="009E7A47"/>
    <w:rsid w:val="009F1CD6"/>
    <w:rsid w:val="00A05B69"/>
    <w:rsid w:val="00A337CD"/>
    <w:rsid w:val="00A40DF7"/>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08D5"/>
    <w:rsid w:val="00BF7B28"/>
    <w:rsid w:val="00C02F87"/>
    <w:rsid w:val="00C03628"/>
    <w:rsid w:val="00C130AA"/>
    <w:rsid w:val="00C1561B"/>
    <w:rsid w:val="00C2204A"/>
    <w:rsid w:val="00C41C98"/>
    <w:rsid w:val="00C43F13"/>
    <w:rsid w:val="00C537AC"/>
    <w:rsid w:val="00C605AD"/>
    <w:rsid w:val="00C616FE"/>
    <w:rsid w:val="00C8470D"/>
    <w:rsid w:val="00C91B28"/>
    <w:rsid w:val="00CF66CC"/>
    <w:rsid w:val="00D23700"/>
    <w:rsid w:val="00D304DE"/>
    <w:rsid w:val="00D31863"/>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3EEA"/>
    <w:rsid w:val="00F451B4"/>
    <w:rsid w:val="00F67C8D"/>
    <w:rsid w:val="00F75901"/>
    <w:rsid w:val="00F75A77"/>
    <w:rsid w:val="00F81D9B"/>
    <w:rsid w:val="00F93427"/>
    <w:rsid w:val="00FB45F4"/>
    <w:rsid w:val="00FB591F"/>
    <w:rsid w:val="00FD4D6E"/>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339</TotalTime>
  <Pages>52</Pages>
  <Words>5947</Words>
  <Characters>32709</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38579</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27</cp:revision>
  <cp:lastPrinted>2012-06-14T01:15:00Z</cp:lastPrinted>
  <dcterms:created xsi:type="dcterms:W3CDTF">2018-11-27T15:11:00Z</dcterms:created>
  <dcterms:modified xsi:type="dcterms:W3CDTF">2018-12-04T15:10:00Z</dcterms:modified>
</cp:coreProperties>
</file>