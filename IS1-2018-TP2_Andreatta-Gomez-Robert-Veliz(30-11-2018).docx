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133949">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133949">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77777777" w:rsidR="004A3462" w:rsidRPr="00425D04" w:rsidRDefault="004A3462" w:rsidP="004A3462">
            <w:pPr>
              <w:numPr>
                <w:ilvl w:val="0"/>
                <w:numId w:val="10"/>
              </w:numPr>
              <w:rPr>
                <w:lang w:val="es-MX"/>
              </w:rPr>
            </w:pPr>
            <w:commentRangeStart w:id="142"/>
            <w:r>
              <w:rPr>
                <w:lang w:val="es-MX"/>
              </w:rPr>
              <w:t>Elimina el registro del</w:t>
            </w:r>
            <w:r w:rsidRPr="00425D04">
              <w:rPr>
                <w:lang w:val="es-MX"/>
              </w:rPr>
              <w:t xml:space="preserve"> Cliente</w:t>
            </w:r>
            <w:commentRangeEnd w:id="142"/>
            <w:r w:rsidR="0078343F">
              <w:rPr>
                <w:rStyle w:val="Refdecomentario"/>
              </w:rPr>
              <w:commentReference w:id="142"/>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3" w:name="_Toc177931376"/>
      <w:bookmarkStart w:id="144"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5" w:name="_Hlk531446961"/>
          </w:p>
        </w:tc>
        <w:tc>
          <w:tcPr>
            <w:tcW w:w="4860" w:type="dxa"/>
            <w:shd w:val="clear" w:color="auto" w:fill="auto"/>
          </w:tcPr>
          <w:p w14:paraId="092449D8" w14:textId="77777777" w:rsidR="00663C62" w:rsidRPr="00425D04" w:rsidRDefault="001A04D0" w:rsidP="001A04D0">
            <w:pPr>
              <w:rPr>
                <w:lang w:val="es-MX"/>
              </w:rPr>
            </w:pPr>
            <w:commentRangeStart w:id="146"/>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commentRangeEnd w:id="146"/>
            <w:r w:rsidR="0078343F">
              <w:rPr>
                <w:rStyle w:val="Refdecomentario"/>
              </w:rPr>
              <w:commentReference w:id="146"/>
            </w:r>
          </w:p>
        </w:tc>
      </w:tr>
      <w:bookmarkEnd w:id="145"/>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06F54E7" w14:textId="77777777"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lastRenderedPageBreak/>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77777777" w:rsidR="004A3462" w:rsidRPr="00425D04" w:rsidRDefault="00C130AA" w:rsidP="00C130AA">
            <w:pPr>
              <w:rPr>
                <w:lang w:val="es-MX"/>
              </w:rPr>
            </w:pPr>
            <w:r>
              <w:rPr>
                <w:lang w:val="es-MX"/>
              </w:rPr>
              <w:t>3.</w:t>
            </w:r>
            <w:commentRangeStart w:id="147"/>
            <w:r w:rsidR="004A3462">
              <w:rPr>
                <w:lang w:val="es-MX"/>
              </w:rPr>
              <w:t>Elimina el registro del</w:t>
            </w:r>
            <w:r w:rsidR="004A3462" w:rsidRPr="00425D04">
              <w:rPr>
                <w:lang w:val="es-MX"/>
              </w:rPr>
              <w:t xml:space="preserve"> </w:t>
            </w:r>
            <w:r w:rsidR="00093608">
              <w:rPr>
                <w:lang w:val="es-MX"/>
              </w:rPr>
              <w:t>Proveedor</w:t>
            </w:r>
            <w:commentRangeEnd w:id="147"/>
            <w:r w:rsidR="007136A3">
              <w:rPr>
                <w:rStyle w:val="Refdecomentario"/>
              </w:rPr>
              <w:commentReference w:id="147"/>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w:t>
            </w:r>
            <w:r w:rsidRPr="00425D04">
              <w:rPr>
                <w:lang w:val="es-MX"/>
              </w:rPr>
              <w:lastRenderedPageBreak/>
              <w:t xml:space="preserve">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lastRenderedPageBreak/>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38CDD85B" w14:textId="77777777" w:rsidR="007136A3" w:rsidRPr="00893E82" w:rsidRDefault="007136A3" w:rsidP="00623148">
      <w:pPr>
        <w:rPr>
          <w:color w:val="FF0000"/>
        </w:rPr>
      </w:pPr>
      <w:r w:rsidRPr="00893E82">
        <w:rPr>
          <w:color w:val="FF0000"/>
        </w:rPr>
        <w:t>El CU “Realizar pedido proveedor” debe tener relación con e</w:t>
      </w:r>
      <w:r w:rsidR="00893E82" w:rsidRPr="00893E82">
        <w:rPr>
          <w:color w:val="FF0000"/>
        </w:rPr>
        <w:t>l proveedor al que se le envía el pedido. Lo mismo pasa con el CU “Registrar datos productos catalogo” ya que es el proveedor quien envía el catalogo.</w:t>
      </w:r>
    </w:p>
    <w:p w14:paraId="4BF1E6F6" w14:textId="77777777" w:rsidR="00893E82" w:rsidRPr="00623148" w:rsidRDefault="00893E82" w:rsidP="00623148"/>
    <w:p w14:paraId="1A364549" w14:textId="77777777" w:rsidR="00837EDC" w:rsidRDefault="00837EDC" w:rsidP="00837EDC">
      <w:pPr>
        <w:pStyle w:val="Ttulo5"/>
      </w:pPr>
      <w:r>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lastRenderedPageBreak/>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77777777" w:rsidR="00F93427" w:rsidRDefault="00285D15" w:rsidP="000D72FF">
            <w:pPr>
              <w:rPr>
                <w:lang w:val="es-MX"/>
              </w:rPr>
            </w:pPr>
            <w:r>
              <w:rPr>
                <w:lang w:val="es-MX"/>
              </w:rPr>
              <w:t>3.Carga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7777777" w:rsidR="009E7A47" w:rsidRPr="00C130AA" w:rsidRDefault="00F93427" w:rsidP="000D72FF">
            <w:pPr>
              <w:jc w:val="left"/>
              <w:rPr>
                <w:lang w:val="es-MX"/>
              </w:rPr>
            </w:pPr>
            <w:r>
              <w:rPr>
                <w:lang w:val="es-MX"/>
              </w:rPr>
              <w:t>3</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14:paraId="71FE56A7" w14:textId="77777777" w:rsidTr="000D72FF">
        <w:tc>
          <w:tcPr>
            <w:tcW w:w="4750" w:type="dxa"/>
            <w:gridSpan w:val="2"/>
            <w:shd w:val="clear" w:color="auto" w:fill="auto"/>
          </w:tcPr>
          <w:p w14:paraId="3994D410" w14:textId="77777777" w:rsidR="00F93427" w:rsidRPr="00425D04" w:rsidRDefault="00F93427" w:rsidP="000D72FF">
            <w:pPr>
              <w:rPr>
                <w:lang w:val="es-MX"/>
              </w:rPr>
            </w:pPr>
          </w:p>
        </w:tc>
        <w:tc>
          <w:tcPr>
            <w:tcW w:w="4860" w:type="dxa"/>
            <w:shd w:val="clear" w:color="auto" w:fill="auto"/>
          </w:tcPr>
          <w:p w14:paraId="1D982CE0" w14:textId="77777777"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7777777"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77777777"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69B86A2F" w:rsidR="00133949" w:rsidRPr="00133949" w:rsidRDefault="00133949" w:rsidP="00133949">
            <w:pPr>
              <w:jc w:val="left"/>
              <w:rPr>
                <w:lang w:val="es-MX"/>
              </w:rPr>
            </w:pPr>
            <w:r w:rsidRPr="00133949">
              <w:rPr>
                <w:lang w:val="es-MX"/>
              </w:rPr>
              <w:t>7.</w:t>
            </w:r>
            <w:r>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27512283" w:rsidR="008301B7" w:rsidRPr="008301B7" w:rsidRDefault="00133949" w:rsidP="008301B7">
            <w:pPr>
              <w:jc w:val="left"/>
              <w:rPr>
                <w:lang w:val="es-MX"/>
              </w:rPr>
            </w:pPr>
            <w:r>
              <w:rPr>
                <w:lang w:val="es-MX"/>
              </w:rPr>
              <w:t>8</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3"/>
      <w:bookmarkEnd w:id="144"/>
    </w:tbl>
    <w:p w14:paraId="01E0D468" w14:textId="77777777" w:rsidR="003E2CC9" w:rsidRDefault="003E2CC9" w:rsidP="003E2CC9"/>
    <w:p w14:paraId="294149BD" w14:textId="77777777" w:rsidR="00525941" w:rsidRDefault="00525941" w:rsidP="003E2CC9"/>
    <w:p w14:paraId="48B694BB" w14:textId="77777777" w:rsidR="00525941" w:rsidRPr="00525941" w:rsidRDefault="00525941" w:rsidP="00525941">
      <w:pPr>
        <w:pStyle w:val="Ttulo4"/>
      </w:pPr>
      <w:r w:rsidRPr="00525941">
        <w:t>Diagrama de Caso de Uso Gestionar Venta a Clientes</w:t>
      </w:r>
    </w:p>
    <w:p w14:paraId="1F7495D7" w14:textId="77777777" w:rsidR="00525941" w:rsidRPr="00802B83" w:rsidRDefault="00525941" w:rsidP="00525941">
      <w:pPr>
        <w:rPr>
          <w:rFonts w:cs="Arial"/>
        </w:rPr>
      </w:pPr>
    </w:p>
    <w:p w14:paraId="56A50CA8" w14:textId="77777777" w:rsidR="00525941" w:rsidRDefault="00525941" w:rsidP="00525941">
      <w:pPr>
        <w:rPr>
          <w:rFonts w:cs="Arial"/>
        </w:rPr>
      </w:pPr>
      <w:r>
        <w:rPr>
          <w:rFonts w:cs="Arial"/>
          <w:noProof/>
          <w:lang w:eastAsia="es-AR"/>
        </w:rPr>
        <w:lastRenderedPageBreak/>
        <w:drawing>
          <wp:inline distT="0" distB="0" distL="0" distR="0" wp14:anchorId="21D80E9F" wp14:editId="78B5C04D">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14:paraId="14E361AD" w14:textId="77777777" w:rsidR="00893E82" w:rsidRPr="00893E82" w:rsidRDefault="00893E82" w:rsidP="00525941">
      <w:pPr>
        <w:rPr>
          <w:rFonts w:cs="Arial"/>
          <w:color w:val="FF0000"/>
        </w:rPr>
      </w:pPr>
      <w:r w:rsidRPr="00893E82">
        <w:rPr>
          <w:rFonts w:cs="Arial"/>
          <w:color w:val="FF0000"/>
        </w:rPr>
        <w:t>El CU “Confirmar entrega” falta la relación con el cliente</w:t>
      </w:r>
    </w:p>
    <w:p w14:paraId="7226D8C0" w14:textId="77777777" w:rsidR="00525941" w:rsidRPr="00802B83" w:rsidRDefault="00525941" w:rsidP="00525941">
      <w:pPr>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D72FF">
        <w:tc>
          <w:tcPr>
            <w:tcW w:w="4750"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D72FF">
        <w:tc>
          <w:tcPr>
            <w:tcW w:w="4750"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6FA0EBAB"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14:paraId="750B3327"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7937E1A9"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14:paraId="6FD90E6C" w14:textId="77777777"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893E82" w:rsidRPr="00802B83" w14:paraId="3281EF13"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14:paraId="7167B46F" w14:textId="77777777" w:rsidR="00893E82" w:rsidRPr="00494D68" w:rsidRDefault="00494D68" w:rsidP="00525941">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y se entrega los productos al cliente</w:t>
            </w:r>
            <w:r w:rsidRPr="00494D68">
              <w:rPr>
                <w:rFonts w:cs="Arial"/>
                <w:lang w:val="es-MX"/>
              </w:rPr>
              <w:t>.</w:t>
            </w:r>
          </w:p>
        </w:tc>
      </w:tr>
      <w:tr w:rsidR="00525941" w:rsidRPr="00802B83" w14:paraId="7154988D" w14:textId="77777777" w:rsidTr="000D72FF">
        <w:tc>
          <w:tcPr>
            <w:tcW w:w="4750"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88"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lastRenderedPageBreak/>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8" w:name="_Toc202534375"/>
      <w:bookmarkStart w:id="149" w:name="_Toc202535480"/>
      <w:bookmarkStart w:id="150" w:name="_Toc202595239"/>
      <w:bookmarkStart w:id="151" w:name="_Toc530770497"/>
      <w:r>
        <w:rPr>
          <w:rFonts w:cs="Times New Roman"/>
        </w:rPr>
        <w:t>Realizaciones de Casos de Uso</w:t>
      </w:r>
      <w:bookmarkEnd w:id="148"/>
      <w:bookmarkEnd w:id="149"/>
      <w:bookmarkEnd w:id="150"/>
      <w:bookmarkEnd w:id="151"/>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52" w:name="_Toc182205858"/>
      <w:bookmarkStart w:id="153" w:name="_Toc202535481"/>
      <w:r w:rsidRPr="004A3311">
        <w:lastRenderedPageBreak/>
        <w:t xml:space="preserve">Diagrama de Casos de Uso: </w:t>
      </w:r>
      <w:bookmarkEnd w:id="152"/>
      <w:bookmarkEnd w:id="153"/>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77777777" w:rsidR="00086810" w:rsidRPr="00086810" w:rsidRDefault="00086810" w:rsidP="00086810">
      <w:r>
        <w:rPr>
          <w:noProof/>
          <w:lang w:eastAsia="es-AR"/>
        </w:rPr>
        <w:drawing>
          <wp:inline distT="0" distB="0" distL="0" distR="0" wp14:anchorId="6F9F424E" wp14:editId="4BBF9FC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lastRenderedPageBreak/>
        <w:t xml:space="preserve">Diag. Secuencia </w:t>
      </w:r>
      <w:r w:rsidR="00483513" w:rsidRPr="003B6105">
        <w:t xml:space="preserve">Caso de Uso: </w:t>
      </w:r>
      <w:r w:rsidR="003B6105" w:rsidRPr="00425D04">
        <w:t>Registrar Cliente</w:t>
      </w:r>
    </w:p>
    <w:p w14:paraId="3976CAB2" w14:textId="77777777" w:rsidR="009409BD" w:rsidRDefault="00086810" w:rsidP="009409BD">
      <w:pPr>
        <w:rPr>
          <w:highlight w:val="yellow"/>
        </w:rPr>
      </w:pPr>
      <w:r>
        <w:rPr>
          <w:noProof/>
          <w:lang w:eastAsia="es-AR"/>
        </w:rPr>
        <w:drawing>
          <wp:inline distT="0" distB="0" distL="0" distR="0" wp14:anchorId="11605481" wp14:editId="3796A4D7">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14:paraId="1D4AED27" w14:textId="77777777" w:rsidR="006B2FFA" w:rsidRDefault="006B2FFA" w:rsidP="006B2FFA">
      <w:pPr>
        <w:rPr>
          <w:color w:val="FF0000"/>
          <w:sz w:val="28"/>
          <w:highlight w:val="yellow"/>
        </w:rPr>
      </w:pPr>
      <w:r w:rsidRPr="006B2FFA">
        <w:rPr>
          <w:color w:val="FF0000"/>
          <w:sz w:val="28"/>
          <w:highlight w:val="yellow"/>
        </w:rPr>
        <w:t>Los nombres de los mensajes que se envían entre objetos deben coincidir con los nombre de los métodos definidos en las clases. Por ejemplo el mensaje “</w:t>
      </w:r>
      <w:proofErr w:type="spellStart"/>
      <w:proofErr w:type="gramStart"/>
      <w:r w:rsidRPr="006B2FFA">
        <w:rPr>
          <w:color w:val="FF0000"/>
          <w:sz w:val="28"/>
          <w:highlight w:val="yellow"/>
        </w:rPr>
        <w:t>VerificarCliente</w:t>
      </w:r>
      <w:proofErr w:type="spellEnd"/>
      <w:r w:rsidRPr="006B2FFA">
        <w:rPr>
          <w:color w:val="FF0000"/>
          <w:sz w:val="28"/>
          <w:highlight w:val="yellow"/>
        </w:rPr>
        <w:t>(</w:t>
      </w:r>
      <w:proofErr w:type="gramEnd"/>
      <w:r w:rsidRPr="006B2FFA">
        <w:rPr>
          <w:color w:val="FF0000"/>
          <w:sz w:val="28"/>
          <w:highlight w:val="yellow"/>
        </w:rPr>
        <w:t xml:space="preserve">)” no existe </w:t>
      </w:r>
      <w:r>
        <w:rPr>
          <w:color w:val="FF0000"/>
          <w:sz w:val="28"/>
          <w:highlight w:val="yellow"/>
        </w:rPr>
        <w:t xml:space="preserve">como </w:t>
      </w:r>
      <w:r w:rsidRPr="006B2FFA">
        <w:rPr>
          <w:color w:val="FF0000"/>
          <w:sz w:val="28"/>
          <w:highlight w:val="yellow"/>
        </w:rPr>
        <w:t>método “</w:t>
      </w:r>
      <w:proofErr w:type="spellStart"/>
      <w:r w:rsidRPr="006B2FFA">
        <w:rPr>
          <w:color w:val="FF0000"/>
          <w:sz w:val="28"/>
          <w:highlight w:val="yellow"/>
        </w:rPr>
        <w:t>VerificarCliente</w:t>
      </w:r>
      <w:proofErr w:type="spellEnd"/>
      <w:r w:rsidRPr="006B2FFA">
        <w:rPr>
          <w:color w:val="FF0000"/>
          <w:sz w:val="28"/>
          <w:highlight w:val="yellow"/>
        </w:rPr>
        <w:t>()” en la clase Cliente, el método definido en la clase es “</w:t>
      </w:r>
      <w:proofErr w:type="spellStart"/>
      <w:r w:rsidRPr="006B2FFA">
        <w:rPr>
          <w:color w:val="FF0000"/>
          <w:sz w:val="28"/>
          <w:highlight w:val="yellow"/>
        </w:rPr>
        <w:t>buscarCliente</w:t>
      </w:r>
      <w:proofErr w:type="spellEnd"/>
      <w:r w:rsidRPr="006B2FFA">
        <w:rPr>
          <w:color w:val="FF0000"/>
          <w:sz w:val="28"/>
          <w:highlight w:val="yellow"/>
        </w:rPr>
        <w:t>()”</w:t>
      </w:r>
    </w:p>
    <w:p w14:paraId="5E78A684" w14:textId="77777777" w:rsidR="006B2FFA" w:rsidRDefault="006B2FFA" w:rsidP="006B2FFA">
      <w:pPr>
        <w:rPr>
          <w:color w:val="FF0000"/>
          <w:sz w:val="28"/>
          <w:highlight w:val="yellow"/>
        </w:rPr>
      </w:pPr>
      <w:r>
        <w:rPr>
          <w:color w:val="FF0000"/>
          <w:sz w:val="28"/>
          <w:highlight w:val="yellow"/>
        </w:rPr>
        <w:t xml:space="preserve">VERIFICAR Y CAMBIAR ESTO PARA TODOS LOS DIAGRAMAS DE SECUENCIAS. </w:t>
      </w:r>
    </w:p>
    <w:p w14:paraId="5598FC61" w14:textId="77777777" w:rsidR="006B2FFA" w:rsidRPr="006B2FFA" w:rsidRDefault="006B2FFA" w:rsidP="006B2FFA">
      <w:pPr>
        <w:rPr>
          <w:color w:val="FF0000"/>
          <w:sz w:val="28"/>
          <w:highlight w:val="yellow"/>
        </w:rPr>
      </w:pPr>
      <w:r>
        <w:rPr>
          <w:color w:val="FF0000"/>
          <w:sz w:val="28"/>
          <w:highlight w:val="yellow"/>
        </w:rPr>
        <w:t>TAMBIEN DEBEN ESTAR NUMERADOS LOS MENSAJES</w:t>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319C2FE5" w14:textId="77777777" w:rsidR="003B6105" w:rsidRDefault="003B6105" w:rsidP="003B6105">
      <w:pPr>
        <w:pStyle w:val="Ttulo5"/>
      </w:pPr>
      <w:bookmarkStart w:id="154" w:name="_Toc85989848"/>
      <w:bookmarkStart w:id="155" w:name="_Toc182205861"/>
      <w:r w:rsidRPr="003B6105">
        <w:lastRenderedPageBreak/>
        <w:t xml:space="preserve">Diag. Secuencia Caso de Uso: </w:t>
      </w:r>
      <w:bookmarkEnd w:id="154"/>
      <w:bookmarkEnd w:id="155"/>
      <w:r w:rsidRPr="00425D04">
        <w:t>Modificar datos cliente</w:t>
      </w:r>
      <w:r>
        <w:t xml:space="preserve"> </w:t>
      </w:r>
    </w:p>
    <w:p w14:paraId="4FE624A1" w14:textId="77777777" w:rsidR="000D72FF" w:rsidRPr="000D72FF" w:rsidRDefault="00086810" w:rsidP="000D72FF">
      <w:r>
        <w:rPr>
          <w:noProof/>
          <w:lang w:eastAsia="es-AR"/>
        </w:rPr>
        <w:drawing>
          <wp:inline distT="0" distB="0" distL="0" distR="0" wp14:anchorId="293EACFD" wp14:editId="647F3A6D">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77777777" w:rsidR="00086810" w:rsidRDefault="00086810" w:rsidP="00086810">
      <w:r>
        <w:rPr>
          <w:noProof/>
          <w:lang w:eastAsia="es-AR"/>
        </w:rPr>
        <w:drawing>
          <wp:inline distT="0" distB="0" distL="0" distR="0" wp14:anchorId="7FF1639A" wp14:editId="6A86FC62">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lastRenderedPageBreak/>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77777777" w:rsidR="00817C8D" w:rsidRDefault="00817C8D" w:rsidP="00086810">
      <w:r>
        <w:rPr>
          <w:noProof/>
          <w:lang w:eastAsia="es-AR"/>
        </w:rPr>
        <w:drawing>
          <wp:inline distT="0" distB="0" distL="0" distR="0" wp14:anchorId="578D3C1A" wp14:editId="60479EFD">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lastRenderedPageBreak/>
        <w:t xml:space="preserve">Diag. Secuencia Caso de Uso: </w:t>
      </w:r>
      <w:r w:rsidRPr="00425D04">
        <w:t>Registrar</w:t>
      </w:r>
      <w:r>
        <w:t xml:space="preserve"> Proveedor</w:t>
      </w:r>
    </w:p>
    <w:p w14:paraId="32057155" w14:textId="77777777" w:rsidR="00C91B28" w:rsidRPr="00C91B28" w:rsidRDefault="00C91B28" w:rsidP="00C91B28"/>
    <w:p w14:paraId="15D9915D" w14:textId="77777777" w:rsidR="00086810" w:rsidRDefault="00086810" w:rsidP="00086810">
      <w:r>
        <w:rPr>
          <w:noProof/>
          <w:lang w:eastAsia="es-AR"/>
        </w:rPr>
        <w:drawing>
          <wp:inline distT="0" distB="0" distL="0" distR="0" wp14:anchorId="36AB3F2E" wp14:editId="62A3976F">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14:paraId="56AA5B33" w14:textId="77777777" w:rsidR="00FB45F4" w:rsidRDefault="00FB45F4" w:rsidP="00FB45F4">
      <w:pPr>
        <w:rPr>
          <w:color w:val="FF0000"/>
          <w:sz w:val="28"/>
          <w:highlight w:val="yellow"/>
        </w:rPr>
      </w:pPr>
      <w:r>
        <w:rPr>
          <w:color w:val="FF0000"/>
          <w:sz w:val="28"/>
          <w:highlight w:val="yellow"/>
        </w:rPr>
        <w:t xml:space="preserve">VERIFICAR QUE LOS NOMBRES DE LOS MENSAJES COINCIDAN CON LOS NOMBRES DE LOS MÉTODOS DE LAS CLSES, CAMBIAR ESTO PARA TODOS LOS DIAGRAMAS DE SECUENCIAS. </w:t>
      </w:r>
    </w:p>
    <w:p w14:paraId="21459E46" w14:textId="20D4652D" w:rsidR="009409BD" w:rsidRDefault="00FB45F4" w:rsidP="009409BD">
      <w:pPr>
        <w:rPr>
          <w:color w:val="FF0000"/>
          <w:sz w:val="28"/>
          <w:highlight w:val="yellow"/>
        </w:rPr>
      </w:pPr>
      <w:r>
        <w:rPr>
          <w:color w:val="FF0000"/>
          <w:sz w:val="28"/>
          <w:highlight w:val="yellow"/>
        </w:rPr>
        <w:t>TAMBIEN DEBEN ESTAR NUMERADOS LOS MENSAJES</w:t>
      </w:r>
    </w:p>
    <w:p w14:paraId="0F3A3137" w14:textId="77777777" w:rsidR="00133949" w:rsidRDefault="00133949" w:rsidP="009409BD">
      <w:pPr>
        <w:rPr>
          <w:color w:val="FF0000"/>
          <w:sz w:val="28"/>
          <w:highlight w:val="yellow"/>
        </w:rPr>
      </w:pP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Pr="00133949" w:rsidRDefault="00133949" w:rsidP="009409BD">
      <w:pPr>
        <w:rPr>
          <w:color w:val="FF0000"/>
          <w:sz w:val="28"/>
          <w:highlight w:val="yellow"/>
        </w:rPr>
      </w:pPr>
    </w:p>
    <w:p w14:paraId="06D59F60" w14:textId="77777777" w:rsidR="003B6105" w:rsidRDefault="003B6105" w:rsidP="003B6105">
      <w:pPr>
        <w:pStyle w:val="Ttulo5"/>
      </w:pPr>
      <w:r w:rsidRPr="003B6105">
        <w:lastRenderedPageBreak/>
        <w:t xml:space="preserve">Diag. Secuencia Caso de Uso: </w:t>
      </w:r>
      <w:r w:rsidRPr="00425D04">
        <w:t xml:space="preserve">Modificar datos </w:t>
      </w:r>
      <w:r>
        <w:t>Proveedor</w:t>
      </w:r>
    </w:p>
    <w:p w14:paraId="4C4FE557" w14:textId="77777777" w:rsidR="009409BD" w:rsidRPr="009409BD" w:rsidRDefault="00086810" w:rsidP="009409BD">
      <w:r>
        <w:rPr>
          <w:noProof/>
          <w:lang w:eastAsia="es-AR"/>
        </w:rPr>
        <w:drawing>
          <wp:inline distT="0" distB="0" distL="0" distR="0" wp14:anchorId="38F5615B" wp14:editId="38A4A658">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7777777" w:rsidR="003E2CC9" w:rsidRDefault="00086810" w:rsidP="00FB45F4">
      <w:pPr>
        <w:rPr>
          <w:highlight w:val="yellow"/>
        </w:rPr>
      </w:pPr>
      <w:r>
        <w:rPr>
          <w:noProof/>
          <w:lang w:eastAsia="es-AR"/>
        </w:rPr>
        <w:drawing>
          <wp:inline distT="0" distB="0" distL="0" distR="0" wp14:anchorId="1F8E3FFC" wp14:editId="2F395AFF">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lastRenderedPageBreak/>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014A8D53" w:rsidR="00553A78" w:rsidRPr="00086810" w:rsidRDefault="00307919" w:rsidP="00553A78">
      <w:r>
        <w:rPr>
          <w:noProof/>
          <w:lang w:eastAsia="es-AR"/>
        </w:rPr>
        <w:drawing>
          <wp:inline distT="0" distB="0" distL="0" distR="0" wp14:anchorId="0E76AA52" wp14:editId="7CD73A36">
            <wp:extent cx="6120765" cy="33947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3394710"/>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lastRenderedPageBreak/>
        <w:t xml:space="preserve">Diag. Secuencia Caso de Uso: </w:t>
      </w:r>
      <w:r w:rsidRPr="00425D04">
        <w:t xml:space="preserve">Registrar </w:t>
      </w:r>
      <w:r>
        <w:t>Producto</w:t>
      </w:r>
    </w:p>
    <w:p w14:paraId="0D41CC00" w14:textId="77777777" w:rsidR="00553A78" w:rsidRDefault="00553A78" w:rsidP="00553A78">
      <w:pPr>
        <w:rPr>
          <w:highlight w:val="yellow"/>
        </w:rPr>
      </w:pPr>
      <w:r>
        <w:rPr>
          <w:noProof/>
          <w:lang w:eastAsia="es-AR"/>
        </w:rPr>
        <w:drawing>
          <wp:inline distT="0" distB="0" distL="0" distR="0" wp14:anchorId="3672C05B" wp14:editId="6B4A2764">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lastRenderedPageBreak/>
        <w:t xml:space="preserve">Diag. Secuencia Caso de Uso: </w:t>
      </w:r>
      <w:r w:rsidRPr="00425D04">
        <w:t xml:space="preserve">Modificar datos </w:t>
      </w:r>
      <w:r>
        <w:t xml:space="preserve">Producto </w:t>
      </w:r>
    </w:p>
    <w:p w14:paraId="0916A19A" w14:textId="77777777" w:rsidR="00553A78" w:rsidRPr="000D72FF" w:rsidRDefault="00553A78" w:rsidP="00553A78">
      <w:r>
        <w:rPr>
          <w:noProof/>
          <w:lang w:eastAsia="es-AR"/>
        </w:rPr>
        <w:drawing>
          <wp:inline distT="0" distB="0" distL="0" distR="0" wp14:anchorId="16D61A59" wp14:editId="2EBD74EA">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Pr="00086810" w:rsidRDefault="00553A78" w:rsidP="00553A78">
      <w:pPr>
        <w:pStyle w:val="Ttulo5"/>
      </w:pPr>
      <w:r w:rsidRPr="003B6105">
        <w:lastRenderedPageBreak/>
        <w:t xml:space="preserve">Diag. Secuencia Caso de Uso: </w:t>
      </w:r>
      <w:r w:rsidRPr="00425D04">
        <w:t xml:space="preserve">Dar Baja </w:t>
      </w:r>
      <w:r>
        <w:t>Producto</w:t>
      </w:r>
    </w:p>
    <w:p w14:paraId="6E0FD340" w14:textId="77777777" w:rsidR="00553A78" w:rsidRDefault="00553A78" w:rsidP="00553A78">
      <w:r>
        <w:rPr>
          <w:noProof/>
          <w:lang w:eastAsia="es-AR"/>
        </w:rPr>
        <w:drawing>
          <wp:inline distT="0" distB="0" distL="0" distR="0" wp14:anchorId="353B11C5" wp14:editId="36258776">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lastRenderedPageBreak/>
        <w:t xml:space="preserve">Diag. Secuencia Caso de Uso: </w:t>
      </w:r>
      <w:r w:rsidRPr="00425D04">
        <w:t xml:space="preserve">Registrar </w:t>
      </w:r>
      <w:r>
        <w:t>Rubro</w:t>
      </w:r>
    </w:p>
    <w:p w14:paraId="3F7AE6C3" w14:textId="77777777" w:rsidR="00553A78" w:rsidRDefault="00553A78" w:rsidP="00553A78">
      <w:pPr>
        <w:rPr>
          <w:highlight w:val="yellow"/>
        </w:rPr>
      </w:pPr>
      <w:r>
        <w:rPr>
          <w:noProof/>
          <w:lang w:eastAsia="es-AR"/>
        </w:rPr>
        <w:drawing>
          <wp:inline distT="0" distB="0" distL="0" distR="0" wp14:anchorId="58CA8BFD" wp14:editId="6D6945BE">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lastRenderedPageBreak/>
        <w:t xml:space="preserve">Diag. Secuencia Caso de Uso: </w:t>
      </w:r>
      <w:r w:rsidRPr="00425D04">
        <w:t xml:space="preserve">Modificar datos </w:t>
      </w:r>
      <w:r>
        <w:t>Rubro</w:t>
      </w:r>
    </w:p>
    <w:p w14:paraId="07CB1EAC" w14:textId="77777777" w:rsidR="00553A78" w:rsidRPr="000D72FF" w:rsidRDefault="00553A78" w:rsidP="00553A78">
      <w:r>
        <w:rPr>
          <w:noProof/>
          <w:lang w:eastAsia="es-AR"/>
        </w:rPr>
        <w:drawing>
          <wp:inline distT="0" distB="0" distL="0" distR="0" wp14:anchorId="7AA58C3F" wp14:editId="3C024167">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lastRenderedPageBreak/>
        <w:t xml:space="preserve">Diag. Secuencia Caso de Uso: </w:t>
      </w:r>
      <w:r w:rsidRPr="00425D04">
        <w:t xml:space="preserve">Dar Baja </w:t>
      </w:r>
      <w:r>
        <w:t>Rubro</w:t>
      </w:r>
    </w:p>
    <w:p w14:paraId="59407FD6" w14:textId="77777777" w:rsidR="00553A78" w:rsidRDefault="00553A78" w:rsidP="00553A78"/>
    <w:p w14:paraId="1A752CB4" w14:textId="77777777" w:rsidR="00553A78" w:rsidRDefault="00553A78" w:rsidP="00553A78">
      <w:r>
        <w:rPr>
          <w:noProof/>
          <w:lang w:eastAsia="es-AR"/>
        </w:rPr>
        <w:drawing>
          <wp:inline distT="0" distB="0" distL="0" distR="0" wp14:anchorId="3D93D147" wp14:editId="6AD067DB">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2CE7798A" w14:textId="77777777" w:rsidR="00133949" w:rsidRDefault="00133949" w:rsidP="00553A78"/>
    <w:p w14:paraId="472E5C27" w14:textId="77777777" w:rsidR="00133949" w:rsidRDefault="00133949" w:rsidP="00553A78"/>
    <w:p w14:paraId="589226C6" w14:textId="77777777" w:rsidR="00133949" w:rsidRDefault="00133949" w:rsidP="00553A78"/>
    <w:p w14:paraId="79E65544"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lastRenderedPageBreak/>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14CA49C6" w:rsidR="00553A78" w:rsidRPr="00086810" w:rsidRDefault="00C02F87" w:rsidP="00553A78">
      <w:r>
        <w:rPr>
          <w:noProof/>
          <w:lang w:eastAsia="es-AR"/>
        </w:rPr>
        <w:drawing>
          <wp:inline distT="0" distB="0" distL="0" distR="0" wp14:anchorId="1B7FD37D" wp14:editId="0E090424">
            <wp:extent cx="6120765" cy="2882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2882900"/>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266BDFE" w14:textId="77777777" w:rsidR="00553A78" w:rsidRDefault="004C1857" w:rsidP="00553A78">
      <w:pPr>
        <w:rPr>
          <w:highlight w:val="yellow"/>
        </w:rPr>
      </w:pPr>
      <w:r>
        <w:rPr>
          <w:noProof/>
          <w:lang w:eastAsia="es-AR"/>
        </w:rPr>
        <w:drawing>
          <wp:inline distT="0" distB="0" distL="0" distR="0" wp14:anchorId="410F2922" wp14:editId="7DA9D431">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pPr>
      <w:r w:rsidRPr="003B6105">
        <w:lastRenderedPageBreak/>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6A0DF3FE" w:rsidR="00553A78" w:rsidRDefault="00C02F87" w:rsidP="00553A78">
      <w:r>
        <w:rPr>
          <w:noProof/>
          <w:lang w:eastAsia="es-AR"/>
        </w:rPr>
        <w:drawing>
          <wp:inline distT="0" distB="0" distL="0" distR="0" wp14:anchorId="78A5B779" wp14:editId="6A633E9A">
            <wp:extent cx="6120765" cy="50203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5020310"/>
                    </a:xfrm>
                    <a:prstGeom prst="rect">
                      <a:avLst/>
                    </a:prstGeom>
                    <a:noFill/>
                    <a:ln>
                      <a:noFill/>
                    </a:ln>
                  </pic:spPr>
                </pic:pic>
              </a:graphicData>
            </a:graphic>
          </wp:inline>
        </w:drawing>
      </w:r>
    </w:p>
    <w:p w14:paraId="59EC8C39" w14:textId="77777777"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Pr="00086810" w:rsidRDefault="00553A78" w:rsidP="00553A78">
      <w:pPr>
        <w:pStyle w:val="Ttulo5"/>
      </w:pPr>
      <w:r w:rsidRPr="003B6105">
        <w:lastRenderedPageBreak/>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77777777" w:rsidR="00553A78" w:rsidRDefault="004C1857" w:rsidP="00553A78">
      <w:r>
        <w:rPr>
          <w:noProof/>
          <w:lang w:eastAsia="es-AR"/>
        </w:rPr>
        <w:drawing>
          <wp:inline distT="0" distB="0" distL="0" distR="0" wp14:anchorId="2018EF44" wp14:editId="779FC197">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lastRenderedPageBreak/>
        <w:t xml:space="preserve">Diag. Secuencia Caso de Uso: </w:t>
      </w:r>
      <w:r w:rsidR="00E53759" w:rsidRPr="00E53759">
        <w:t>Generar informe mensual de ventas realizadas</w:t>
      </w:r>
    </w:p>
    <w:p w14:paraId="0D77EF6E" w14:textId="27E557B1" w:rsidR="00553A78" w:rsidRDefault="00D43B09" w:rsidP="00553A78">
      <w:pPr>
        <w:rPr>
          <w:highlight w:val="yellow"/>
        </w:rPr>
      </w:pPr>
      <w:r>
        <w:rPr>
          <w:noProof/>
          <w:lang w:eastAsia="es-AR"/>
        </w:rPr>
        <w:drawing>
          <wp:inline distT="0" distB="0" distL="0" distR="0" wp14:anchorId="515DE508" wp14:editId="3DC52D4A">
            <wp:extent cx="6120765" cy="39185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918585"/>
                    </a:xfrm>
                    <a:prstGeom prst="rect">
                      <a:avLst/>
                    </a:prstGeom>
                    <a:noFill/>
                    <a:ln>
                      <a:noFill/>
                    </a:ln>
                  </pic:spPr>
                </pic:pic>
              </a:graphicData>
            </a:graphic>
          </wp:inline>
        </w:drawing>
      </w:r>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lastRenderedPageBreak/>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77777777" w:rsidR="009F1CD6" w:rsidRDefault="009F1CD6" w:rsidP="009F1CD6">
      <w:pPr>
        <w:rPr>
          <w:rFonts w:cs="Arial"/>
          <w:noProof/>
          <w:lang w:eastAsia="es-AR"/>
        </w:rPr>
      </w:pPr>
      <w:r>
        <w:rPr>
          <w:rFonts w:cs="Arial"/>
          <w:noProof/>
          <w:lang w:eastAsia="es-AR"/>
        </w:rPr>
        <w:drawing>
          <wp:inline distT="0" distB="0" distL="0" distR="0" wp14:anchorId="60C42B8D" wp14:editId="60C7B76F">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lastRenderedPageBreak/>
        <w:t>Diag. De Secuencia Caso de Uso: Registrar venta</w:t>
      </w:r>
    </w:p>
    <w:p w14:paraId="4FEA48DC" w14:textId="77777777" w:rsidR="009F1CD6" w:rsidRPr="00930950" w:rsidRDefault="009F1CD6" w:rsidP="009F1CD6"/>
    <w:p w14:paraId="69FA1316" w14:textId="77777777" w:rsidR="009F1CD6" w:rsidRDefault="009F1CD6" w:rsidP="009F1CD6">
      <w:pPr>
        <w:rPr>
          <w:rFonts w:cs="Arial"/>
          <w:b/>
        </w:rPr>
      </w:pPr>
      <w:r>
        <w:rPr>
          <w:noProof/>
          <w:lang w:eastAsia="es-AR"/>
        </w:rPr>
        <w:drawing>
          <wp:inline distT="0" distB="0" distL="0" distR="0" wp14:anchorId="68D4F6C9" wp14:editId="4D0C7893">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lastRenderedPageBreak/>
        <w:t>Diag. De Secuencia Caso de Uso: Confirmar entrega</w:t>
      </w:r>
    </w:p>
    <w:p w14:paraId="4ED44822" w14:textId="77777777" w:rsidR="009F1CD6" w:rsidRDefault="009F1CD6" w:rsidP="009F1CD6">
      <w:pPr>
        <w:rPr>
          <w:rFonts w:cs="Arial"/>
          <w:b/>
        </w:rPr>
      </w:pPr>
    </w:p>
    <w:p w14:paraId="40E028BA" w14:textId="77777777" w:rsidR="009F1CD6" w:rsidRPr="00930950" w:rsidRDefault="009F1CD6" w:rsidP="009F1CD6">
      <w:r>
        <w:rPr>
          <w:noProof/>
          <w:lang w:eastAsia="es-AR"/>
        </w:rPr>
        <w:drawing>
          <wp:inline distT="0" distB="0" distL="0" distR="0" wp14:anchorId="727A8D65" wp14:editId="628F4E68">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lastRenderedPageBreak/>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3752DD68" w:rsidR="009F1CD6" w:rsidRDefault="00133949" w:rsidP="00553A78">
      <w:pPr>
        <w:rPr>
          <w:highlight w:val="yellow"/>
        </w:rPr>
      </w:pPr>
      <w:r w:rsidRPr="00133949">
        <w:rPr>
          <w:noProof/>
          <w:lang w:eastAsia="es-AR"/>
        </w:rPr>
        <w:drawing>
          <wp:inline distT="0" distB="0" distL="0" distR="0" wp14:anchorId="607B03DD" wp14:editId="1E5382A2">
            <wp:extent cx="6120765" cy="3345177"/>
            <wp:effectExtent l="0" t="0" r="0" b="8255"/>
            <wp:docPr id="40" name="Imagen 40" descr="C:\Users\Esteban\Documents\GitHub\Trabajo-Practico-N-2-Ingenieria-Software-1\Gestionar Compra a Proveedor\Gestionar Compra a Prov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ocuments\GitHub\Trabajo-Practico-N-2-Ingenieria-Software-1\Gestionar Compra a Proveedor\Gestionar Compra a Prov Cla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345177"/>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7169EE93" w14:textId="1ADB1AAE" w:rsidR="00F75901" w:rsidRDefault="00133949" w:rsidP="00553A78">
      <w:pPr>
        <w:rPr>
          <w:highlight w:val="yellow"/>
        </w:rPr>
      </w:pPr>
      <w:r w:rsidRPr="00133949">
        <w:rPr>
          <w:noProof/>
          <w:lang w:eastAsia="es-AR"/>
        </w:rPr>
        <w:drawing>
          <wp:inline distT="0" distB="0" distL="0" distR="0" wp14:anchorId="185C4C38" wp14:editId="676CC54E">
            <wp:extent cx="6120765" cy="3526997"/>
            <wp:effectExtent l="0" t="0" r="0" b="0"/>
            <wp:docPr id="38" name="Imagen 38"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ocuments\GitHub\Trabajo-Practico-N-2-Ingenieria-Software-1\Gestionar Compra a Proveedor\Realizar Pedido Proveed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526997"/>
                    </a:xfrm>
                    <a:prstGeom prst="rect">
                      <a:avLst/>
                    </a:prstGeom>
                    <a:noFill/>
                    <a:ln>
                      <a:noFill/>
                    </a:ln>
                  </pic:spPr>
                </pic:pic>
              </a:graphicData>
            </a:graphic>
          </wp:inline>
        </w:drawing>
      </w:r>
    </w:p>
    <w:p w14:paraId="07F28181" w14:textId="77777777" w:rsidR="00F75901" w:rsidRDefault="00F75901" w:rsidP="00553A78">
      <w:pPr>
        <w:rPr>
          <w:highlight w:val="yellow"/>
        </w:rPr>
      </w:pPr>
    </w:p>
    <w:p w14:paraId="48C5C257" w14:textId="77777777" w:rsidR="005E7221" w:rsidRDefault="005E7221" w:rsidP="002F54EC">
      <w:pPr>
        <w:pStyle w:val="Ttulo5"/>
      </w:pPr>
    </w:p>
    <w:p w14:paraId="1F6553CA" w14:textId="77777777" w:rsidR="00F75901" w:rsidRPr="002F54EC" w:rsidRDefault="00F75901" w:rsidP="002F54EC">
      <w:pPr>
        <w:pStyle w:val="Ttulo5"/>
      </w:pPr>
      <w:bookmarkStart w:id="156" w:name="_GoBack"/>
      <w:bookmarkEnd w:id="156"/>
      <w:r w:rsidRPr="002F54EC">
        <w:lastRenderedPageBreak/>
        <w:t>Diag. De Secuencia Caso de Uso: Generar Listado de Estados Pendientes</w:t>
      </w:r>
    </w:p>
    <w:p w14:paraId="0D4C27BB" w14:textId="77777777" w:rsidR="00F75901" w:rsidRDefault="00F75901" w:rsidP="00553A78">
      <w:pPr>
        <w:rPr>
          <w:highlight w:val="yellow"/>
        </w:rPr>
      </w:pPr>
    </w:p>
    <w:p w14:paraId="3D9CDF04" w14:textId="24C758B9" w:rsidR="00F75901" w:rsidRDefault="00133949" w:rsidP="00553A78">
      <w:pPr>
        <w:rPr>
          <w:highlight w:val="yellow"/>
        </w:rPr>
      </w:pPr>
      <w:r w:rsidRPr="00133949">
        <w:rPr>
          <w:noProof/>
          <w:lang w:eastAsia="es-AR"/>
        </w:rPr>
        <w:drawing>
          <wp:inline distT="0" distB="0" distL="0" distR="0" wp14:anchorId="6EC13A57" wp14:editId="02A9BB43">
            <wp:extent cx="6120765" cy="3330524"/>
            <wp:effectExtent l="0" t="0" r="0" b="3810"/>
            <wp:docPr id="16" name="Imagen 16"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Generar Listado de estados Pendient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330524"/>
                    </a:xfrm>
                    <a:prstGeom prst="rect">
                      <a:avLst/>
                    </a:prstGeom>
                    <a:noFill/>
                    <a:ln>
                      <a:noFill/>
                    </a:ln>
                  </pic:spPr>
                </pic:pic>
              </a:graphicData>
            </a:graphic>
          </wp:inline>
        </w:drawing>
      </w:r>
    </w:p>
    <w:p w14:paraId="46246B21" w14:textId="77777777" w:rsidR="00F75901" w:rsidRDefault="00F75901" w:rsidP="00553A78">
      <w:pPr>
        <w:rPr>
          <w:highlight w:val="yellow"/>
        </w:rPr>
      </w:pP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63D126DB" w:rsidR="00F75901" w:rsidRDefault="00133949" w:rsidP="00553A78">
      <w:pPr>
        <w:rPr>
          <w:highlight w:val="yellow"/>
        </w:rPr>
      </w:pPr>
      <w:r w:rsidRPr="00133949">
        <w:rPr>
          <w:noProof/>
          <w:lang w:eastAsia="es-AR"/>
        </w:rPr>
        <w:drawing>
          <wp:inline distT="0" distB="0" distL="0" distR="0" wp14:anchorId="6EC8FA71" wp14:editId="7D8A49D5">
            <wp:extent cx="6120765" cy="3389163"/>
            <wp:effectExtent l="0" t="0" r="0" b="1905"/>
            <wp:docPr id="14" name="Imagen 14"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389163"/>
                    </a:xfrm>
                    <a:prstGeom prst="rect">
                      <a:avLst/>
                    </a:prstGeom>
                    <a:noFill/>
                    <a:ln>
                      <a:noFill/>
                    </a:ln>
                  </pic:spPr>
                </pic:pic>
              </a:graphicData>
            </a:graphic>
          </wp:inline>
        </w:drawing>
      </w:r>
    </w:p>
    <w:p w14:paraId="62719B60" w14:textId="77777777" w:rsidR="00F75901" w:rsidRDefault="00F75901" w:rsidP="00553A78">
      <w:pPr>
        <w:rPr>
          <w:highlight w:val="yellow"/>
        </w:rPr>
      </w:pPr>
    </w:p>
    <w:p w14:paraId="3B62AE8E" w14:textId="77777777" w:rsidR="00F75901" w:rsidRDefault="00F75901" w:rsidP="00553A78">
      <w:pPr>
        <w:rPr>
          <w:highlight w:val="yellow"/>
        </w:rPr>
      </w:pPr>
    </w:p>
    <w:p w14:paraId="53CF6104"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lastRenderedPageBreak/>
        <w:t>Diag. De Secuencia Caso de Uso: Registrar Remito</w:t>
      </w:r>
    </w:p>
    <w:p w14:paraId="73AD9551" w14:textId="77777777" w:rsidR="00133949" w:rsidRPr="00133949" w:rsidRDefault="00133949" w:rsidP="00133949"/>
    <w:p w14:paraId="255338EB" w14:textId="79420AF1" w:rsidR="00F75901" w:rsidRDefault="00133949" w:rsidP="00F75901">
      <w:pPr>
        <w:rPr>
          <w:rFonts w:cs="Arial"/>
          <w:b/>
        </w:rPr>
      </w:pPr>
      <w:r w:rsidRPr="00133949">
        <w:rPr>
          <w:rFonts w:cs="Arial"/>
          <w:b/>
          <w:noProof/>
          <w:lang w:eastAsia="es-AR"/>
        </w:rPr>
        <w:drawing>
          <wp:inline distT="0" distB="0" distL="0" distR="0" wp14:anchorId="6C91F863" wp14:editId="3F8AF1FC">
            <wp:extent cx="6120765" cy="3899184"/>
            <wp:effectExtent l="0" t="0" r="0" b="6350"/>
            <wp:docPr id="3" name="Imagen 3"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Registrar Remit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899184"/>
                    </a:xfrm>
                    <a:prstGeom prst="rect">
                      <a:avLst/>
                    </a:prstGeom>
                    <a:noFill/>
                    <a:ln>
                      <a:noFill/>
                    </a:ln>
                  </pic:spPr>
                </pic:pic>
              </a:graphicData>
            </a:graphic>
          </wp:inline>
        </w:drawing>
      </w:r>
    </w:p>
    <w:p w14:paraId="04BB64F1" w14:textId="77777777" w:rsidR="00FB45F4" w:rsidRPr="00FB45F4" w:rsidRDefault="00FB45F4" w:rsidP="00FB45F4">
      <w:pPr>
        <w:rPr>
          <w:color w:val="FF0000"/>
        </w:rPr>
      </w:pPr>
      <w:r w:rsidRPr="00FB45F4">
        <w:rPr>
          <w:color w:val="FF0000"/>
        </w:rPr>
        <w:t>Falta actualizar el estado de la compra</w:t>
      </w:r>
    </w:p>
    <w:p w14:paraId="241C35AA" w14:textId="77777777" w:rsidR="00F75901" w:rsidRPr="00553A78" w:rsidRDefault="00F75901" w:rsidP="00553A78">
      <w:pPr>
        <w:rPr>
          <w:highlight w:val="yellow"/>
        </w:rPr>
      </w:pPr>
    </w:p>
    <w:sectPr w:rsidR="00F75901" w:rsidRPr="00553A78">
      <w:headerReference w:type="default" r:id="rId47"/>
      <w:footerReference w:type="even" r:id="rId48"/>
      <w:footerReference w:type="default" r:id="rId49"/>
      <w:pgSz w:w="11907" w:h="16840" w:code="9"/>
      <w:pgMar w:top="1418" w:right="1134" w:bottom="1418" w:left="1134"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2" w:author="CAROLA" w:date="2018-11-30T11:30:00Z" w:initials="CVF">
    <w:p w14:paraId="2DB61DBD" w14:textId="77777777" w:rsidR="00133949" w:rsidRDefault="00133949">
      <w:pPr>
        <w:pStyle w:val="Textocomentario"/>
      </w:pPr>
      <w:r>
        <w:rPr>
          <w:rStyle w:val="Refdecomentario"/>
        </w:rPr>
        <w:annotationRef/>
      </w:r>
      <w:r>
        <w:t>Verificar si no está siendo referenciado el cliente en un venta, ya que no se puede eliminar sino darle una baja lógica</w:t>
      </w:r>
    </w:p>
  </w:comment>
  <w:comment w:id="146" w:author="CAROLA" w:date="2018-11-30T11:29:00Z" w:initials="CVF">
    <w:p w14:paraId="3E9FA624" w14:textId="77777777" w:rsidR="00133949" w:rsidRDefault="00133949">
      <w:pPr>
        <w:pStyle w:val="Textocomentario"/>
      </w:pPr>
      <w:r>
        <w:rPr>
          <w:rStyle w:val="Refdecomentario"/>
        </w:rPr>
        <w:annotationRef/>
      </w:r>
      <w:r>
        <w:t>Tener cuidado porque se elimina un objeto si el producto no está siendo usado en una compra o venta. De lo contrario se da baja cambiando un atributo estado</w:t>
      </w:r>
    </w:p>
    <w:p w14:paraId="0DB57BB0" w14:textId="77777777" w:rsidR="00133949" w:rsidRDefault="00133949">
      <w:pPr>
        <w:pStyle w:val="Textocomentario"/>
      </w:pPr>
      <w:r>
        <w:t>REALIZAR LA MISMA VERIFICACION EN TODAS LAS ELIMINACIONES.!</w:t>
      </w:r>
    </w:p>
  </w:comment>
  <w:comment w:id="147" w:author="CAROLA" w:date="2018-11-30T11:38:00Z" w:initials="CVF">
    <w:p w14:paraId="039D68B0" w14:textId="77777777" w:rsidR="00133949" w:rsidRDefault="00133949">
      <w:pPr>
        <w:pStyle w:val="Textocomentario"/>
      </w:pPr>
      <w:r>
        <w:rPr>
          <w:rStyle w:val="Refdecomentario"/>
        </w:rPr>
        <w:annotationRef/>
      </w:r>
      <w:r>
        <w:t>Verificar según las observaciones anteriores sobre las eliminaciones de objetos.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B61DBD" w15:done="0"/>
  <w15:commentEx w15:paraId="0DB57BB0" w15:done="0"/>
  <w15:commentEx w15:paraId="039D6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B61DBD" w16cid:durableId="1FAD3AEF"/>
  <w16cid:commentId w16cid:paraId="0DB57BB0" w16cid:durableId="1FAD3AF0"/>
  <w16cid:commentId w16cid:paraId="039D68B0" w16cid:durableId="1FAD3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F2E9F" w14:textId="77777777" w:rsidR="00E34570" w:rsidRDefault="00E34570">
      <w:r>
        <w:separator/>
      </w:r>
    </w:p>
  </w:endnote>
  <w:endnote w:type="continuationSeparator" w:id="0">
    <w:p w14:paraId="01E290ED" w14:textId="77777777" w:rsidR="00E34570" w:rsidRDefault="00E34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0280A" w14:textId="77777777" w:rsidR="00133949" w:rsidRDefault="00133949">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133949" w:rsidRDefault="00133949">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133949" w:rsidRPr="00637E1C" w14:paraId="3A063C1F" w14:textId="77777777" w:rsidTr="00AC3DA0">
      <w:trPr>
        <w:jc w:val="center"/>
      </w:trPr>
      <w:tc>
        <w:tcPr>
          <w:tcW w:w="2660" w:type="dxa"/>
          <w:tcBorders>
            <w:top w:val="nil"/>
            <w:left w:val="nil"/>
            <w:bottom w:val="nil"/>
            <w:right w:val="nil"/>
          </w:tcBorders>
        </w:tcPr>
        <w:p w14:paraId="3A5AFF3A" w14:textId="77777777" w:rsidR="00133949" w:rsidRPr="00637E1C" w:rsidRDefault="00133949"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133949" w:rsidRPr="00637E1C" w:rsidRDefault="00133949" w:rsidP="00AC3DA0">
          <w:pPr>
            <w:jc w:val="center"/>
            <w:rPr>
              <w:sz w:val="20"/>
              <w:lang w:val="es-ES"/>
            </w:rPr>
          </w:pPr>
        </w:p>
      </w:tc>
      <w:tc>
        <w:tcPr>
          <w:tcW w:w="2896" w:type="dxa"/>
          <w:tcBorders>
            <w:top w:val="nil"/>
            <w:left w:val="nil"/>
            <w:bottom w:val="nil"/>
            <w:right w:val="nil"/>
          </w:tcBorders>
        </w:tcPr>
        <w:p w14:paraId="62E9AFB2" w14:textId="77777777" w:rsidR="00133949" w:rsidRPr="00637E1C" w:rsidRDefault="00133949"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5E7221">
            <w:rPr>
              <w:noProof/>
              <w:sz w:val="20"/>
            </w:rPr>
            <w:t>48</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5E7221">
            <w:rPr>
              <w:noProof/>
              <w:sz w:val="20"/>
            </w:rPr>
            <w:t>50</w:t>
          </w:r>
          <w:r w:rsidRPr="00637E1C">
            <w:rPr>
              <w:sz w:val="20"/>
            </w:rPr>
            <w:fldChar w:fldCharType="end"/>
          </w:r>
        </w:p>
      </w:tc>
    </w:tr>
  </w:tbl>
  <w:p w14:paraId="1C3D3FCA" w14:textId="77777777" w:rsidR="00133949" w:rsidRPr="00B43863" w:rsidRDefault="00133949"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0B69D" w14:textId="77777777" w:rsidR="00E34570" w:rsidRDefault="00E34570">
      <w:r>
        <w:separator/>
      </w:r>
    </w:p>
  </w:footnote>
  <w:footnote w:type="continuationSeparator" w:id="0">
    <w:p w14:paraId="4E116C5A" w14:textId="77777777" w:rsidR="00E34570" w:rsidRDefault="00E345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133949" w14:paraId="65F22CEC" w14:textId="77777777" w:rsidTr="00AC3DA0">
      <w:trPr>
        <w:cantSplit/>
        <w:trHeight w:val="261"/>
        <w:jc w:val="center"/>
      </w:trPr>
      <w:tc>
        <w:tcPr>
          <w:tcW w:w="892" w:type="dxa"/>
          <w:vMerge w:val="restart"/>
          <w:tcBorders>
            <w:right w:val="nil"/>
          </w:tcBorders>
          <w:vAlign w:val="center"/>
        </w:tcPr>
        <w:p w14:paraId="3F797DBF" w14:textId="77777777" w:rsidR="00133949" w:rsidRPr="0063601A" w:rsidRDefault="00133949"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133949" w:rsidRPr="0063601A" w:rsidRDefault="00133949"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133949" w:rsidRDefault="00133949"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133949" w:rsidRPr="00D96FF3" w:rsidRDefault="00133949"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133949" w:rsidRPr="00D96FF3" w:rsidRDefault="00133949" w:rsidP="00AC3DA0">
          <w:pPr>
            <w:pStyle w:val="Encabezado"/>
            <w:rPr>
              <w:sz w:val="20"/>
              <w:lang w:val="es-ES"/>
            </w:rPr>
          </w:pPr>
          <w:r w:rsidRPr="00D96FF3">
            <w:rPr>
              <w:sz w:val="20"/>
              <w:lang w:val="es-ES"/>
            </w:rPr>
            <w:t xml:space="preserve">Versión: </w:t>
          </w:r>
          <w:r>
            <w:rPr>
              <w:sz w:val="20"/>
              <w:lang w:val="es-ES"/>
            </w:rPr>
            <w:t>1.0</w:t>
          </w:r>
        </w:p>
      </w:tc>
    </w:tr>
    <w:tr w:rsidR="00133949" w14:paraId="2C7F6393" w14:textId="77777777" w:rsidTr="00AC3DA0">
      <w:trPr>
        <w:cantSplit/>
        <w:trHeight w:val="156"/>
        <w:jc w:val="center"/>
      </w:trPr>
      <w:tc>
        <w:tcPr>
          <w:tcW w:w="892" w:type="dxa"/>
          <w:vMerge/>
          <w:tcBorders>
            <w:right w:val="nil"/>
          </w:tcBorders>
          <w:vAlign w:val="center"/>
        </w:tcPr>
        <w:p w14:paraId="16B25166" w14:textId="77777777" w:rsidR="00133949" w:rsidRDefault="00133949" w:rsidP="00AC3DA0">
          <w:pPr>
            <w:pStyle w:val="Encabezado"/>
            <w:rPr>
              <w:lang w:val="es-ES"/>
            </w:rPr>
          </w:pPr>
        </w:p>
      </w:tc>
      <w:tc>
        <w:tcPr>
          <w:tcW w:w="3182" w:type="dxa"/>
          <w:vMerge/>
          <w:tcBorders>
            <w:left w:val="nil"/>
          </w:tcBorders>
          <w:vAlign w:val="center"/>
        </w:tcPr>
        <w:p w14:paraId="51E96C9A" w14:textId="77777777" w:rsidR="00133949" w:rsidRDefault="00133949" w:rsidP="00AC3DA0">
          <w:pPr>
            <w:pStyle w:val="Encabezado"/>
            <w:rPr>
              <w:lang w:val="es-ES"/>
            </w:rPr>
          </w:pPr>
        </w:p>
      </w:tc>
      <w:tc>
        <w:tcPr>
          <w:tcW w:w="3960" w:type="dxa"/>
          <w:vAlign w:val="center"/>
        </w:tcPr>
        <w:p w14:paraId="02F832C8" w14:textId="77777777" w:rsidR="00133949" w:rsidRPr="00D96FF3" w:rsidRDefault="00133949" w:rsidP="00AC3DA0">
          <w:pPr>
            <w:pStyle w:val="Encabezado"/>
            <w:rPr>
              <w:sz w:val="20"/>
              <w:lang w:val="es-ES"/>
            </w:rPr>
          </w:pPr>
          <w:r>
            <w:rPr>
              <w:rFonts w:cs="Arial"/>
              <w:b/>
              <w:szCs w:val="22"/>
            </w:rPr>
            <w:t>SIAGAL</w:t>
          </w:r>
        </w:p>
      </w:tc>
      <w:tc>
        <w:tcPr>
          <w:tcW w:w="1980" w:type="dxa"/>
          <w:vAlign w:val="center"/>
        </w:tcPr>
        <w:p w14:paraId="06C0C62D" w14:textId="77777777" w:rsidR="00133949" w:rsidRPr="00D96FF3" w:rsidRDefault="00133949"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133949" w:rsidRDefault="0013394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42710"/>
    <w:rsid w:val="00553A78"/>
    <w:rsid w:val="00564FAF"/>
    <w:rsid w:val="00576BBD"/>
    <w:rsid w:val="00585FE0"/>
    <w:rsid w:val="00587DCD"/>
    <w:rsid w:val="005B087A"/>
    <w:rsid w:val="005B7BBA"/>
    <w:rsid w:val="005D1F69"/>
    <w:rsid w:val="005D4C9E"/>
    <w:rsid w:val="005E7221"/>
    <w:rsid w:val="005F3865"/>
    <w:rsid w:val="00611580"/>
    <w:rsid w:val="00620E85"/>
    <w:rsid w:val="00623148"/>
    <w:rsid w:val="0063439D"/>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0379"/>
    <w:rsid w:val="009E7A47"/>
    <w:rsid w:val="009F1CD6"/>
    <w:rsid w:val="00A05B69"/>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7B28"/>
    <w:rsid w:val="00C02F87"/>
    <w:rsid w:val="00C03628"/>
    <w:rsid w:val="00C130AA"/>
    <w:rsid w:val="00C1561B"/>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51B4"/>
    <w:rsid w:val="00F67C8D"/>
    <w:rsid w:val="00F75901"/>
    <w:rsid w:val="00F75A77"/>
    <w:rsid w:val="00F81D9B"/>
    <w:rsid w:val="00F93427"/>
    <w:rsid w:val="00FB45F4"/>
    <w:rsid w:val="00FB591F"/>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15:docId w15:val="{48C10DDF-D410-4544-90BE-DA2E8132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Puest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Puest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eban\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199</TotalTime>
  <Pages>50</Pages>
  <Words>6108</Words>
  <Characters>33596</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39625</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Esteban</cp:lastModifiedBy>
  <cp:revision>19</cp:revision>
  <cp:lastPrinted>2012-06-14T01:15:00Z</cp:lastPrinted>
  <dcterms:created xsi:type="dcterms:W3CDTF">2018-11-27T15:11:00Z</dcterms:created>
  <dcterms:modified xsi:type="dcterms:W3CDTF">2018-12-02T01:40:00Z</dcterms:modified>
</cp:coreProperties>
</file>